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609B1" w14:textId="77777777" w:rsidR="00C01DAC" w:rsidRPr="003B2197" w:rsidRDefault="00010A3C" w:rsidP="00C01DAC">
      <w:pPr>
        <w:pStyle w:val="FrontPage"/>
      </w:pPr>
      <w:r w:rsidRPr="003B2197">
        <w:rPr>
          <w:noProof/>
          <w:lang w:eastAsia="en-GB"/>
        </w:rPr>
        <mc:AlternateContent>
          <mc:Choice Requires="wps">
            <w:drawing>
              <wp:anchor distT="0" distB="0" distL="114300" distR="114300" simplePos="0" relativeHeight="251657728" behindDoc="1" locked="0" layoutInCell="1" allowOverlap="1" wp14:anchorId="4FD97A00" wp14:editId="5718D013">
                <wp:simplePos x="0" y="0"/>
                <wp:positionH relativeFrom="margin">
                  <wp:align>center</wp:align>
                </wp:positionH>
                <wp:positionV relativeFrom="paragraph">
                  <wp:posOffset>330835</wp:posOffset>
                </wp:positionV>
                <wp:extent cx="4914900" cy="6858000"/>
                <wp:effectExtent l="0" t="0" r="0" b="0"/>
                <wp:wrapNone/>
                <wp:docPr id="23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4900" cy="6858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3366FF">
                                  <a:alpha val="8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4BFB0B4" id="Rectangle 19" o:spid="_x0000_s1026" style="position:absolute;margin-left:0;margin-top:26.05pt;width:387pt;height:540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" filled="f" fillcolor="#36f">
                <v:fill opacity="52428f"/>
                <v:path arrowok="t"/>
                <w10:wrap anchorx="margin"/>
              </v:rect>
            </w:pict>
          </mc:Fallback>
        </mc:AlternateContent>
      </w:r>
    </w:p>
    <w:p w14:paraId="71AE8F1C" w14:textId="77777777" w:rsidR="00131021" w:rsidRPr="003B2197" w:rsidRDefault="0004220D" w:rsidP="00F711F0">
      <w:pPr>
        <w:pStyle w:val="SectionTitle"/>
      </w:pPr>
      <w:r w:rsidRPr="003B2197">
        <w:t xml:space="preserve">SDMX Standards: Section </w:t>
      </w:r>
      <w:r w:rsidR="00A7320E" w:rsidRPr="003B2197">
        <w:t>3A PaRT IV</w:t>
      </w:r>
    </w:p>
    <w:p w14:paraId="50B50DC5" w14:textId="77777777" w:rsidR="00C01DAC" w:rsidRPr="003B2197" w:rsidRDefault="00C01DAC" w:rsidP="00C01DAC">
      <w:pPr>
        <w:pStyle w:val="FrontPage"/>
      </w:pPr>
    </w:p>
    <w:p w14:paraId="4CDE2E49" w14:textId="77777777" w:rsidR="00C01DAC" w:rsidRPr="003B2197" w:rsidRDefault="00C01DAC" w:rsidP="00C01DAC">
      <w:pPr>
        <w:pStyle w:val="FrontPage"/>
      </w:pPr>
    </w:p>
    <w:p w14:paraId="02A279B2" w14:textId="77777777" w:rsidR="00C01DAC" w:rsidRPr="003B2197" w:rsidRDefault="00F711F0" w:rsidP="00F711F0">
      <w:pPr>
        <w:pStyle w:val="DocumentTitle"/>
        <w:rPr>
          <w:lang w:val="en-GB"/>
        </w:rPr>
      </w:pPr>
      <w:r w:rsidRPr="003B2197">
        <w:rPr>
          <w:lang w:val="en-GB"/>
        </w:rPr>
        <w:t>SDMX-ML</w:t>
      </w:r>
      <w:r w:rsidR="00C01DAC" w:rsidRPr="003B2197">
        <w:rPr>
          <w:lang w:val="en-GB"/>
        </w:rPr>
        <w:t xml:space="preserve">: </w:t>
      </w:r>
    </w:p>
    <w:p w14:paraId="2E23469B" w14:textId="77777777" w:rsidR="00C01DAC" w:rsidRPr="003B2197" w:rsidRDefault="005D77A1" w:rsidP="00F711F0">
      <w:pPr>
        <w:pStyle w:val="DocumentTitle"/>
        <w:rPr>
          <w:lang w:val="en-GB"/>
        </w:rPr>
      </w:pPr>
      <w:r w:rsidRPr="003B2197">
        <w:rPr>
          <w:lang w:val="en-GB"/>
        </w:rPr>
        <w:t xml:space="preserve">  </w:t>
      </w:r>
      <w:r w:rsidR="00E25B6C" w:rsidRPr="003B2197">
        <w:rPr>
          <w:lang w:val="en-GB"/>
        </w:rPr>
        <w:t xml:space="preserve"> </w:t>
      </w:r>
      <w:r w:rsidR="00F711F0" w:rsidRPr="003B2197">
        <w:rPr>
          <w:lang w:val="en-GB"/>
        </w:rPr>
        <w:t>Schema and Documentation</w:t>
      </w:r>
    </w:p>
    <w:p w14:paraId="1A5870D8" w14:textId="3DBD9243" w:rsidR="00A7320E" w:rsidRPr="003B2197" w:rsidRDefault="00A7320E" w:rsidP="00F711F0">
      <w:pPr>
        <w:pStyle w:val="DocumentTitle"/>
        <w:rPr>
          <w:lang w:val="en-GB"/>
        </w:rPr>
      </w:pPr>
      <w:r w:rsidRPr="003B2197">
        <w:rPr>
          <w:lang w:val="en-GB"/>
        </w:rPr>
        <w:t xml:space="preserve">Data and </w:t>
      </w:r>
      <w:r w:rsidR="00ED143B">
        <w:rPr>
          <w:lang w:val="en-GB"/>
        </w:rPr>
        <w:t xml:space="preserve">REFERENCE </w:t>
      </w:r>
      <w:r w:rsidRPr="003B2197">
        <w:rPr>
          <w:lang w:val="en-GB"/>
        </w:rPr>
        <w:t xml:space="preserve">Metadata </w:t>
      </w:r>
    </w:p>
    <w:p w14:paraId="4DEDD25A" w14:textId="77777777" w:rsidR="0004220D" w:rsidRPr="003B2197" w:rsidRDefault="0004220D" w:rsidP="00F711F0">
      <w:pPr>
        <w:pStyle w:val="DocumentTitle"/>
        <w:rPr>
          <w:lang w:val="en-GB"/>
        </w:rPr>
      </w:pPr>
      <w:r w:rsidRPr="003B2197">
        <w:rPr>
          <w:lang w:val="en-GB"/>
        </w:rPr>
        <w:t>Namespace</w:t>
      </w:r>
      <w:r w:rsidR="00A7320E" w:rsidRPr="003B2197">
        <w:rPr>
          <w:lang w:val="en-GB"/>
        </w:rPr>
        <w:t>s</w:t>
      </w:r>
    </w:p>
    <w:p w14:paraId="37ABB644" w14:textId="77777777" w:rsidR="000201B9" w:rsidRPr="003B2197" w:rsidRDefault="000201B9" w:rsidP="00C01DAC">
      <w:pPr>
        <w:pStyle w:val="FrontPage"/>
      </w:pPr>
    </w:p>
    <w:p w14:paraId="517C13F0" w14:textId="4083AF96" w:rsidR="000201B9" w:rsidRPr="003B2197" w:rsidRDefault="00282080" w:rsidP="00C01DAC">
      <w:pPr>
        <w:pStyle w:val="FrontPage"/>
      </w:pPr>
      <w:r w:rsidRPr="003B2197">
        <w:t>(</w:t>
      </w:r>
      <w:r w:rsidRPr="003B2197">
        <w:rPr>
          <w:smallCaps/>
          <w:sz w:val="32"/>
          <w:szCs w:val="32"/>
        </w:rPr>
        <w:t xml:space="preserve">Version </w:t>
      </w:r>
      <w:r w:rsidR="00DF0FA1" w:rsidRPr="003B2197">
        <w:rPr>
          <w:smallCaps/>
          <w:sz w:val="32"/>
          <w:szCs w:val="32"/>
        </w:rPr>
        <w:t>3</w:t>
      </w:r>
      <w:r w:rsidRPr="003B2197">
        <w:rPr>
          <w:smallCaps/>
          <w:sz w:val="32"/>
          <w:szCs w:val="32"/>
        </w:rPr>
        <w:t>.</w:t>
      </w:r>
      <w:r w:rsidR="00FC219F" w:rsidRPr="003B2197">
        <w:rPr>
          <w:smallCaps/>
          <w:sz w:val="32"/>
          <w:szCs w:val="32"/>
        </w:rPr>
        <w:t>1</w:t>
      </w:r>
      <w:r w:rsidRPr="003B2197">
        <w:t>)</w:t>
      </w:r>
    </w:p>
    <w:p w14:paraId="2015B1BC" w14:textId="77777777" w:rsidR="00953E3C" w:rsidRPr="003B2197" w:rsidRDefault="00953E3C" w:rsidP="00C01DAC">
      <w:pPr>
        <w:pStyle w:val="FrontPage"/>
        <w:rPr>
          <w:sz w:val="36"/>
          <w:szCs w:val="36"/>
        </w:rPr>
      </w:pPr>
    </w:p>
    <w:p w14:paraId="7B504113" w14:textId="77777777" w:rsidR="00953E3C" w:rsidRPr="003B2197" w:rsidRDefault="00953E3C" w:rsidP="00C01DAC">
      <w:pPr>
        <w:pStyle w:val="FrontPage"/>
        <w:rPr>
          <w:sz w:val="36"/>
          <w:szCs w:val="36"/>
        </w:rPr>
      </w:pPr>
    </w:p>
    <w:p w14:paraId="50DD768E" w14:textId="77777777" w:rsidR="00953E3C" w:rsidRPr="003B2197" w:rsidRDefault="00953E3C" w:rsidP="00C01DAC">
      <w:pPr>
        <w:pStyle w:val="FrontPage"/>
        <w:rPr>
          <w:sz w:val="36"/>
          <w:szCs w:val="36"/>
        </w:rPr>
      </w:pPr>
    </w:p>
    <w:p w14:paraId="5B19FAC7" w14:textId="77777777" w:rsidR="00953E3C" w:rsidRPr="003B2197" w:rsidRDefault="00953E3C" w:rsidP="00C01DAC">
      <w:pPr>
        <w:pStyle w:val="FrontPage"/>
        <w:rPr>
          <w:sz w:val="36"/>
          <w:szCs w:val="36"/>
        </w:rPr>
      </w:pPr>
    </w:p>
    <w:p w14:paraId="0EB6924B" w14:textId="77777777" w:rsidR="00282080" w:rsidRPr="003B2197" w:rsidRDefault="00282080" w:rsidP="00C01DAC">
      <w:pPr>
        <w:pStyle w:val="FrontPage"/>
        <w:rPr>
          <w:sz w:val="36"/>
          <w:szCs w:val="36"/>
        </w:rPr>
      </w:pPr>
    </w:p>
    <w:p w14:paraId="0D16ED3D" w14:textId="64A3BA34" w:rsidR="00953E3C" w:rsidRPr="003B2197" w:rsidRDefault="00ED143B" w:rsidP="00953E3C">
      <w:pPr>
        <w:pStyle w:val="DatePub"/>
      </w:pPr>
      <w:r>
        <w:t>May</w:t>
      </w:r>
      <w:r w:rsidR="008B44FE" w:rsidRPr="003B2197">
        <w:t xml:space="preserve"> </w:t>
      </w:r>
      <w:r w:rsidR="00E26813" w:rsidRPr="003B2197">
        <w:t>20</w:t>
      </w:r>
      <w:r w:rsidR="00DF0FA1" w:rsidRPr="003B2197">
        <w:t>2</w:t>
      </w:r>
      <w:r w:rsidR="00FC219F" w:rsidRPr="003B2197">
        <w:t>5</w:t>
      </w:r>
    </w:p>
    <w:p w14:paraId="4397F428" w14:textId="77777777" w:rsidR="00C01DAC" w:rsidRPr="003B2197" w:rsidRDefault="00C01DAC" w:rsidP="00C01DAC">
      <w:pPr>
        <w:pStyle w:val="ParagraphCharCharChar"/>
      </w:pPr>
    </w:p>
    <w:p w14:paraId="377E88CF" w14:textId="77777777" w:rsidR="00ED08C5" w:rsidRPr="003B2197" w:rsidRDefault="00ED08C5" w:rsidP="00C01DAC">
      <w:pPr>
        <w:pStyle w:val="ParagraphCharCharChar"/>
      </w:pPr>
    </w:p>
    <w:p w14:paraId="0C5344B8" w14:textId="77777777" w:rsidR="00DF0FA1" w:rsidRPr="003B2197" w:rsidRDefault="00DF0FA1" w:rsidP="00DF0FA1"/>
    <w:p w14:paraId="71800050" w14:textId="77777777" w:rsidR="00DF0FA1" w:rsidRPr="003B2197" w:rsidRDefault="00DF0FA1" w:rsidP="00DF0FA1"/>
    <w:p w14:paraId="5698E31D" w14:textId="77777777" w:rsidR="00DF0FA1" w:rsidRPr="003B2197" w:rsidRDefault="00DF0FA1" w:rsidP="00DF0FA1">
      <w:pPr>
        <w:tabs>
          <w:tab w:val="left" w:pos="1185"/>
        </w:tabs>
      </w:pPr>
      <w:r w:rsidRPr="003B2197">
        <w:tab/>
      </w:r>
    </w:p>
    <w:p w14:paraId="424DB8A9" w14:textId="77777777" w:rsidR="00DF0FA1" w:rsidRPr="003B2197" w:rsidRDefault="00DF0FA1" w:rsidP="00DF0FA1">
      <w:pPr>
        <w:tabs>
          <w:tab w:val="left" w:pos="1185"/>
        </w:tabs>
        <w:sectPr w:rsidR="00DF0FA1" w:rsidRPr="003B2197" w:rsidSect="001E3DB7">
          <w:headerReference w:type="default" r:id="rId8"/>
          <w:footerReference w:type="even" r:id="rId9"/>
          <w:footerReference w:type="default" r:id="rId10"/>
          <w:footerReference w:type="first" r:id="rId11"/>
          <w:pgSz w:w="11906" w:h="16838" w:code="9"/>
          <w:pgMar w:top="1440" w:right="1797" w:bottom="1440" w:left="1797" w:header="709" w:footer="709" w:gutter="0"/>
          <w:cols w:space="708"/>
          <w:docGrid w:linePitch="360"/>
        </w:sectPr>
      </w:pPr>
      <w:r w:rsidRPr="003B2197">
        <w:lastRenderedPageBreak/>
        <w:tab/>
      </w:r>
    </w:p>
    <w:p w14:paraId="3AB1FF2A" w14:textId="77777777" w:rsidR="00C01DAC" w:rsidRPr="003B2197" w:rsidRDefault="00C01DAC" w:rsidP="00C01DAC">
      <w:pPr>
        <w:pStyle w:val="ParagraphCharCharChar"/>
      </w:pPr>
    </w:p>
    <w:p w14:paraId="5996CAF1" w14:textId="77777777" w:rsidR="00C01DAC" w:rsidRPr="003B2197" w:rsidRDefault="00C01DAC" w:rsidP="00C01DAC">
      <w:pPr>
        <w:pStyle w:val="ParagraphCharCharChar"/>
      </w:pPr>
    </w:p>
    <w:p w14:paraId="08F473D8" w14:textId="77777777" w:rsidR="00C01DAC" w:rsidRPr="003B2197" w:rsidRDefault="00C01DAC" w:rsidP="00C01DAC">
      <w:pPr>
        <w:pStyle w:val="ParagraphCharCharChar"/>
      </w:pPr>
    </w:p>
    <w:p w14:paraId="250CD55A" w14:textId="77777777" w:rsidR="00C01DAC" w:rsidRPr="003B2197" w:rsidRDefault="00C01DAC" w:rsidP="00C01DAC">
      <w:pPr>
        <w:pStyle w:val="ParagraphCharCharChar"/>
      </w:pPr>
    </w:p>
    <w:p w14:paraId="786193CA" w14:textId="77777777" w:rsidR="00C01DAC" w:rsidRPr="003B2197" w:rsidRDefault="00C01DAC" w:rsidP="00C01DAC">
      <w:pPr>
        <w:pStyle w:val="ParagraphCharCharChar"/>
      </w:pPr>
    </w:p>
    <w:p w14:paraId="526FB221" w14:textId="77777777" w:rsidR="00C01DAC" w:rsidRPr="003B2197" w:rsidRDefault="00C01DAC" w:rsidP="00C01DAC">
      <w:pPr>
        <w:pStyle w:val="ParagraphCharCharChar"/>
      </w:pPr>
    </w:p>
    <w:p w14:paraId="22117EAC" w14:textId="77777777" w:rsidR="00C01DAC" w:rsidRPr="003B2197" w:rsidRDefault="00C01DAC" w:rsidP="00C01DAC">
      <w:pPr>
        <w:pStyle w:val="ParagraphCharCharChar"/>
      </w:pPr>
    </w:p>
    <w:p w14:paraId="1435486E" w14:textId="77777777" w:rsidR="00C01DAC" w:rsidRPr="003B2197" w:rsidRDefault="00C01DAC" w:rsidP="00C01DAC">
      <w:pPr>
        <w:pStyle w:val="ParagraphCharCharChar"/>
      </w:pPr>
    </w:p>
    <w:p w14:paraId="5B28636D" w14:textId="77777777" w:rsidR="00C01DAC" w:rsidRPr="003B2197" w:rsidRDefault="00C01DAC" w:rsidP="00C01DAC">
      <w:pPr>
        <w:pStyle w:val="ParagraphCharCharChar"/>
      </w:pPr>
    </w:p>
    <w:p w14:paraId="377B20AB" w14:textId="77777777" w:rsidR="00C01DAC" w:rsidRPr="003B2197" w:rsidRDefault="00C01DAC" w:rsidP="00C01DAC">
      <w:pPr>
        <w:pStyle w:val="ParagraphCharCharChar"/>
      </w:pPr>
    </w:p>
    <w:p w14:paraId="09A11252" w14:textId="77777777" w:rsidR="00C01DAC" w:rsidRPr="003B2197" w:rsidRDefault="00C01DAC" w:rsidP="00C01DAC">
      <w:pPr>
        <w:pStyle w:val="ParagraphCharCharChar"/>
      </w:pPr>
    </w:p>
    <w:p w14:paraId="0348913C" w14:textId="77777777" w:rsidR="00C01DAC" w:rsidRPr="003B2197" w:rsidRDefault="00C01DAC" w:rsidP="00C01DAC">
      <w:pPr>
        <w:pStyle w:val="ParagraphCharCharChar"/>
      </w:pPr>
    </w:p>
    <w:p w14:paraId="11F85C2E" w14:textId="77777777" w:rsidR="00C01DAC" w:rsidRPr="003B2197" w:rsidRDefault="00C01DAC" w:rsidP="00C01DAC">
      <w:pPr>
        <w:pStyle w:val="ParagraphCharCharChar"/>
      </w:pPr>
    </w:p>
    <w:p w14:paraId="7FF4F8B9" w14:textId="77777777" w:rsidR="00C01DAC" w:rsidRPr="003B2197" w:rsidRDefault="00C01DAC" w:rsidP="00C01DAC">
      <w:pPr>
        <w:pStyle w:val="ParagraphCharCharChar"/>
      </w:pPr>
    </w:p>
    <w:p w14:paraId="73F6C1E5" w14:textId="77777777" w:rsidR="00C01DAC" w:rsidRPr="003B2197" w:rsidRDefault="00C01DAC" w:rsidP="00C01DAC">
      <w:pPr>
        <w:pStyle w:val="ParagraphCharCharChar"/>
      </w:pPr>
    </w:p>
    <w:p w14:paraId="5C797596" w14:textId="77777777" w:rsidR="00C01DAC" w:rsidRPr="003B2197" w:rsidRDefault="00C01DAC" w:rsidP="00C01DAC">
      <w:pPr>
        <w:pStyle w:val="ParagraphCharCharChar"/>
      </w:pPr>
    </w:p>
    <w:p w14:paraId="3AA0DE06" w14:textId="77777777" w:rsidR="00C01DAC" w:rsidRPr="003B2197" w:rsidRDefault="00C01DAC" w:rsidP="00C01DAC">
      <w:pPr>
        <w:pStyle w:val="ParagraphCharCharChar"/>
      </w:pPr>
    </w:p>
    <w:p w14:paraId="4872608C" w14:textId="77777777" w:rsidR="00C01DAC" w:rsidRPr="003B2197" w:rsidRDefault="00C01DAC" w:rsidP="00C01DAC">
      <w:pPr>
        <w:pStyle w:val="ParagraphCharCharChar"/>
      </w:pPr>
    </w:p>
    <w:p w14:paraId="66EEC8ED" w14:textId="77777777" w:rsidR="00C01DAC" w:rsidRPr="003B2197" w:rsidRDefault="00C01DAC" w:rsidP="00C01DAC">
      <w:pPr>
        <w:pStyle w:val="ParagraphCharCharChar"/>
      </w:pPr>
    </w:p>
    <w:p w14:paraId="719F25C7" w14:textId="77777777" w:rsidR="00C01DAC" w:rsidRPr="003B2197" w:rsidRDefault="00C01DAC" w:rsidP="00C01DAC">
      <w:pPr>
        <w:pStyle w:val="ParagraphCharCharChar"/>
      </w:pPr>
    </w:p>
    <w:p w14:paraId="017942E6" w14:textId="77777777" w:rsidR="00C01DAC" w:rsidRPr="003B2197" w:rsidRDefault="00C01DAC" w:rsidP="00C01DAC">
      <w:pPr>
        <w:pStyle w:val="ParagraphCharCharChar"/>
      </w:pPr>
    </w:p>
    <w:p w14:paraId="240831EC" w14:textId="77777777" w:rsidR="00C01DAC" w:rsidRPr="003B2197" w:rsidRDefault="00C01DAC" w:rsidP="00C01DAC">
      <w:pPr>
        <w:pStyle w:val="ParagraphCharCharChar"/>
      </w:pPr>
    </w:p>
    <w:p w14:paraId="696FDF55" w14:textId="77777777" w:rsidR="00C01DAC" w:rsidRPr="003B2197" w:rsidRDefault="00C01DAC" w:rsidP="00C01DAC">
      <w:pPr>
        <w:pStyle w:val="ParagraphCharCharChar"/>
      </w:pPr>
    </w:p>
    <w:p w14:paraId="03D7B8DB" w14:textId="77777777" w:rsidR="00C01DAC" w:rsidRPr="003B2197" w:rsidRDefault="00C01DAC" w:rsidP="00C01DAC">
      <w:pPr>
        <w:pStyle w:val="ParagraphCharCharChar"/>
      </w:pPr>
    </w:p>
    <w:p w14:paraId="05DB53D2" w14:textId="77777777" w:rsidR="00C01DAC" w:rsidRPr="003B2197" w:rsidRDefault="00C01DAC" w:rsidP="00C01DAC">
      <w:pPr>
        <w:pStyle w:val="ParagraphCharCharChar"/>
      </w:pPr>
    </w:p>
    <w:p w14:paraId="4A2B63D9" w14:textId="77777777" w:rsidR="00C01DAC" w:rsidRPr="003B2197" w:rsidRDefault="00C01DAC" w:rsidP="00C01DAC">
      <w:pPr>
        <w:pStyle w:val="ParagraphCharCharChar"/>
      </w:pPr>
    </w:p>
    <w:p w14:paraId="7DA25D63" w14:textId="77777777" w:rsidR="00C01DAC" w:rsidRPr="003B2197" w:rsidRDefault="00C01DAC" w:rsidP="00C01DAC">
      <w:pPr>
        <w:pStyle w:val="ParagraphCharCharChar"/>
      </w:pPr>
    </w:p>
    <w:p w14:paraId="58E58BD6" w14:textId="77777777" w:rsidR="00C01DAC" w:rsidRPr="003B2197" w:rsidRDefault="00C01DAC" w:rsidP="00C01DAC">
      <w:pPr>
        <w:pStyle w:val="ParagraphCharCharChar"/>
      </w:pPr>
    </w:p>
    <w:p w14:paraId="793267BB" w14:textId="77777777" w:rsidR="00C01DAC" w:rsidRPr="003B2197" w:rsidRDefault="00C01DAC" w:rsidP="00C01DAC">
      <w:pPr>
        <w:pStyle w:val="ParagraphCharCharChar"/>
      </w:pPr>
    </w:p>
    <w:p w14:paraId="1DC26CB8" w14:textId="77777777" w:rsidR="00C01DAC" w:rsidRPr="003B2197" w:rsidRDefault="00C01DAC" w:rsidP="00C01DAC">
      <w:pPr>
        <w:pStyle w:val="ParagraphCharCharChar"/>
      </w:pPr>
    </w:p>
    <w:p w14:paraId="46D18504" w14:textId="77777777" w:rsidR="00C01DAC" w:rsidRPr="003B2197" w:rsidRDefault="00C01DAC" w:rsidP="00C01DAC">
      <w:pPr>
        <w:pStyle w:val="ParagraphCharCharChar"/>
      </w:pPr>
    </w:p>
    <w:p w14:paraId="6EE8D0CD" w14:textId="77777777" w:rsidR="00C01DAC" w:rsidRPr="003B2197" w:rsidRDefault="00C01DAC" w:rsidP="00C01DAC">
      <w:pPr>
        <w:pStyle w:val="ParagraphCharCharChar"/>
      </w:pPr>
    </w:p>
    <w:p w14:paraId="749F4D51" w14:textId="77777777" w:rsidR="00C01DAC" w:rsidRPr="003B2197" w:rsidRDefault="00C01DAC" w:rsidP="00C01DAC">
      <w:pPr>
        <w:pStyle w:val="ParagraphCharCharChar"/>
      </w:pPr>
    </w:p>
    <w:p w14:paraId="1E661E94" w14:textId="77777777" w:rsidR="00C01DAC" w:rsidRPr="003B2197" w:rsidRDefault="00C01DAC" w:rsidP="00C01DAC">
      <w:pPr>
        <w:pStyle w:val="ParagraphCharCharChar"/>
      </w:pPr>
    </w:p>
    <w:p w14:paraId="4EAFDADF" w14:textId="77777777" w:rsidR="00C01DAC" w:rsidRPr="003B2197" w:rsidRDefault="00C01DAC" w:rsidP="00C01DAC">
      <w:pPr>
        <w:pStyle w:val="ParagraphCharCharChar"/>
      </w:pPr>
    </w:p>
    <w:p w14:paraId="4B6C8550" w14:textId="77777777" w:rsidR="00C01DAC" w:rsidRPr="003B2197" w:rsidRDefault="00C01DAC" w:rsidP="00C01DAC">
      <w:pPr>
        <w:pStyle w:val="ParagraphCharCharChar"/>
      </w:pPr>
    </w:p>
    <w:p w14:paraId="1D4321E9" w14:textId="77777777" w:rsidR="00C01DAC" w:rsidRPr="003B2197" w:rsidRDefault="00C01DAC" w:rsidP="00C01DAC">
      <w:pPr>
        <w:pStyle w:val="ParagraphCharCharChar"/>
      </w:pPr>
    </w:p>
    <w:p w14:paraId="3378A4F0" w14:textId="77777777" w:rsidR="00C01DAC" w:rsidRPr="003B2197" w:rsidRDefault="00C01DAC" w:rsidP="00C01DAC">
      <w:pPr>
        <w:pStyle w:val="ParagraphCharCharChar"/>
      </w:pPr>
    </w:p>
    <w:p w14:paraId="365C54FE" w14:textId="77777777" w:rsidR="00C01DAC" w:rsidRPr="003B2197" w:rsidRDefault="00C01DAC" w:rsidP="00C01DAC">
      <w:pPr>
        <w:pStyle w:val="ParagraphCharCharChar"/>
      </w:pPr>
    </w:p>
    <w:p w14:paraId="0F356AE5" w14:textId="77777777" w:rsidR="00C01DAC" w:rsidRPr="003B2197" w:rsidRDefault="00C01DAC" w:rsidP="00C01DAC">
      <w:pPr>
        <w:pStyle w:val="ParagraphCharCharChar"/>
      </w:pPr>
    </w:p>
    <w:p w14:paraId="0F5285C5" w14:textId="77777777" w:rsidR="00C01DAC" w:rsidRPr="003B2197" w:rsidRDefault="00C01DAC" w:rsidP="00C01DAC">
      <w:pPr>
        <w:pStyle w:val="ParagraphCharCharChar"/>
      </w:pPr>
    </w:p>
    <w:p w14:paraId="6BE2A158" w14:textId="77777777" w:rsidR="00C01DAC" w:rsidRPr="003B2197" w:rsidRDefault="00C01DAC" w:rsidP="00C01DAC">
      <w:pPr>
        <w:pStyle w:val="ParagraphCharCharChar"/>
      </w:pPr>
    </w:p>
    <w:p w14:paraId="70549172" w14:textId="77777777" w:rsidR="00C01DAC" w:rsidRPr="003B2197" w:rsidRDefault="00C01DAC" w:rsidP="00C01DAC">
      <w:pPr>
        <w:pStyle w:val="ParagraphCharCharChar"/>
      </w:pPr>
    </w:p>
    <w:p w14:paraId="775CB294" w14:textId="77777777" w:rsidR="00C01DAC" w:rsidRPr="003B2197" w:rsidRDefault="00C01DAC" w:rsidP="00C01DAC">
      <w:pPr>
        <w:pStyle w:val="ParagraphCharCharChar"/>
      </w:pPr>
    </w:p>
    <w:p w14:paraId="3A3BD4D2" w14:textId="77777777" w:rsidR="00C01DAC" w:rsidRPr="003B2197" w:rsidRDefault="00C01DAC" w:rsidP="00C01DAC">
      <w:pPr>
        <w:pStyle w:val="ParagraphCharCharChar"/>
      </w:pPr>
    </w:p>
    <w:p w14:paraId="24605C46" w14:textId="77777777" w:rsidR="00C01DAC" w:rsidRPr="003B2197" w:rsidRDefault="00C01DAC" w:rsidP="00C01DAC">
      <w:pPr>
        <w:pStyle w:val="ParagraphCharCharChar"/>
      </w:pPr>
    </w:p>
    <w:p w14:paraId="1FC0B70F" w14:textId="77777777" w:rsidR="0033259E" w:rsidRPr="003B2197" w:rsidRDefault="0033259E" w:rsidP="00C01DAC">
      <w:pPr>
        <w:pStyle w:val="ParagraphCharCharChar"/>
        <w:rPr>
          <w:b/>
          <w:sz w:val="32"/>
          <w:szCs w:val="32"/>
        </w:rPr>
        <w:sectPr w:rsidR="0033259E" w:rsidRPr="003B2197" w:rsidSect="0033259E">
          <w:footerReference w:type="even" r:id="rId12"/>
          <w:footerReference w:type="default" r:id="rId13"/>
          <w:footerReference w:type="first" r:id="rId14"/>
          <w:pgSz w:w="11906" w:h="16838" w:code="9"/>
          <w:pgMar w:top="1440" w:right="1797" w:bottom="1440" w:left="1797" w:header="709" w:footer="709" w:gutter="0"/>
          <w:cols w:space="708"/>
          <w:docGrid w:linePitch="360"/>
        </w:sectPr>
      </w:pPr>
    </w:p>
    <w:p w14:paraId="3F3B74D2" w14:textId="77777777" w:rsidR="00CB3F58" w:rsidRPr="003B2197" w:rsidRDefault="00CB3F58">
      <w:pPr>
        <w:pStyle w:val="TOCHeading"/>
        <w:rPr>
          <w:rFonts w:ascii="Arial" w:hAnsi="Arial" w:cs="Arial"/>
          <w:color w:val="auto"/>
          <w:lang w:val="en-GB"/>
        </w:rPr>
      </w:pPr>
      <w:r w:rsidRPr="003B2197">
        <w:rPr>
          <w:rFonts w:ascii="Arial" w:hAnsi="Arial" w:cs="Arial"/>
          <w:color w:val="auto"/>
          <w:lang w:val="en-GB"/>
        </w:rPr>
        <w:lastRenderedPageBreak/>
        <w:t>Contents</w:t>
      </w:r>
    </w:p>
    <w:p w14:paraId="66FD62DF" w14:textId="77777777" w:rsidR="00216A82" w:rsidRPr="003B2197" w:rsidRDefault="00216A82" w:rsidP="00216A82"/>
    <w:p w14:paraId="0B636405" w14:textId="5962BA6A" w:rsidR="004F57CC" w:rsidRDefault="00FE3C82">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r w:rsidRPr="003B2197">
        <w:fldChar w:fldCharType="begin"/>
      </w:r>
      <w:r w:rsidR="00CB3F58" w:rsidRPr="003B2197">
        <w:instrText xml:space="preserve"> TOC \o "1-3" \h \z \u </w:instrText>
      </w:r>
      <w:r w:rsidRPr="003B2197">
        <w:fldChar w:fldCharType="separate"/>
      </w:r>
      <w:hyperlink w:anchor="_Toc197687391" w:history="1">
        <w:r w:rsidR="004F57CC" w:rsidRPr="00111B09">
          <w:rPr>
            <w:rStyle w:val="Hyperlink"/>
            <w:noProof/>
          </w:rPr>
          <w:t>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Introduction</w:t>
        </w:r>
        <w:r w:rsidR="004F57CC">
          <w:rPr>
            <w:noProof/>
            <w:webHidden/>
          </w:rPr>
          <w:tab/>
        </w:r>
        <w:r w:rsidR="004F57CC">
          <w:rPr>
            <w:noProof/>
            <w:webHidden/>
          </w:rPr>
          <w:fldChar w:fldCharType="begin"/>
        </w:r>
        <w:r w:rsidR="004F57CC">
          <w:rPr>
            <w:noProof/>
            <w:webHidden/>
          </w:rPr>
          <w:instrText xml:space="preserve"> PAGEREF _Toc197687391 \h </w:instrText>
        </w:r>
        <w:r w:rsidR="004F57CC">
          <w:rPr>
            <w:noProof/>
            <w:webHidden/>
          </w:rPr>
        </w:r>
        <w:r w:rsidR="004F57CC">
          <w:rPr>
            <w:noProof/>
            <w:webHidden/>
          </w:rPr>
          <w:fldChar w:fldCharType="separate"/>
        </w:r>
        <w:r w:rsidR="004F57CC">
          <w:rPr>
            <w:noProof/>
            <w:webHidden/>
          </w:rPr>
          <w:t>1</w:t>
        </w:r>
        <w:r w:rsidR="004F57CC">
          <w:rPr>
            <w:noProof/>
            <w:webHidden/>
          </w:rPr>
          <w:fldChar w:fldCharType="end"/>
        </w:r>
      </w:hyperlink>
    </w:p>
    <w:p w14:paraId="7F00BC59" w14:textId="6AEE606F" w:rsidR="004F57CC" w:rsidRDefault="00000000">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392" w:history="1">
        <w:r w:rsidR="004F57CC" w:rsidRPr="00111B09">
          <w:rPr>
            <w:rStyle w:val="Hyperlink"/>
            <w:noProof/>
          </w:rPr>
          <w:t>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Schema Documentation</w:t>
        </w:r>
        <w:r w:rsidR="004F57CC">
          <w:rPr>
            <w:noProof/>
            <w:webHidden/>
          </w:rPr>
          <w:tab/>
        </w:r>
        <w:r w:rsidR="004F57CC">
          <w:rPr>
            <w:noProof/>
            <w:webHidden/>
          </w:rPr>
          <w:fldChar w:fldCharType="begin"/>
        </w:r>
        <w:r w:rsidR="004F57CC">
          <w:rPr>
            <w:noProof/>
            <w:webHidden/>
          </w:rPr>
          <w:instrText xml:space="preserve"> PAGEREF _Toc197687392 \h </w:instrText>
        </w:r>
        <w:r w:rsidR="004F57CC">
          <w:rPr>
            <w:noProof/>
            <w:webHidden/>
          </w:rPr>
        </w:r>
        <w:r w:rsidR="004F57CC">
          <w:rPr>
            <w:noProof/>
            <w:webHidden/>
          </w:rPr>
          <w:fldChar w:fldCharType="separate"/>
        </w:r>
        <w:r w:rsidR="004F57CC">
          <w:rPr>
            <w:noProof/>
            <w:webHidden/>
          </w:rPr>
          <w:t>1</w:t>
        </w:r>
        <w:r w:rsidR="004F57CC">
          <w:rPr>
            <w:noProof/>
            <w:webHidden/>
          </w:rPr>
          <w:fldChar w:fldCharType="end"/>
        </w:r>
      </w:hyperlink>
    </w:p>
    <w:p w14:paraId="5A46ACCC" w14:textId="1B93240E" w:rsidR="004F57C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393" w:history="1">
        <w:r w:rsidR="004F57CC" w:rsidRPr="00111B09">
          <w:rPr>
            <w:rStyle w:val="Hyperlink"/>
            <w:noProof/>
          </w:rPr>
          <w:t>2.1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Structure-Specific Data Namespace</w:t>
        </w:r>
        <w:r w:rsidR="004F57CC">
          <w:rPr>
            <w:noProof/>
            <w:webHidden/>
          </w:rPr>
          <w:tab/>
        </w:r>
        <w:r w:rsidR="004F57CC">
          <w:rPr>
            <w:noProof/>
            <w:webHidden/>
          </w:rPr>
          <w:fldChar w:fldCharType="begin"/>
        </w:r>
        <w:r w:rsidR="004F57CC">
          <w:rPr>
            <w:noProof/>
            <w:webHidden/>
          </w:rPr>
          <w:instrText xml:space="preserve"> PAGEREF _Toc197687393 \h </w:instrText>
        </w:r>
        <w:r w:rsidR="004F57CC">
          <w:rPr>
            <w:noProof/>
            <w:webHidden/>
          </w:rPr>
        </w:r>
        <w:r w:rsidR="004F57CC">
          <w:rPr>
            <w:noProof/>
            <w:webHidden/>
          </w:rPr>
          <w:fldChar w:fldCharType="separate"/>
        </w:r>
        <w:r w:rsidR="004F57CC">
          <w:rPr>
            <w:noProof/>
            <w:webHidden/>
          </w:rPr>
          <w:t>1</w:t>
        </w:r>
        <w:r w:rsidR="004F57CC">
          <w:rPr>
            <w:noProof/>
            <w:webHidden/>
          </w:rPr>
          <w:fldChar w:fldCharType="end"/>
        </w:r>
      </w:hyperlink>
    </w:p>
    <w:p w14:paraId="646001B9" w14:textId="0174EA78"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394" w:history="1">
        <w:r w:rsidR="004F57CC" w:rsidRPr="00111B09">
          <w:rPr>
            <w:rStyle w:val="Hyperlink"/>
            <w:noProof/>
          </w:rPr>
          <w:t>2.1.1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Summary</w:t>
        </w:r>
        <w:r w:rsidR="004F57CC">
          <w:rPr>
            <w:noProof/>
            <w:webHidden/>
          </w:rPr>
          <w:tab/>
        </w:r>
        <w:r w:rsidR="004F57CC">
          <w:rPr>
            <w:noProof/>
            <w:webHidden/>
          </w:rPr>
          <w:fldChar w:fldCharType="begin"/>
        </w:r>
        <w:r w:rsidR="004F57CC">
          <w:rPr>
            <w:noProof/>
            <w:webHidden/>
          </w:rPr>
          <w:instrText xml:space="preserve"> PAGEREF _Toc197687394 \h </w:instrText>
        </w:r>
        <w:r w:rsidR="004F57CC">
          <w:rPr>
            <w:noProof/>
            <w:webHidden/>
          </w:rPr>
        </w:r>
        <w:r w:rsidR="004F57CC">
          <w:rPr>
            <w:noProof/>
            <w:webHidden/>
          </w:rPr>
          <w:fldChar w:fldCharType="separate"/>
        </w:r>
        <w:r w:rsidR="004F57CC">
          <w:rPr>
            <w:noProof/>
            <w:webHidden/>
          </w:rPr>
          <w:t>1</w:t>
        </w:r>
        <w:r w:rsidR="004F57CC">
          <w:rPr>
            <w:noProof/>
            <w:webHidden/>
          </w:rPr>
          <w:fldChar w:fldCharType="end"/>
        </w:r>
      </w:hyperlink>
    </w:p>
    <w:p w14:paraId="522EFA76" w14:textId="459F4314"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395" w:history="1">
        <w:r w:rsidR="004F57CC" w:rsidRPr="00111B09">
          <w:rPr>
            <w:rStyle w:val="Hyperlink"/>
            <w:noProof/>
          </w:rPr>
          <w:t>2.1.2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Complex Types</w:t>
        </w:r>
        <w:r w:rsidR="004F57CC">
          <w:rPr>
            <w:noProof/>
            <w:webHidden/>
          </w:rPr>
          <w:tab/>
        </w:r>
        <w:r w:rsidR="004F57CC">
          <w:rPr>
            <w:noProof/>
            <w:webHidden/>
          </w:rPr>
          <w:fldChar w:fldCharType="begin"/>
        </w:r>
        <w:r w:rsidR="004F57CC">
          <w:rPr>
            <w:noProof/>
            <w:webHidden/>
          </w:rPr>
          <w:instrText xml:space="preserve"> PAGEREF _Toc197687395 \h </w:instrText>
        </w:r>
        <w:r w:rsidR="004F57CC">
          <w:rPr>
            <w:noProof/>
            <w:webHidden/>
          </w:rPr>
        </w:r>
        <w:r w:rsidR="004F57CC">
          <w:rPr>
            <w:noProof/>
            <w:webHidden/>
          </w:rPr>
          <w:fldChar w:fldCharType="separate"/>
        </w:r>
        <w:r w:rsidR="004F57CC">
          <w:rPr>
            <w:noProof/>
            <w:webHidden/>
          </w:rPr>
          <w:t>1</w:t>
        </w:r>
        <w:r w:rsidR="004F57CC">
          <w:rPr>
            <w:noProof/>
            <w:webHidden/>
          </w:rPr>
          <w:fldChar w:fldCharType="end"/>
        </w:r>
      </w:hyperlink>
    </w:p>
    <w:p w14:paraId="6F4B5C0D" w14:textId="698969C7" w:rsidR="004F57C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396" w:history="1">
        <w:r w:rsidR="004F57CC" w:rsidRPr="00111B09">
          <w:rPr>
            <w:rStyle w:val="Hyperlink"/>
            <w:noProof/>
          </w:rPr>
          <w:t>2.2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Generic Reference Metadata Namespace</w:t>
        </w:r>
        <w:r w:rsidR="004F57CC">
          <w:rPr>
            <w:noProof/>
            <w:webHidden/>
          </w:rPr>
          <w:tab/>
        </w:r>
        <w:r w:rsidR="004F57CC">
          <w:rPr>
            <w:noProof/>
            <w:webHidden/>
          </w:rPr>
          <w:fldChar w:fldCharType="begin"/>
        </w:r>
        <w:r w:rsidR="004F57CC">
          <w:rPr>
            <w:noProof/>
            <w:webHidden/>
          </w:rPr>
          <w:instrText xml:space="preserve"> PAGEREF _Toc197687396 \h </w:instrText>
        </w:r>
        <w:r w:rsidR="004F57CC">
          <w:rPr>
            <w:noProof/>
            <w:webHidden/>
          </w:rPr>
        </w:r>
        <w:r w:rsidR="004F57CC">
          <w:rPr>
            <w:noProof/>
            <w:webHidden/>
          </w:rPr>
          <w:fldChar w:fldCharType="separate"/>
        </w:r>
        <w:r w:rsidR="004F57CC">
          <w:rPr>
            <w:noProof/>
            <w:webHidden/>
          </w:rPr>
          <w:t>11</w:t>
        </w:r>
        <w:r w:rsidR="004F57CC">
          <w:rPr>
            <w:noProof/>
            <w:webHidden/>
          </w:rPr>
          <w:fldChar w:fldCharType="end"/>
        </w:r>
      </w:hyperlink>
    </w:p>
    <w:p w14:paraId="39176119" w14:textId="05C3890D"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397" w:history="1">
        <w:r w:rsidR="004F57CC" w:rsidRPr="00111B09">
          <w:rPr>
            <w:rStyle w:val="Hyperlink"/>
            <w:noProof/>
          </w:rPr>
          <w:t>2.2.1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Summary</w:t>
        </w:r>
        <w:r w:rsidR="004F57CC">
          <w:rPr>
            <w:noProof/>
            <w:webHidden/>
          </w:rPr>
          <w:tab/>
        </w:r>
        <w:r w:rsidR="004F57CC">
          <w:rPr>
            <w:noProof/>
            <w:webHidden/>
          </w:rPr>
          <w:fldChar w:fldCharType="begin"/>
        </w:r>
        <w:r w:rsidR="004F57CC">
          <w:rPr>
            <w:noProof/>
            <w:webHidden/>
          </w:rPr>
          <w:instrText xml:space="preserve"> PAGEREF _Toc197687397 \h </w:instrText>
        </w:r>
        <w:r w:rsidR="004F57CC">
          <w:rPr>
            <w:noProof/>
            <w:webHidden/>
          </w:rPr>
        </w:r>
        <w:r w:rsidR="004F57CC">
          <w:rPr>
            <w:noProof/>
            <w:webHidden/>
          </w:rPr>
          <w:fldChar w:fldCharType="separate"/>
        </w:r>
        <w:r w:rsidR="004F57CC">
          <w:rPr>
            <w:noProof/>
            <w:webHidden/>
          </w:rPr>
          <w:t>11</w:t>
        </w:r>
        <w:r w:rsidR="004F57CC">
          <w:rPr>
            <w:noProof/>
            <w:webHidden/>
          </w:rPr>
          <w:fldChar w:fldCharType="end"/>
        </w:r>
      </w:hyperlink>
    </w:p>
    <w:p w14:paraId="50F4D805" w14:textId="463E841C"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398" w:history="1">
        <w:r w:rsidR="004F57CC" w:rsidRPr="00111B09">
          <w:rPr>
            <w:rStyle w:val="Hyperlink"/>
            <w:noProof/>
          </w:rPr>
          <w:t>2.2.2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Global Elements</w:t>
        </w:r>
        <w:r w:rsidR="004F57CC">
          <w:rPr>
            <w:noProof/>
            <w:webHidden/>
          </w:rPr>
          <w:tab/>
        </w:r>
        <w:r w:rsidR="004F57CC">
          <w:rPr>
            <w:noProof/>
            <w:webHidden/>
          </w:rPr>
          <w:fldChar w:fldCharType="begin"/>
        </w:r>
        <w:r w:rsidR="004F57CC">
          <w:rPr>
            <w:noProof/>
            <w:webHidden/>
          </w:rPr>
          <w:instrText xml:space="preserve"> PAGEREF _Toc197687398 \h </w:instrText>
        </w:r>
        <w:r w:rsidR="004F57CC">
          <w:rPr>
            <w:noProof/>
            <w:webHidden/>
          </w:rPr>
        </w:r>
        <w:r w:rsidR="004F57CC">
          <w:rPr>
            <w:noProof/>
            <w:webHidden/>
          </w:rPr>
          <w:fldChar w:fldCharType="separate"/>
        </w:r>
        <w:r w:rsidR="004F57CC">
          <w:rPr>
            <w:noProof/>
            <w:webHidden/>
          </w:rPr>
          <w:t>11</w:t>
        </w:r>
        <w:r w:rsidR="004F57CC">
          <w:rPr>
            <w:noProof/>
            <w:webHidden/>
          </w:rPr>
          <w:fldChar w:fldCharType="end"/>
        </w:r>
      </w:hyperlink>
    </w:p>
    <w:p w14:paraId="5C100CC9" w14:textId="56C09B20"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399" w:history="1">
        <w:r w:rsidR="004F57CC" w:rsidRPr="00111B09">
          <w:rPr>
            <w:rStyle w:val="Hyperlink"/>
            <w:noProof/>
          </w:rPr>
          <w:t>2.2.3</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Complex Types</w:t>
        </w:r>
        <w:r w:rsidR="004F57CC">
          <w:rPr>
            <w:noProof/>
            <w:webHidden/>
          </w:rPr>
          <w:tab/>
        </w:r>
        <w:r w:rsidR="004F57CC">
          <w:rPr>
            <w:noProof/>
            <w:webHidden/>
          </w:rPr>
          <w:fldChar w:fldCharType="begin"/>
        </w:r>
        <w:r w:rsidR="004F57CC">
          <w:rPr>
            <w:noProof/>
            <w:webHidden/>
          </w:rPr>
          <w:instrText xml:space="preserve"> PAGEREF _Toc197687399 \h </w:instrText>
        </w:r>
        <w:r w:rsidR="004F57CC">
          <w:rPr>
            <w:noProof/>
            <w:webHidden/>
          </w:rPr>
        </w:r>
        <w:r w:rsidR="004F57CC">
          <w:rPr>
            <w:noProof/>
            <w:webHidden/>
          </w:rPr>
          <w:fldChar w:fldCharType="separate"/>
        </w:r>
        <w:r w:rsidR="004F57CC">
          <w:rPr>
            <w:noProof/>
            <w:webHidden/>
          </w:rPr>
          <w:t>11</w:t>
        </w:r>
        <w:r w:rsidR="004F57CC">
          <w:rPr>
            <w:noProof/>
            <w:webHidden/>
          </w:rPr>
          <w:fldChar w:fldCharType="end"/>
        </w:r>
      </w:hyperlink>
    </w:p>
    <w:p w14:paraId="6EC7541B" w14:textId="2E739CBA" w:rsidR="004F57CC" w:rsidRDefault="00000000">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0" w:history="1">
        <w:r w:rsidR="004F57CC" w:rsidRPr="00111B09">
          <w:rPr>
            <w:rStyle w:val="Hyperlink"/>
            <w:noProof/>
          </w:rPr>
          <w:t>3</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Mapping to Structure-Specific Schemas</w:t>
        </w:r>
        <w:r w:rsidR="004F57CC">
          <w:rPr>
            <w:noProof/>
            <w:webHidden/>
          </w:rPr>
          <w:tab/>
        </w:r>
        <w:r w:rsidR="004F57CC">
          <w:rPr>
            <w:noProof/>
            <w:webHidden/>
          </w:rPr>
          <w:fldChar w:fldCharType="begin"/>
        </w:r>
        <w:r w:rsidR="004F57CC">
          <w:rPr>
            <w:noProof/>
            <w:webHidden/>
          </w:rPr>
          <w:instrText xml:space="preserve"> PAGEREF _Toc197687400 \h </w:instrText>
        </w:r>
        <w:r w:rsidR="004F57CC">
          <w:rPr>
            <w:noProof/>
            <w:webHidden/>
          </w:rPr>
        </w:r>
        <w:r w:rsidR="004F57CC">
          <w:rPr>
            <w:noProof/>
            <w:webHidden/>
          </w:rPr>
          <w:fldChar w:fldCharType="separate"/>
        </w:r>
        <w:r w:rsidR="004F57CC">
          <w:rPr>
            <w:noProof/>
            <w:webHidden/>
          </w:rPr>
          <w:t>18</w:t>
        </w:r>
        <w:r w:rsidR="004F57CC">
          <w:rPr>
            <w:noProof/>
            <w:webHidden/>
          </w:rPr>
          <w:fldChar w:fldCharType="end"/>
        </w:r>
      </w:hyperlink>
    </w:p>
    <w:p w14:paraId="6FF28EE2" w14:textId="54E08D4A" w:rsidR="004F57C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1" w:history="1">
        <w:r w:rsidR="004F57CC" w:rsidRPr="00111B09">
          <w:rPr>
            <w:rStyle w:val="Hyperlink"/>
            <w:noProof/>
          </w:rPr>
          <w:t>3.1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General</w:t>
        </w:r>
        <w:r w:rsidR="004F57CC">
          <w:rPr>
            <w:noProof/>
            <w:webHidden/>
          </w:rPr>
          <w:tab/>
        </w:r>
        <w:r w:rsidR="004F57CC">
          <w:rPr>
            <w:noProof/>
            <w:webHidden/>
          </w:rPr>
          <w:fldChar w:fldCharType="begin"/>
        </w:r>
        <w:r w:rsidR="004F57CC">
          <w:rPr>
            <w:noProof/>
            <w:webHidden/>
          </w:rPr>
          <w:instrText xml:space="preserve"> PAGEREF _Toc197687401 \h </w:instrText>
        </w:r>
        <w:r w:rsidR="004F57CC">
          <w:rPr>
            <w:noProof/>
            <w:webHidden/>
          </w:rPr>
        </w:r>
        <w:r w:rsidR="004F57CC">
          <w:rPr>
            <w:noProof/>
            <w:webHidden/>
          </w:rPr>
          <w:fldChar w:fldCharType="separate"/>
        </w:r>
        <w:r w:rsidR="004F57CC">
          <w:rPr>
            <w:noProof/>
            <w:webHidden/>
          </w:rPr>
          <w:t>18</w:t>
        </w:r>
        <w:r w:rsidR="004F57CC">
          <w:rPr>
            <w:noProof/>
            <w:webHidden/>
          </w:rPr>
          <w:fldChar w:fldCharType="end"/>
        </w:r>
      </w:hyperlink>
    </w:p>
    <w:p w14:paraId="476076B4" w14:textId="44566B04"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2" w:history="1">
        <w:r w:rsidR="004F57CC" w:rsidRPr="00111B09">
          <w:rPr>
            <w:rStyle w:val="Hyperlink"/>
            <w:noProof/>
          </w:rPr>
          <w:t>3.1.1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Basic Terminology</w:t>
        </w:r>
        <w:r w:rsidR="004F57CC">
          <w:rPr>
            <w:noProof/>
            <w:webHidden/>
          </w:rPr>
          <w:tab/>
        </w:r>
        <w:r w:rsidR="004F57CC">
          <w:rPr>
            <w:noProof/>
            <w:webHidden/>
          </w:rPr>
          <w:fldChar w:fldCharType="begin"/>
        </w:r>
        <w:r w:rsidR="004F57CC">
          <w:rPr>
            <w:noProof/>
            <w:webHidden/>
          </w:rPr>
          <w:instrText xml:space="preserve"> PAGEREF _Toc197687402 \h </w:instrText>
        </w:r>
        <w:r w:rsidR="004F57CC">
          <w:rPr>
            <w:noProof/>
            <w:webHidden/>
          </w:rPr>
        </w:r>
        <w:r w:rsidR="004F57CC">
          <w:rPr>
            <w:noProof/>
            <w:webHidden/>
          </w:rPr>
          <w:fldChar w:fldCharType="separate"/>
        </w:r>
        <w:r w:rsidR="004F57CC">
          <w:rPr>
            <w:noProof/>
            <w:webHidden/>
          </w:rPr>
          <w:t>18</w:t>
        </w:r>
        <w:r w:rsidR="004F57CC">
          <w:rPr>
            <w:noProof/>
            <w:webHidden/>
          </w:rPr>
          <w:fldChar w:fldCharType="end"/>
        </w:r>
      </w:hyperlink>
    </w:p>
    <w:p w14:paraId="5AB6A1F1" w14:textId="71BBB618" w:rsidR="004F57C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3" w:history="1">
        <w:r w:rsidR="004F57CC" w:rsidRPr="00111B09">
          <w:rPr>
            <w:rStyle w:val="Hyperlink"/>
            <w:noProof/>
          </w:rPr>
          <w:t>3.2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Namespace Rules</w:t>
        </w:r>
        <w:r w:rsidR="004F57CC">
          <w:rPr>
            <w:noProof/>
            <w:webHidden/>
          </w:rPr>
          <w:tab/>
        </w:r>
        <w:r w:rsidR="004F57CC">
          <w:rPr>
            <w:noProof/>
            <w:webHidden/>
          </w:rPr>
          <w:fldChar w:fldCharType="begin"/>
        </w:r>
        <w:r w:rsidR="004F57CC">
          <w:rPr>
            <w:noProof/>
            <w:webHidden/>
          </w:rPr>
          <w:instrText xml:space="preserve"> PAGEREF _Toc197687403 \h </w:instrText>
        </w:r>
        <w:r w:rsidR="004F57CC">
          <w:rPr>
            <w:noProof/>
            <w:webHidden/>
          </w:rPr>
        </w:r>
        <w:r w:rsidR="004F57CC">
          <w:rPr>
            <w:noProof/>
            <w:webHidden/>
          </w:rPr>
          <w:fldChar w:fldCharType="separate"/>
        </w:r>
        <w:r w:rsidR="004F57CC">
          <w:rPr>
            <w:noProof/>
            <w:webHidden/>
          </w:rPr>
          <w:t>20</w:t>
        </w:r>
        <w:r w:rsidR="004F57CC">
          <w:rPr>
            <w:noProof/>
            <w:webHidden/>
          </w:rPr>
          <w:fldChar w:fldCharType="end"/>
        </w:r>
      </w:hyperlink>
    </w:p>
    <w:p w14:paraId="2B6F907D" w14:textId="1F577DA1" w:rsidR="004F57C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4" w:history="1">
        <w:r w:rsidR="004F57CC" w:rsidRPr="00111B09">
          <w:rPr>
            <w:rStyle w:val="Hyperlink"/>
            <w:noProof/>
          </w:rPr>
          <w:t>3.3</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General Rules</w:t>
        </w:r>
        <w:r w:rsidR="004F57CC">
          <w:rPr>
            <w:noProof/>
            <w:webHidden/>
          </w:rPr>
          <w:tab/>
        </w:r>
        <w:r w:rsidR="004F57CC">
          <w:rPr>
            <w:noProof/>
            <w:webHidden/>
          </w:rPr>
          <w:fldChar w:fldCharType="begin"/>
        </w:r>
        <w:r w:rsidR="004F57CC">
          <w:rPr>
            <w:noProof/>
            <w:webHidden/>
          </w:rPr>
          <w:instrText xml:space="preserve"> PAGEREF _Toc197687404 \h </w:instrText>
        </w:r>
        <w:r w:rsidR="004F57CC">
          <w:rPr>
            <w:noProof/>
            <w:webHidden/>
          </w:rPr>
        </w:r>
        <w:r w:rsidR="004F57CC">
          <w:rPr>
            <w:noProof/>
            <w:webHidden/>
          </w:rPr>
          <w:fldChar w:fldCharType="separate"/>
        </w:r>
        <w:r w:rsidR="004F57CC">
          <w:rPr>
            <w:noProof/>
            <w:webHidden/>
          </w:rPr>
          <w:t>20</w:t>
        </w:r>
        <w:r w:rsidR="004F57CC">
          <w:rPr>
            <w:noProof/>
            <w:webHidden/>
          </w:rPr>
          <w:fldChar w:fldCharType="end"/>
        </w:r>
      </w:hyperlink>
    </w:p>
    <w:p w14:paraId="7206E180" w14:textId="7ECB4CBF"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5" w:history="1">
        <w:r w:rsidR="004F57CC" w:rsidRPr="00111B09">
          <w:rPr>
            <w:rStyle w:val="Hyperlink"/>
            <w:noProof/>
          </w:rPr>
          <w:t>3.3.1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Component Name Determination</w:t>
        </w:r>
        <w:r w:rsidR="004F57CC">
          <w:rPr>
            <w:noProof/>
            <w:webHidden/>
          </w:rPr>
          <w:tab/>
        </w:r>
        <w:r w:rsidR="004F57CC">
          <w:rPr>
            <w:noProof/>
            <w:webHidden/>
          </w:rPr>
          <w:fldChar w:fldCharType="begin"/>
        </w:r>
        <w:r w:rsidR="004F57CC">
          <w:rPr>
            <w:noProof/>
            <w:webHidden/>
          </w:rPr>
          <w:instrText xml:space="preserve"> PAGEREF _Toc197687405 \h </w:instrText>
        </w:r>
        <w:r w:rsidR="004F57CC">
          <w:rPr>
            <w:noProof/>
            <w:webHidden/>
          </w:rPr>
        </w:r>
        <w:r w:rsidR="004F57CC">
          <w:rPr>
            <w:noProof/>
            <w:webHidden/>
          </w:rPr>
          <w:fldChar w:fldCharType="separate"/>
        </w:r>
        <w:r w:rsidR="004F57CC">
          <w:rPr>
            <w:noProof/>
            <w:webHidden/>
          </w:rPr>
          <w:t>20</w:t>
        </w:r>
        <w:r w:rsidR="004F57CC">
          <w:rPr>
            <w:noProof/>
            <w:webHidden/>
          </w:rPr>
          <w:fldChar w:fldCharType="end"/>
        </w:r>
      </w:hyperlink>
    </w:p>
    <w:p w14:paraId="0D05E064" w14:textId="076B8F15"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6" w:history="1">
        <w:r w:rsidR="004F57CC" w:rsidRPr="00111B09">
          <w:rPr>
            <w:rStyle w:val="Hyperlink"/>
            <w:noProof/>
          </w:rPr>
          <w:t>3.3.2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Representation Determination</w:t>
        </w:r>
        <w:r w:rsidR="004F57CC">
          <w:rPr>
            <w:noProof/>
            <w:webHidden/>
          </w:rPr>
          <w:tab/>
        </w:r>
        <w:r w:rsidR="004F57CC">
          <w:rPr>
            <w:noProof/>
            <w:webHidden/>
          </w:rPr>
          <w:fldChar w:fldCharType="begin"/>
        </w:r>
        <w:r w:rsidR="004F57CC">
          <w:rPr>
            <w:noProof/>
            <w:webHidden/>
          </w:rPr>
          <w:instrText xml:space="preserve"> PAGEREF _Toc197687406 \h </w:instrText>
        </w:r>
        <w:r w:rsidR="004F57CC">
          <w:rPr>
            <w:noProof/>
            <w:webHidden/>
          </w:rPr>
        </w:r>
        <w:r w:rsidR="004F57CC">
          <w:rPr>
            <w:noProof/>
            <w:webHidden/>
          </w:rPr>
          <w:fldChar w:fldCharType="separate"/>
        </w:r>
        <w:r w:rsidR="004F57CC">
          <w:rPr>
            <w:noProof/>
            <w:webHidden/>
          </w:rPr>
          <w:t>21</w:t>
        </w:r>
        <w:r w:rsidR="004F57CC">
          <w:rPr>
            <w:noProof/>
            <w:webHidden/>
          </w:rPr>
          <w:fldChar w:fldCharType="end"/>
        </w:r>
      </w:hyperlink>
    </w:p>
    <w:p w14:paraId="357E1D97" w14:textId="6630C869"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7" w:history="1">
        <w:r w:rsidR="004F57CC" w:rsidRPr="00111B09">
          <w:rPr>
            <w:rStyle w:val="Hyperlink"/>
            <w:noProof/>
            <w:lang w:bidi="ml"/>
          </w:rPr>
          <w:t>3.3.3</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lang w:bidi="ml"/>
          </w:rPr>
          <w:t>Simple / Primitive Type Determination</w:t>
        </w:r>
        <w:r w:rsidR="004F57CC">
          <w:rPr>
            <w:noProof/>
            <w:webHidden/>
          </w:rPr>
          <w:tab/>
        </w:r>
        <w:r w:rsidR="004F57CC">
          <w:rPr>
            <w:noProof/>
            <w:webHidden/>
          </w:rPr>
          <w:fldChar w:fldCharType="begin"/>
        </w:r>
        <w:r w:rsidR="004F57CC">
          <w:rPr>
            <w:noProof/>
            <w:webHidden/>
          </w:rPr>
          <w:instrText xml:space="preserve"> PAGEREF _Toc197687407 \h </w:instrText>
        </w:r>
        <w:r w:rsidR="004F57CC">
          <w:rPr>
            <w:noProof/>
            <w:webHidden/>
          </w:rPr>
        </w:r>
        <w:r w:rsidR="004F57CC">
          <w:rPr>
            <w:noProof/>
            <w:webHidden/>
          </w:rPr>
          <w:fldChar w:fldCharType="separate"/>
        </w:r>
        <w:r w:rsidR="004F57CC">
          <w:rPr>
            <w:noProof/>
            <w:webHidden/>
          </w:rPr>
          <w:t>21</w:t>
        </w:r>
        <w:r w:rsidR="004F57CC">
          <w:rPr>
            <w:noProof/>
            <w:webHidden/>
          </w:rPr>
          <w:fldChar w:fldCharType="end"/>
        </w:r>
      </w:hyperlink>
    </w:p>
    <w:p w14:paraId="42420BB6" w14:textId="44DB60DC"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8" w:history="1">
        <w:r w:rsidR="004F57CC" w:rsidRPr="00111B09">
          <w:rPr>
            <w:rStyle w:val="Hyperlink"/>
            <w:noProof/>
            <w:lang w:bidi="ml"/>
          </w:rPr>
          <w:t>3.3.4</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lang w:bidi="ml"/>
          </w:rPr>
          <w:t>Representation with Codelist Enumeration</w:t>
        </w:r>
        <w:r w:rsidR="004F57CC">
          <w:rPr>
            <w:noProof/>
            <w:webHidden/>
          </w:rPr>
          <w:tab/>
        </w:r>
        <w:r w:rsidR="004F57CC">
          <w:rPr>
            <w:noProof/>
            <w:webHidden/>
          </w:rPr>
          <w:fldChar w:fldCharType="begin"/>
        </w:r>
        <w:r w:rsidR="004F57CC">
          <w:rPr>
            <w:noProof/>
            <w:webHidden/>
          </w:rPr>
          <w:instrText xml:space="preserve"> PAGEREF _Toc197687408 \h </w:instrText>
        </w:r>
        <w:r w:rsidR="004F57CC">
          <w:rPr>
            <w:noProof/>
            <w:webHidden/>
          </w:rPr>
        </w:r>
        <w:r w:rsidR="004F57CC">
          <w:rPr>
            <w:noProof/>
            <w:webHidden/>
          </w:rPr>
          <w:fldChar w:fldCharType="separate"/>
        </w:r>
        <w:r w:rsidR="004F57CC">
          <w:rPr>
            <w:noProof/>
            <w:webHidden/>
          </w:rPr>
          <w:t>21</w:t>
        </w:r>
        <w:r w:rsidR="004F57CC">
          <w:rPr>
            <w:noProof/>
            <w:webHidden/>
          </w:rPr>
          <w:fldChar w:fldCharType="end"/>
        </w:r>
      </w:hyperlink>
    </w:p>
    <w:p w14:paraId="7AC8277F" w14:textId="40BA3A01"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09" w:history="1">
        <w:r w:rsidR="004F57CC" w:rsidRPr="00111B09">
          <w:rPr>
            <w:rStyle w:val="Hyperlink"/>
            <w:noProof/>
            <w:lang w:bidi="ml"/>
          </w:rPr>
          <w:t>3.3.5</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lang w:bidi="ml"/>
          </w:rPr>
          <w:t>Representation with Value List Enumeration</w:t>
        </w:r>
        <w:r w:rsidR="004F57CC">
          <w:rPr>
            <w:noProof/>
            <w:webHidden/>
          </w:rPr>
          <w:tab/>
        </w:r>
        <w:r w:rsidR="004F57CC">
          <w:rPr>
            <w:noProof/>
            <w:webHidden/>
          </w:rPr>
          <w:fldChar w:fldCharType="begin"/>
        </w:r>
        <w:r w:rsidR="004F57CC">
          <w:rPr>
            <w:noProof/>
            <w:webHidden/>
          </w:rPr>
          <w:instrText xml:space="preserve"> PAGEREF _Toc197687409 \h </w:instrText>
        </w:r>
        <w:r w:rsidR="004F57CC">
          <w:rPr>
            <w:noProof/>
            <w:webHidden/>
          </w:rPr>
        </w:r>
        <w:r w:rsidR="004F57CC">
          <w:rPr>
            <w:noProof/>
            <w:webHidden/>
          </w:rPr>
          <w:fldChar w:fldCharType="separate"/>
        </w:r>
        <w:r w:rsidR="004F57CC">
          <w:rPr>
            <w:noProof/>
            <w:webHidden/>
          </w:rPr>
          <w:t>22</w:t>
        </w:r>
        <w:r w:rsidR="004F57CC">
          <w:rPr>
            <w:noProof/>
            <w:webHidden/>
          </w:rPr>
          <w:fldChar w:fldCharType="end"/>
        </w:r>
      </w:hyperlink>
    </w:p>
    <w:p w14:paraId="6BA01FEE" w14:textId="721342B9"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0" w:history="1">
        <w:r w:rsidR="004F57CC" w:rsidRPr="00111B09">
          <w:rPr>
            <w:rStyle w:val="Hyperlink"/>
            <w:noProof/>
            <w:lang w:bidi="ml"/>
          </w:rPr>
          <w:t>3.3.6</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lang w:bidi="ml"/>
          </w:rPr>
          <w:t>Representation with Simple Text Format</w:t>
        </w:r>
        <w:r w:rsidR="004F57CC">
          <w:rPr>
            <w:noProof/>
            <w:webHidden/>
          </w:rPr>
          <w:tab/>
        </w:r>
        <w:r w:rsidR="004F57CC">
          <w:rPr>
            <w:noProof/>
            <w:webHidden/>
          </w:rPr>
          <w:fldChar w:fldCharType="begin"/>
        </w:r>
        <w:r w:rsidR="004F57CC">
          <w:rPr>
            <w:noProof/>
            <w:webHidden/>
          </w:rPr>
          <w:instrText xml:space="preserve"> PAGEREF _Toc197687410 \h </w:instrText>
        </w:r>
        <w:r w:rsidR="004F57CC">
          <w:rPr>
            <w:noProof/>
            <w:webHidden/>
          </w:rPr>
        </w:r>
        <w:r w:rsidR="004F57CC">
          <w:rPr>
            <w:noProof/>
            <w:webHidden/>
          </w:rPr>
          <w:fldChar w:fldCharType="separate"/>
        </w:r>
        <w:r w:rsidR="004F57CC">
          <w:rPr>
            <w:noProof/>
            <w:webHidden/>
          </w:rPr>
          <w:t>22</w:t>
        </w:r>
        <w:r w:rsidR="004F57CC">
          <w:rPr>
            <w:noProof/>
            <w:webHidden/>
          </w:rPr>
          <w:fldChar w:fldCharType="end"/>
        </w:r>
      </w:hyperlink>
    </w:p>
    <w:p w14:paraId="78F5E3C5" w14:textId="47FACF30"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1" w:history="1">
        <w:r w:rsidR="004F57CC" w:rsidRPr="00111B09">
          <w:rPr>
            <w:rStyle w:val="Hyperlink"/>
            <w:noProof/>
            <w:lang w:bidi="ml"/>
          </w:rPr>
          <w:t>3.3.7</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lang w:bidi="ml"/>
          </w:rPr>
          <w:t>Representation with Missing Value Support</w:t>
        </w:r>
        <w:r w:rsidR="004F57CC">
          <w:rPr>
            <w:noProof/>
            <w:webHidden/>
          </w:rPr>
          <w:tab/>
        </w:r>
        <w:r w:rsidR="004F57CC">
          <w:rPr>
            <w:noProof/>
            <w:webHidden/>
          </w:rPr>
          <w:fldChar w:fldCharType="begin"/>
        </w:r>
        <w:r w:rsidR="004F57CC">
          <w:rPr>
            <w:noProof/>
            <w:webHidden/>
          </w:rPr>
          <w:instrText xml:space="preserve"> PAGEREF _Toc197687411 \h </w:instrText>
        </w:r>
        <w:r w:rsidR="004F57CC">
          <w:rPr>
            <w:noProof/>
            <w:webHidden/>
          </w:rPr>
        </w:r>
        <w:r w:rsidR="004F57CC">
          <w:rPr>
            <w:noProof/>
            <w:webHidden/>
          </w:rPr>
          <w:fldChar w:fldCharType="separate"/>
        </w:r>
        <w:r w:rsidR="004F57CC">
          <w:rPr>
            <w:noProof/>
            <w:webHidden/>
          </w:rPr>
          <w:t>24</w:t>
        </w:r>
        <w:r w:rsidR="004F57CC">
          <w:rPr>
            <w:noProof/>
            <w:webHidden/>
          </w:rPr>
          <w:fldChar w:fldCharType="end"/>
        </w:r>
      </w:hyperlink>
    </w:p>
    <w:p w14:paraId="0C2FF594" w14:textId="32B90095"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2" w:history="1">
        <w:r w:rsidR="004F57CC" w:rsidRPr="00111B09">
          <w:rPr>
            <w:rStyle w:val="Hyperlink"/>
            <w:noProof/>
            <w:lang w:bidi="ml"/>
          </w:rPr>
          <w:t>3.3.8</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lang w:bidi="ml"/>
          </w:rPr>
          <w:t>Representation with Complex Text Format</w:t>
        </w:r>
        <w:r w:rsidR="004F57CC">
          <w:rPr>
            <w:noProof/>
            <w:webHidden/>
          </w:rPr>
          <w:tab/>
        </w:r>
        <w:r w:rsidR="004F57CC">
          <w:rPr>
            <w:noProof/>
            <w:webHidden/>
          </w:rPr>
          <w:fldChar w:fldCharType="begin"/>
        </w:r>
        <w:r w:rsidR="004F57CC">
          <w:rPr>
            <w:noProof/>
            <w:webHidden/>
          </w:rPr>
          <w:instrText xml:space="preserve"> PAGEREF _Toc197687412 \h </w:instrText>
        </w:r>
        <w:r w:rsidR="004F57CC">
          <w:rPr>
            <w:noProof/>
            <w:webHidden/>
          </w:rPr>
        </w:r>
        <w:r w:rsidR="004F57CC">
          <w:rPr>
            <w:noProof/>
            <w:webHidden/>
          </w:rPr>
          <w:fldChar w:fldCharType="separate"/>
        </w:r>
        <w:r w:rsidR="004F57CC">
          <w:rPr>
            <w:noProof/>
            <w:webHidden/>
          </w:rPr>
          <w:t>26</w:t>
        </w:r>
        <w:r w:rsidR="004F57CC">
          <w:rPr>
            <w:noProof/>
            <w:webHidden/>
          </w:rPr>
          <w:fldChar w:fldCharType="end"/>
        </w:r>
      </w:hyperlink>
    </w:p>
    <w:p w14:paraId="26ECEFBB" w14:textId="4F3FDE75"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3" w:history="1">
        <w:r w:rsidR="004F57CC" w:rsidRPr="00111B09">
          <w:rPr>
            <w:rStyle w:val="Hyperlink"/>
            <w:noProof/>
          </w:rPr>
          <w:t>3.3.9</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Type Names</w:t>
        </w:r>
        <w:r w:rsidR="004F57CC">
          <w:rPr>
            <w:noProof/>
            <w:webHidden/>
          </w:rPr>
          <w:tab/>
        </w:r>
        <w:r w:rsidR="004F57CC">
          <w:rPr>
            <w:noProof/>
            <w:webHidden/>
          </w:rPr>
          <w:fldChar w:fldCharType="begin"/>
        </w:r>
        <w:r w:rsidR="004F57CC">
          <w:rPr>
            <w:noProof/>
            <w:webHidden/>
          </w:rPr>
          <w:instrText xml:space="preserve"> PAGEREF _Toc197687413 \h </w:instrText>
        </w:r>
        <w:r w:rsidR="004F57CC">
          <w:rPr>
            <w:noProof/>
            <w:webHidden/>
          </w:rPr>
        </w:r>
        <w:r w:rsidR="004F57CC">
          <w:rPr>
            <w:noProof/>
            <w:webHidden/>
          </w:rPr>
          <w:fldChar w:fldCharType="separate"/>
        </w:r>
        <w:r w:rsidR="004F57CC">
          <w:rPr>
            <w:noProof/>
            <w:webHidden/>
          </w:rPr>
          <w:t>27</w:t>
        </w:r>
        <w:r w:rsidR="004F57CC">
          <w:rPr>
            <w:noProof/>
            <w:webHidden/>
          </w:rPr>
          <w:fldChar w:fldCharType="end"/>
        </w:r>
      </w:hyperlink>
    </w:p>
    <w:p w14:paraId="6AB59EEA" w14:textId="204FA5BD" w:rsidR="004F57CC" w:rsidRDefault="00000000">
      <w:pPr>
        <w:pStyle w:val="TOC3"/>
        <w:tabs>
          <w:tab w:val="left" w:pos="96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4" w:history="1">
        <w:r w:rsidR="004F57CC" w:rsidRPr="00111B09">
          <w:rPr>
            <w:rStyle w:val="Hyperlink"/>
            <w:noProof/>
          </w:rPr>
          <w:t>3.3.10</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lang w:bidi="ml"/>
          </w:rPr>
          <w:t xml:space="preserve">Type </w:t>
        </w:r>
        <w:r w:rsidR="004F57CC" w:rsidRPr="00111B09">
          <w:rPr>
            <w:rStyle w:val="Hyperlink"/>
            <w:noProof/>
          </w:rPr>
          <w:t>Reuse</w:t>
        </w:r>
        <w:r w:rsidR="004F57CC">
          <w:rPr>
            <w:noProof/>
            <w:webHidden/>
          </w:rPr>
          <w:tab/>
        </w:r>
        <w:r w:rsidR="004F57CC">
          <w:rPr>
            <w:noProof/>
            <w:webHidden/>
          </w:rPr>
          <w:fldChar w:fldCharType="begin"/>
        </w:r>
        <w:r w:rsidR="004F57CC">
          <w:rPr>
            <w:noProof/>
            <w:webHidden/>
          </w:rPr>
          <w:instrText xml:space="preserve"> PAGEREF _Toc197687414 \h </w:instrText>
        </w:r>
        <w:r w:rsidR="004F57CC">
          <w:rPr>
            <w:noProof/>
            <w:webHidden/>
          </w:rPr>
        </w:r>
        <w:r w:rsidR="004F57CC">
          <w:rPr>
            <w:noProof/>
            <w:webHidden/>
          </w:rPr>
          <w:fldChar w:fldCharType="separate"/>
        </w:r>
        <w:r w:rsidR="004F57CC">
          <w:rPr>
            <w:noProof/>
            <w:webHidden/>
          </w:rPr>
          <w:t>27</w:t>
        </w:r>
        <w:r w:rsidR="004F57CC">
          <w:rPr>
            <w:noProof/>
            <w:webHidden/>
          </w:rPr>
          <w:fldChar w:fldCharType="end"/>
        </w:r>
      </w:hyperlink>
    </w:p>
    <w:p w14:paraId="549E69DF" w14:textId="0EE73425" w:rsidR="004F57C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5" w:history="1">
        <w:r w:rsidR="004F57CC" w:rsidRPr="00111B09">
          <w:rPr>
            <w:rStyle w:val="Hyperlink"/>
            <w:noProof/>
            <w:lang w:bidi="ml"/>
          </w:rPr>
          <w:t>3.4</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lang w:bidi="ml"/>
          </w:rPr>
          <w:t>Data-Structure-Specific Schema</w:t>
        </w:r>
        <w:r w:rsidR="004F57CC">
          <w:rPr>
            <w:noProof/>
            <w:webHidden/>
          </w:rPr>
          <w:tab/>
        </w:r>
        <w:r w:rsidR="004F57CC">
          <w:rPr>
            <w:noProof/>
            <w:webHidden/>
          </w:rPr>
          <w:fldChar w:fldCharType="begin"/>
        </w:r>
        <w:r w:rsidR="004F57CC">
          <w:rPr>
            <w:noProof/>
            <w:webHidden/>
          </w:rPr>
          <w:instrText xml:space="preserve"> PAGEREF _Toc197687415 \h </w:instrText>
        </w:r>
        <w:r w:rsidR="004F57CC">
          <w:rPr>
            <w:noProof/>
            <w:webHidden/>
          </w:rPr>
        </w:r>
        <w:r w:rsidR="004F57CC">
          <w:rPr>
            <w:noProof/>
            <w:webHidden/>
          </w:rPr>
          <w:fldChar w:fldCharType="separate"/>
        </w:r>
        <w:r w:rsidR="004F57CC">
          <w:rPr>
            <w:noProof/>
            <w:webHidden/>
          </w:rPr>
          <w:t>27</w:t>
        </w:r>
        <w:r w:rsidR="004F57CC">
          <w:rPr>
            <w:noProof/>
            <w:webHidden/>
          </w:rPr>
          <w:fldChar w:fldCharType="end"/>
        </w:r>
      </w:hyperlink>
    </w:p>
    <w:p w14:paraId="5C507B4F" w14:textId="0C676E3F"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6" w:history="1">
        <w:r w:rsidR="004F57CC" w:rsidRPr="00111B09">
          <w:rPr>
            <w:rStyle w:val="Hyperlink"/>
            <w:noProof/>
          </w:rPr>
          <w:t>3.4.1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DataSetType</w:t>
        </w:r>
        <w:r w:rsidR="004F57CC">
          <w:rPr>
            <w:noProof/>
            <w:webHidden/>
          </w:rPr>
          <w:tab/>
        </w:r>
        <w:r w:rsidR="004F57CC">
          <w:rPr>
            <w:noProof/>
            <w:webHidden/>
          </w:rPr>
          <w:fldChar w:fldCharType="begin"/>
        </w:r>
        <w:r w:rsidR="004F57CC">
          <w:rPr>
            <w:noProof/>
            <w:webHidden/>
          </w:rPr>
          <w:instrText xml:space="preserve"> PAGEREF _Toc197687416 \h </w:instrText>
        </w:r>
        <w:r w:rsidR="004F57CC">
          <w:rPr>
            <w:noProof/>
            <w:webHidden/>
          </w:rPr>
        </w:r>
        <w:r w:rsidR="004F57CC">
          <w:rPr>
            <w:noProof/>
            <w:webHidden/>
          </w:rPr>
          <w:fldChar w:fldCharType="separate"/>
        </w:r>
        <w:r w:rsidR="004F57CC">
          <w:rPr>
            <w:noProof/>
            <w:webHidden/>
          </w:rPr>
          <w:t>28</w:t>
        </w:r>
        <w:r w:rsidR="004F57CC">
          <w:rPr>
            <w:noProof/>
            <w:webHidden/>
          </w:rPr>
          <w:fldChar w:fldCharType="end"/>
        </w:r>
      </w:hyperlink>
    </w:p>
    <w:p w14:paraId="169763BD" w14:textId="46386B27"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7" w:history="1">
        <w:r w:rsidR="004F57CC" w:rsidRPr="00111B09">
          <w:rPr>
            <w:rStyle w:val="Hyperlink"/>
            <w:noProof/>
          </w:rPr>
          <w:t>3.4.2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GroupType</w:t>
        </w:r>
        <w:r w:rsidR="004F57CC">
          <w:rPr>
            <w:noProof/>
            <w:webHidden/>
          </w:rPr>
          <w:tab/>
        </w:r>
        <w:r w:rsidR="004F57CC">
          <w:rPr>
            <w:noProof/>
            <w:webHidden/>
          </w:rPr>
          <w:fldChar w:fldCharType="begin"/>
        </w:r>
        <w:r w:rsidR="004F57CC">
          <w:rPr>
            <w:noProof/>
            <w:webHidden/>
          </w:rPr>
          <w:instrText xml:space="preserve"> PAGEREF _Toc197687417 \h </w:instrText>
        </w:r>
        <w:r w:rsidR="004F57CC">
          <w:rPr>
            <w:noProof/>
            <w:webHidden/>
          </w:rPr>
        </w:r>
        <w:r w:rsidR="004F57CC">
          <w:rPr>
            <w:noProof/>
            <w:webHidden/>
          </w:rPr>
          <w:fldChar w:fldCharType="separate"/>
        </w:r>
        <w:r w:rsidR="004F57CC">
          <w:rPr>
            <w:noProof/>
            <w:webHidden/>
          </w:rPr>
          <w:t>28</w:t>
        </w:r>
        <w:r w:rsidR="004F57CC">
          <w:rPr>
            <w:noProof/>
            <w:webHidden/>
          </w:rPr>
          <w:fldChar w:fldCharType="end"/>
        </w:r>
      </w:hyperlink>
    </w:p>
    <w:p w14:paraId="48D9FB90" w14:textId="59E6BFBA"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8" w:history="1">
        <w:r w:rsidR="004F57CC" w:rsidRPr="00111B09">
          <w:rPr>
            <w:rStyle w:val="Hyperlink"/>
            <w:noProof/>
          </w:rPr>
          <w:t>3.4.3</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SeriesType</w:t>
        </w:r>
        <w:r w:rsidR="004F57CC">
          <w:rPr>
            <w:noProof/>
            <w:webHidden/>
          </w:rPr>
          <w:tab/>
        </w:r>
        <w:r w:rsidR="004F57CC">
          <w:rPr>
            <w:noProof/>
            <w:webHidden/>
          </w:rPr>
          <w:fldChar w:fldCharType="begin"/>
        </w:r>
        <w:r w:rsidR="004F57CC">
          <w:rPr>
            <w:noProof/>
            <w:webHidden/>
          </w:rPr>
          <w:instrText xml:space="preserve"> PAGEREF _Toc197687418 \h </w:instrText>
        </w:r>
        <w:r w:rsidR="004F57CC">
          <w:rPr>
            <w:noProof/>
            <w:webHidden/>
          </w:rPr>
        </w:r>
        <w:r w:rsidR="004F57CC">
          <w:rPr>
            <w:noProof/>
            <w:webHidden/>
          </w:rPr>
          <w:fldChar w:fldCharType="separate"/>
        </w:r>
        <w:r w:rsidR="004F57CC">
          <w:rPr>
            <w:noProof/>
            <w:webHidden/>
          </w:rPr>
          <w:t>30</w:t>
        </w:r>
        <w:r w:rsidR="004F57CC">
          <w:rPr>
            <w:noProof/>
            <w:webHidden/>
          </w:rPr>
          <w:fldChar w:fldCharType="end"/>
        </w:r>
      </w:hyperlink>
    </w:p>
    <w:p w14:paraId="6D949C1A" w14:textId="24CC4A20"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19" w:history="1">
        <w:r w:rsidR="004F57CC" w:rsidRPr="00111B09">
          <w:rPr>
            <w:rStyle w:val="Hyperlink"/>
            <w:noProof/>
          </w:rPr>
          <w:t>3.4.4</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AttsType</w:t>
        </w:r>
        <w:r w:rsidR="004F57CC">
          <w:rPr>
            <w:noProof/>
            <w:webHidden/>
          </w:rPr>
          <w:tab/>
        </w:r>
        <w:r w:rsidR="004F57CC">
          <w:rPr>
            <w:noProof/>
            <w:webHidden/>
          </w:rPr>
          <w:fldChar w:fldCharType="begin"/>
        </w:r>
        <w:r w:rsidR="004F57CC">
          <w:rPr>
            <w:noProof/>
            <w:webHidden/>
          </w:rPr>
          <w:instrText xml:space="preserve"> PAGEREF _Toc197687419 \h </w:instrText>
        </w:r>
        <w:r w:rsidR="004F57CC">
          <w:rPr>
            <w:noProof/>
            <w:webHidden/>
          </w:rPr>
        </w:r>
        <w:r w:rsidR="004F57CC">
          <w:rPr>
            <w:noProof/>
            <w:webHidden/>
          </w:rPr>
          <w:fldChar w:fldCharType="separate"/>
        </w:r>
        <w:r w:rsidR="004F57CC">
          <w:rPr>
            <w:noProof/>
            <w:webHidden/>
          </w:rPr>
          <w:t>30</w:t>
        </w:r>
        <w:r w:rsidR="004F57CC">
          <w:rPr>
            <w:noProof/>
            <w:webHidden/>
          </w:rPr>
          <w:fldChar w:fldCharType="end"/>
        </w:r>
      </w:hyperlink>
    </w:p>
    <w:p w14:paraId="793574A6" w14:textId="3287E03F"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0" w:history="1">
        <w:r w:rsidR="004F57CC" w:rsidRPr="00111B09">
          <w:rPr>
            <w:rStyle w:val="Hyperlink"/>
            <w:noProof/>
          </w:rPr>
          <w:t>3.4.5</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ObsType</w:t>
        </w:r>
        <w:r w:rsidR="004F57CC">
          <w:rPr>
            <w:noProof/>
            <w:webHidden/>
          </w:rPr>
          <w:tab/>
        </w:r>
        <w:r w:rsidR="004F57CC">
          <w:rPr>
            <w:noProof/>
            <w:webHidden/>
          </w:rPr>
          <w:fldChar w:fldCharType="begin"/>
        </w:r>
        <w:r w:rsidR="004F57CC">
          <w:rPr>
            <w:noProof/>
            <w:webHidden/>
          </w:rPr>
          <w:instrText xml:space="preserve"> PAGEREF _Toc197687420 \h </w:instrText>
        </w:r>
        <w:r w:rsidR="004F57CC">
          <w:rPr>
            <w:noProof/>
            <w:webHidden/>
          </w:rPr>
        </w:r>
        <w:r w:rsidR="004F57CC">
          <w:rPr>
            <w:noProof/>
            <w:webHidden/>
          </w:rPr>
          <w:fldChar w:fldCharType="separate"/>
        </w:r>
        <w:r w:rsidR="004F57CC">
          <w:rPr>
            <w:noProof/>
            <w:webHidden/>
          </w:rPr>
          <w:t>31</w:t>
        </w:r>
        <w:r w:rsidR="004F57CC">
          <w:rPr>
            <w:noProof/>
            <w:webHidden/>
          </w:rPr>
          <w:fldChar w:fldCharType="end"/>
        </w:r>
      </w:hyperlink>
    </w:p>
    <w:p w14:paraId="12C8F107" w14:textId="560FC36E"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1" w:history="1">
        <w:r w:rsidR="004F57CC" w:rsidRPr="00111B09">
          <w:rPr>
            <w:rStyle w:val="Hyperlink"/>
            <w:noProof/>
          </w:rPr>
          <w:t>3.4.6</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CompType</w:t>
        </w:r>
        <w:r w:rsidR="004F57CC">
          <w:rPr>
            <w:noProof/>
            <w:webHidden/>
          </w:rPr>
          <w:tab/>
        </w:r>
        <w:r w:rsidR="004F57CC">
          <w:rPr>
            <w:noProof/>
            <w:webHidden/>
          </w:rPr>
          <w:fldChar w:fldCharType="begin"/>
        </w:r>
        <w:r w:rsidR="004F57CC">
          <w:rPr>
            <w:noProof/>
            <w:webHidden/>
          </w:rPr>
          <w:instrText xml:space="preserve"> PAGEREF _Toc197687421 \h </w:instrText>
        </w:r>
        <w:r w:rsidR="004F57CC">
          <w:rPr>
            <w:noProof/>
            <w:webHidden/>
          </w:rPr>
        </w:r>
        <w:r w:rsidR="004F57CC">
          <w:rPr>
            <w:noProof/>
            <w:webHidden/>
          </w:rPr>
          <w:fldChar w:fldCharType="separate"/>
        </w:r>
        <w:r w:rsidR="004F57CC">
          <w:rPr>
            <w:noProof/>
            <w:webHidden/>
          </w:rPr>
          <w:t>31</w:t>
        </w:r>
        <w:r w:rsidR="004F57CC">
          <w:rPr>
            <w:noProof/>
            <w:webHidden/>
          </w:rPr>
          <w:fldChar w:fldCharType="end"/>
        </w:r>
      </w:hyperlink>
    </w:p>
    <w:p w14:paraId="41D36299" w14:textId="14255074" w:rsidR="004F57CC" w:rsidRDefault="00000000">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2" w:history="1">
        <w:r w:rsidR="004F57CC" w:rsidRPr="00111B09">
          <w:rPr>
            <w:rStyle w:val="Hyperlink"/>
            <w:noProof/>
          </w:rPr>
          <w:t>4</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Data and Reference Metadata Actions</w:t>
        </w:r>
        <w:r w:rsidR="004F57CC">
          <w:rPr>
            <w:noProof/>
            <w:webHidden/>
          </w:rPr>
          <w:tab/>
        </w:r>
        <w:r w:rsidR="004F57CC">
          <w:rPr>
            <w:noProof/>
            <w:webHidden/>
          </w:rPr>
          <w:fldChar w:fldCharType="begin"/>
        </w:r>
        <w:r w:rsidR="004F57CC">
          <w:rPr>
            <w:noProof/>
            <w:webHidden/>
          </w:rPr>
          <w:instrText xml:space="preserve"> PAGEREF _Toc197687422 \h </w:instrText>
        </w:r>
        <w:r w:rsidR="004F57CC">
          <w:rPr>
            <w:noProof/>
            <w:webHidden/>
          </w:rPr>
        </w:r>
        <w:r w:rsidR="004F57CC">
          <w:rPr>
            <w:noProof/>
            <w:webHidden/>
          </w:rPr>
          <w:fldChar w:fldCharType="separate"/>
        </w:r>
        <w:r w:rsidR="004F57CC">
          <w:rPr>
            <w:noProof/>
            <w:webHidden/>
          </w:rPr>
          <w:t>32</w:t>
        </w:r>
        <w:r w:rsidR="004F57CC">
          <w:rPr>
            <w:noProof/>
            <w:webHidden/>
          </w:rPr>
          <w:fldChar w:fldCharType="end"/>
        </w:r>
      </w:hyperlink>
    </w:p>
    <w:p w14:paraId="657A653E" w14:textId="76EB42EC" w:rsidR="004F57C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3" w:history="1">
        <w:r w:rsidR="004F57CC" w:rsidRPr="00111B09">
          <w:rPr>
            <w:rStyle w:val="Hyperlink"/>
            <w:noProof/>
          </w:rPr>
          <w:t>4.1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Data Actions</w:t>
        </w:r>
        <w:r w:rsidR="004F57CC">
          <w:rPr>
            <w:noProof/>
            <w:webHidden/>
          </w:rPr>
          <w:tab/>
        </w:r>
        <w:r w:rsidR="004F57CC">
          <w:rPr>
            <w:noProof/>
            <w:webHidden/>
          </w:rPr>
          <w:fldChar w:fldCharType="begin"/>
        </w:r>
        <w:r w:rsidR="004F57CC">
          <w:rPr>
            <w:noProof/>
            <w:webHidden/>
          </w:rPr>
          <w:instrText xml:space="preserve"> PAGEREF _Toc197687423 \h </w:instrText>
        </w:r>
        <w:r w:rsidR="004F57CC">
          <w:rPr>
            <w:noProof/>
            <w:webHidden/>
          </w:rPr>
        </w:r>
        <w:r w:rsidR="004F57CC">
          <w:rPr>
            <w:noProof/>
            <w:webHidden/>
          </w:rPr>
          <w:fldChar w:fldCharType="separate"/>
        </w:r>
        <w:r w:rsidR="004F57CC">
          <w:rPr>
            <w:noProof/>
            <w:webHidden/>
          </w:rPr>
          <w:t>32</w:t>
        </w:r>
        <w:r w:rsidR="004F57CC">
          <w:rPr>
            <w:noProof/>
            <w:webHidden/>
          </w:rPr>
          <w:fldChar w:fldCharType="end"/>
        </w:r>
      </w:hyperlink>
    </w:p>
    <w:p w14:paraId="238AD750" w14:textId="0CD76008"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4" w:history="1">
        <w:r w:rsidR="004F57CC" w:rsidRPr="00111B09">
          <w:rPr>
            <w:rStyle w:val="Hyperlink"/>
            <w:noProof/>
          </w:rPr>
          <w:t>4.1.1</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Merge Action</w:t>
        </w:r>
        <w:r w:rsidR="004F57CC">
          <w:rPr>
            <w:noProof/>
            <w:webHidden/>
          </w:rPr>
          <w:tab/>
        </w:r>
        <w:r w:rsidR="004F57CC">
          <w:rPr>
            <w:noProof/>
            <w:webHidden/>
          </w:rPr>
          <w:fldChar w:fldCharType="begin"/>
        </w:r>
        <w:r w:rsidR="004F57CC">
          <w:rPr>
            <w:noProof/>
            <w:webHidden/>
          </w:rPr>
          <w:instrText xml:space="preserve"> PAGEREF _Toc197687424 \h </w:instrText>
        </w:r>
        <w:r w:rsidR="004F57CC">
          <w:rPr>
            <w:noProof/>
            <w:webHidden/>
          </w:rPr>
        </w:r>
        <w:r w:rsidR="004F57CC">
          <w:rPr>
            <w:noProof/>
            <w:webHidden/>
          </w:rPr>
          <w:fldChar w:fldCharType="separate"/>
        </w:r>
        <w:r w:rsidR="004F57CC">
          <w:rPr>
            <w:noProof/>
            <w:webHidden/>
          </w:rPr>
          <w:t>32</w:t>
        </w:r>
        <w:r w:rsidR="004F57CC">
          <w:rPr>
            <w:noProof/>
            <w:webHidden/>
          </w:rPr>
          <w:fldChar w:fldCharType="end"/>
        </w:r>
      </w:hyperlink>
    </w:p>
    <w:p w14:paraId="2072DF19" w14:textId="29A76402"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5" w:history="1">
        <w:r w:rsidR="004F57CC" w:rsidRPr="00111B09">
          <w:rPr>
            <w:rStyle w:val="Hyperlink"/>
            <w:noProof/>
          </w:rPr>
          <w:t>4.1.2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Replace Action</w:t>
        </w:r>
        <w:r w:rsidR="004F57CC">
          <w:rPr>
            <w:noProof/>
            <w:webHidden/>
          </w:rPr>
          <w:tab/>
        </w:r>
        <w:r w:rsidR="004F57CC">
          <w:rPr>
            <w:noProof/>
            <w:webHidden/>
          </w:rPr>
          <w:fldChar w:fldCharType="begin"/>
        </w:r>
        <w:r w:rsidR="004F57CC">
          <w:rPr>
            <w:noProof/>
            <w:webHidden/>
          </w:rPr>
          <w:instrText xml:space="preserve"> PAGEREF _Toc197687425 \h </w:instrText>
        </w:r>
        <w:r w:rsidR="004F57CC">
          <w:rPr>
            <w:noProof/>
            <w:webHidden/>
          </w:rPr>
        </w:r>
        <w:r w:rsidR="004F57CC">
          <w:rPr>
            <w:noProof/>
            <w:webHidden/>
          </w:rPr>
          <w:fldChar w:fldCharType="separate"/>
        </w:r>
        <w:r w:rsidR="004F57CC">
          <w:rPr>
            <w:noProof/>
            <w:webHidden/>
          </w:rPr>
          <w:t>32</w:t>
        </w:r>
        <w:r w:rsidR="004F57CC">
          <w:rPr>
            <w:noProof/>
            <w:webHidden/>
          </w:rPr>
          <w:fldChar w:fldCharType="end"/>
        </w:r>
      </w:hyperlink>
    </w:p>
    <w:p w14:paraId="71E57D0C" w14:textId="0E115B9B"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6" w:history="1">
        <w:r w:rsidR="004F57CC" w:rsidRPr="00111B09">
          <w:rPr>
            <w:rStyle w:val="Hyperlink"/>
            <w:noProof/>
          </w:rPr>
          <w:t>4.1.3</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Delete Action</w:t>
        </w:r>
        <w:r w:rsidR="004F57CC">
          <w:rPr>
            <w:noProof/>
            <w:webHidden/>
          </w:rPr>
          <w:tab/>
        </w:r>
        <w:r w:rsidR="004F57CC">
          <w:rPr>
            <w:noProof/>
            <w:webHidden/>
          </w:rPr>
          <w:fldChar w:fldCharType="begin"/>
        </w:r>
        <w:r w:rsidR="004F57CC">
          <w:rPr>
            <w:noProof/>
            <w:webHidden/>
          </w:rPr>
          <w:instrText xml:space="preserve"> PAGEREF _Toc197687426 \h </w:instrText>
        </w:r>
        <w:r w:rsidR="004F57CC">
          <w:rPr>
            <w:noProof/>
            <w:webHidden/>
          </w:rPr>
        </w:r>
        <w:r w:rsidR="004F57CC">
          <w:rPr>
            <w:noProof/>
            <w:webHidden/>
          </w:rPr>
          <w:fldChar w:fldCharType="separate"/>
        </w:r>
        <w:r w:rsidR="004F57CC">
          <w:rPr>
            <w:noProof/>
            <w:webHidden/>
          </w:rPr>
          <w:t>33</w:t>
        </w:r>
        <w:r w:rsidR="004F57CC">
          <w:rPr>
            <w:noProof/>
            <w:webHidden/>
          </w:rPr>
          <w:fldChar w:fldCharType="end"/>
        </w:r>
      </w:hyperlink>
    </w:p>
    <w:p w14:paraId="0BFB33B1" w14:textId="0125441B"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7" w:history="1">
        <w:r w:rsidR="004F57CC" w:rsidRPr="00111B09">
          <w:rPr>
            <w:rStyle w:val="Hyperlink"/>
            <w:noProof/>
          </w:rPr>
          <w:t>4.1.4</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Further Details</w:t>
        </w:r>
        <w:r w:rsidR="004F57CC">
          <w:rPr>
            <w:noProof/>
            <w:webHidden/>
          </w:rPr>
          <w:tab/>
        </w:r>
        <w:r w:rsidR="004F57CC">
          <w:rPr>
            <w:noProof/>
            <w:webHidden/>
          </w:rPr>
          <w:fldChar w:fldCharType="begin"/>
        </w:r>
        <w:r w:rsidR="004F57CC">
          <w:rPr>
            <w:noProof/>
            <w:webHidden/>
          </w:rPr>
          <w:instrText xml:space="preserve"> PAGEREF _Toc197687427 \h </w:instrText>
        </w:r>
        <w:r w:rsidR="004F57CC">
          <w:rPr>
            <w:noProof/>
            <w:webHidden/>
          </w:rPr>
        </w:r>
        <w:r w:rsidR="004F57CC">
          <w:rPr>
            <w:noProof/>
            <w:webHidden/>
          </w:rPr>
          <w:fldChar w:fldCharType="separate"/>
        </w:r>
        <w:r w:rsidR="004F57CC">
          <w:rPr>
            <w:noProof/>
            <w:webHidden/>
          </w:rPr>
          <w:t>34</w:t>
        </w:r>
        <w:r w:rsidR="004F57CC">
          <w:rPr>
            <w:noProof/>
            <w:webHidden/>
          </w:rPr>
          <w:fldChar w:fldCharType="end"/>
        </w:r>
      </w:hyperlink>
    </w:p>
    <w:p w14:paraId="3EFACA38" w14:textId="42D656AC" w:rsidR="004F57C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8" w:history="1">
        <w:r w:rsidR="004F57CC" w:rsidRPr="00111B09">
          <w:rPr>
            <w:rStyle w:val="Hyperlink"/>
            <w:noProof/>
          </w:rPr>
          <w:t>4.1.5</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Intentionally Missing Values</w:t>
        </w:r>
        <w:r w:rsidR="004F57CC">
          <w:rPr>
            <w:noProof/>
            <w:webHidden/>
          </w:rPr>
          <w:tab/>
        </w:r>
        <w:r w:rsidR="004F57CC">
          <w:rPr>
            <w:noProof/>
            <w:webHidden/>
          </w:rPr>
          <w:fldChar w:fldCharType="begin"/>
        </w:r>
        <w:r w:rsidR="004F57CC">
          <w:rPr>
            <w:noProof/>
            <w:webHidden/>
          </w:rPr>
          <w:instrText xml:space="preserve"> PAGEREF _Toc197687428 \h </w:instrText>
        </w:r>
        <w:r w:rsidR="004F57CC">
          <w:rPr>
            <w:noProof/>
            <w:webHidden/>
          </w:rPr>
        </w:r>
        <w:r w:rsidR="004F57CC">
          <w:rPr>
            <w:noProof/>
            <w:webHidden/>
          </w:rPr>
          <w:fldChar w:fldCharType="separate"/>
        </w:r>
        <w:r w:rsidR="004F57CC">
          <w:rPr>
            <w:noProof/>
            <w:webHidden/>
          </w:rPr>
          <w:t>35</w:t>
        </w:r>
        <w:r w:rsidR="004F57CC">
          <w:rPr>
            <w:noProof/>
            <w:webHidden/>
          </w:rPr>
          <w:fldChar w:fldCharType="end"/>
        </w:r>
      </w:hyperlink>
    </w:p>
    <w:p w14:paraId="362C93AC" w14:textId="78620476" w:rsidR="004F57C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7687429" w:history="1">
        <w:r w:rsidR="004F57CC" w:rsidRPr="00111B09">
          <w:rPr>
            <w:rStyle w:val="Hyperlink"/>
            <w:noProof/>
          </w:rPr>
          <w:t>4.2</w:t>
        </w:r>
        <w:r w:rsidR="004F57CC">
          <w:rPr>
            <w:rFonts w:asciiTheme="minorHAnsi" w:eastAsiaTheme="minorEastAsia" w:hAnsiTheme="minorHAnsi" w:cstheme="minorBidi"/>
            <w:noProof/>
            <w:kern w:val="2"/>
            <w:sz w:val="24"/>
            <w:szCs w:val="24"/>
            <w:lang w:eastAsia="en-GB"/>
            <w14:ligatures w14:val="standardContextual"/>
          </w:rPr>
          <w:tab/>
        </w:r>
        <w:r w:rsidR="004F57CC" w:rsidRPr="00111B09">
          <w:rPr>
            <w:rStyle w:val="Hyperlink"/>
            <w:noProof/>
          </w:rPr>
          <w:t>Reference Metadata Actions</w:t>
        </w:r>
        <w:r w:rsidR="004F57CC">
          <w:rPr>
            <w:noProof/>
            <w:webHidden/>
          </w:rPr>
          <w:tab/>
        </w:r>
        <w:r w:rsidR="004F57CC">
          <w:rPr>
            <w:noProof/>
            <w:webHidden/>
          </w:rPr>
          <w:fldChar w:fldCharType="begin"/>
        </w:r>
        <w:r w:rsidR="004F57CC">
          <w:rPr>
            <w:noProof/>
            <w:webHidden/>
          </w:rPr>
          <w:instrText xml:space="preserve"> PAGEREF _Toc197687429 \h </w:instrText>
        </w:r>
        <w:r w:rsidR="004F57CC">
          <w:rPr>
            <w:noProof/>
            <w:webHidden/>
          </w:rPr>
        </w:r>
        <w:r w:rsidR="004F57CC">
          <w:rPr>
            <w:noProof/>
            <w:webHidden/>
          </w:rPr>
          <w:fldChar w:fldCharType="separate"/>
        </w:r>
        <w:r w:rsidR="004F57CC">
          <w:rPr>
            <w:noProof/>
            <w:webHidden/>
          </w:rPr>
          <w:t>35</w:t>
        </w:r>
        <w:r w:rsidR="004F57CC">
          <w:rPr>
            <w:noProof/>
            <w:webHidden/>
          </w:rPr>
          <w:fldChar w:fldCharType="end"/>
        </w:r>
      </w:hyperlink>
    </w:p>
    <w:p w14:paraId="4D82E011" w14:textId="6729F257" w:rsidR="00CB3F58" w:rsidRPr="003B2197" w:rsidRDefault="00FE3C82">
      <w:r w:rsidRPr="003B2197">
        <w:fldChar w:fldCharType="end"/>
      </w:r>
    </w:p>
    <w:p w14:paraId="30DACB43" w14:textId="77777777" w:rsidR="00216A82" w:rsidRPr="003B2197" w:rsidRDefault="00216A82" w:rsidP="00CB3F58">
      <w:pPr>
        <w:pStyle w:val="Heading1"/>
        <w:sectPr w:rsidR="00216A82" w:rsidRPr="003B2197" w:rsidSect="00216A82">
          <w:footerReference w:type="even" r:id="rId15"/>
          <w:footerReference w:type="default" r:id="rId16"/>
          <w:footerReference w:type="first" r:id="rId17"/>
          <w:pgSz w:w="11906" w:h="16838" w:code="9"/>
          <w:pgMar w:top="1440" w:right="1797" w:bottom="1440" w:left="1797" w:header="709" w:footer="709" w:gutter="0"/>
          <w:pgNumType w:start="1"/>
          <w:cols w:space="708"/>
          <w:docGrid w:linePitch="360"/>
        </w:sectPr>
      </w:pPr>
    </w:p>
    <w:p w14:paraId="54B49012" w14:textId="77777777" w:rsidR="007F2B31" w:rsidRPr="003B2197" w:rsidRDefault="007F2B31" w:rsidP="007F2B31">
      <w:pPr>
        <w:pStyle w:val="Heading1"/>
      </w:pPr>
      <w:bookmarkStart w:id="0" w:name="_Toc278497173"/>
      <w:bookmarkStart w:id="1" w:name="_Toc290069311"/>
      <w:bookmarkStart w:id="2" w:name="_Toc197687391"/>
      <w:r w:rsidRPr="003B2197">
        <w:lastRenderedPageBreak/>
        <w:t>Introduction</w:t>
      </w:r>
      <w:bookmarkEnd w:id="0"/>
      <w:bookmarkEnd w:id="1"/>
      <w:bookmarkEnd w:id="2"/>
    </w:p>
    <w:p w14:paraId="2E07EE5D" w14:textId="2B26E151" w:rsidR="007F2B31" w:rsidRPr="003B2197" w:rsidRDefault="007F2B31" w:rsidP="00C25931">
      <w:pPr>
        <w:jc w:val="both"/>
      </w:pPr>
      <w:r w:rsidRPr="003B2197">
        <w:t xml:space="preserve">The first change in the data and metadata message is one of terminology. In order to foster consistency in the standard, the names and namespaces of the data and metadata message have been changed. The namespaces now have a uniform format of /data/format and /metadata/format. This also applies to the message names as well, where the names follow the pattern of </w:t>
      </w:r>
      <w:proofErr w:type="spellStart"/>
      <w:r w:rsidRPr="003B2197">
        <w:t>FormatData</w:t>
      </w:r>
      <w:proofErr w:type="spellEnd"/>
      <w:r w:rsidRPr="003B2197">
        <w:t xml:space="preserve"> (e.g. </w:t>
      </w:r>
      <w:proofErr w:type="spellStart"/>
      <w:r w:rsidRPr="003B2197">
        <w:t>StructuredData</w:t>
      </w:r>
      <w:proofErr w:type="spellEnd"/>
      <w:r w:rsidRPr="003B2197">
        <w:t xml:space="preserve"> and </w:t>
      </w:r>
      <w:proofErr w:type="spellStart"/>
      <w:r w:rsidRPr="003B2197">
        <w:t>GenericMetadata</w:t>
      </w:r>
      <w:proofErr w:type="spellEnd"/>
      <w:r w:rsidRPr="003B2197">
        <w:t>).</w:t>
      </w:r>
    </w:p>
    <w:p w14:paraId="27DED62B" w14:textId="3EF44ADC" w:rsidR="00E67179" w:rsidRPr="003B2197" w:rsidRDefault="00C25931" w:rsidP="00E67179">
      <w:pPr>
        <w:jc w:val="both"/>
      </w:pPr>
      <w:r w:rsidRPr="003B2197">
        <w:t xml:space="preserve">For data messages, since version 3.0 only the </w:t>
      </w:r>
      <w:r w:rsidR="003B2197">
        <w:t>(</w:t>
      </w:r>
      <w:r w:rsidR="003B2197" w:rsidRPr="003B2197">
        <w:t>data</w:t>
      </w:r>
      <w:r w:rsidR="003B2197">
        <w:t>-)</w:t>
      </w:r>
      <w:r w:rsidRPr="003B2197">
        <w:t xml:space="preserve">structure-specific format is maintained, the generic format being deprecated. </w:t>
      </w:r>
      <w:r w:rsidR="007F2B31" w:rsidRPr="003B2197">
        <w:t>The structure</w:t>
      </w:r>
      <w:r w:rsidR="00E67179" w:rsidRPr="003B2197">
        <w:t>-specific</w:t>
      </w:r>
      <w:r w:rsidR="007F2B31" w:rsidRPr="003B2197">
        <w:t xml:space="preserve"> data </w:t>
      </w:r>
      <w:r w:rsidR="00E67179" w:rsidRPr="003B2197">
        <w:t xml:space="preserve">message </w:t>
      </w:r>
      <w:r w:rsidR="007F2B31" w:rsidRPr="003B2197">
        <w:t>combine</w:t>
      </w:r>
      <w:r w:rsidRPr="003B2197">
        <w:t>s</w:t>
      </w:r>
      <w:r w:rsidR="007F2B31" w:rsidRPr="003B2197">
        <w:t xml:space="preserve"> the principles of the </w:t>
      </w:r>
      <w:r w:rsidR="00E67179" w:rsidRPr="003B2197">
        <w:t>former</w:t>
      </w:r>
      <w:r w:rsidR="007F2B31" w:rsidRPr="003B2197">
        <w:t xml:space="preserve"> compact and cross</w:t>
      </w:r>
      <w:r w:rsidRPr="003B2197">
        <w:t>-</w:t>
      </w:r>
      <w:r w:rsidR="007F2B31" w:rsidRPr="003B2197">
        <w:t>sectional formats into one more generalised format.</w:t>
      </w:r>
      <w:r w:rsidR="00E67179" w:rsidRPr="003B2197">
        <w:t xml:space="preserve"> All data can be exchanged as either an un-grouped collection of observations, each specifying a full key, or it can be exchanged as data grouped into series with any single dimension placed at the observation level. </w:t>
      </w:r>
    </w:p>
    <w:p w14:paraId="34364AB1" w14:textId="3B3692C9" w:rsidR="00E67179" w:rsidRPr="003B2197" w:rsidRDefault="00E67179" w:rsidP="00E67179">
      <w:pPr>
        <w:jc w:val="both"/>
      </w:pPr>
      <w:r w:rsidRPr="003B2197">
        <w:t xml:space="preserve">A base schema now imposes a strict format for the </w:t>
      </w:r>
      <w:r w:rsidR="003B2197">
        <w:t xml:space="preserve">generated </w:t>
      </w:r>
      <w:r w:rsidRPr="003B2197">
        <w:t>structure-specific schemas. This not only allows performing the required validations, but the messages will also be much simpler to process as the format will always use the same element names.</w:t>
      </w:r>
    </w:p>
    <w:p w14:paraId="0D019C70" w14:textId="1A1C3476" w:rsidR="007F2B31" w:rsidRPr="003B2197" w:rsidRDefault="00E67179" w:rsidP="003B2197">
      <w:pPr>
        <w:jc w:val="both"/>
      </w:pPr>
      <w:r w:rsidRPr="003B2197">
        <w:t>For metadata messages, since version 3.0, in opposite, only the generic format is maintained</w:t>
      </w:r>
      <w:r w:rsidR="003B2197" w:rsidRPr="003B2197">
        <w:t xml:space="preserve">, the </w:t>
      </w:r>
      <w:r w:rsidR="003B2197">
        <w:t>(</w:t>
      </w:r>
      <w:r w:rsidR="003B2197" w:rsidRPr="003B2197">
        <w:t>metadata</w:t>
      </w:r>
      <w:r w:rsidR="003B2197">
        <w:t>-)</w:t>
      </w:r>
      <w:r w:rsidR="003B2197" w:rsidRPr="003B2197">
        <w:t xml:space="preserve">structure-specific format being deprecated. </w:t>
      </w:r>
    </w:p>
    <w:p w14:paraId="11DB35F4" w14:textId="77777777" w:rsidR="007F2B31" w:rsidRPr="003B2197" w:rsidRDefault="007F2B31" w:rsidP="007F2B31">
      <w:pPr>
        <w:pStyle w:val="Heading1"/>
      </w:pPr>
      <w:bookmarkStart w:id="3" w:name="_Toc278497174"/>
      <w:bookmarkStart w:id="4" w:name="_Toc290069312"/>
      <w:bookmarkStart w:id="5" w:name="_Toc197687392"/>
      <w:r w:rsidRPr="003B2197">
        <w:t>Schema Documentation</w:t>
      </w:r>
      <w:bookmarkEnd w:id="3"/>
      <w:bookmarkEnd w:id="4"/>
      <w:bookmarkEnd w:id="5"/>
    </w:p>
    <w:p w14:paraId="21B18D23" w14:textId="202D04F2" w:rsidR="007F2B31" w:rsidRPr="003B2197" w:rsidRDefault="007F2B31" w:rsidP="00381C5B">
      <w:pPr>
        <w:pStyle w:val="Heading2"/>
      </w:pPr>
      <w:bookmarkStart w:id="6" w:name="_Toc290069316"/>
      <w:bookmarkStart w:id="7" w:name="_Toc197687393"/>
      <w:r w:rsidRPr="003B2197">
        <w:t>Structure</w:t>
      </w:r>
      <w:r w:rsidR="00AE4AFA">
        <w:t>-</w:t>
      </w:r>
      <w:r w:rsidRPr="003B2197">
        <w:t>Specific Data Namespace</w:t>
      </w:r>
      <w:bookmarkEnd w:id="6"/>
      <w:bookmarkEnd w:id="7"/>
    </w:p>
    <w:p w14:paraId="338033BC" w14:textId="64E251E0" w:rsidR="007F2B31" w:rsidRPr="003B2197" w:rsidRDefault="007F2B31" w:rsidP="007F2B31">
      <w:pPr>
        <w:pStyle w:val="NormalWeb"/>
        <w:rPr>
          <w:color w:val="000000"/>
          <w:sz w:val="20"/>
          <w:szCs w:val="20"/>
          <w:lang w:val="en-GB"/>
        </w:rPr>
      </w:pPr>
      <w:r w:rsidRPr="003B2197">
        <w:rPr>
          <w:b/>
          <w:bCs/>
          <w:color w:val="000000"/>
          <w:sz w:val="20"/>
          <w:szCs w:val="20"/>
          <w:lang w:val="en-GB"/>
        </w:rPr>
        <w:t>http://www.sdmx.org/resources/sdmxml/schemas/v</w:t>
      </w:r>
      <w:r w:rsidR="00674786" w:rsidRPr="003B2197">
        <w:rPr>
          <w:b/>
          <w:bCs/>
          <w:color w:val="000000"/>
          <w:sz w:val="20"/>
          <w:szCs w:val="20"/>
          <w:lang w:val="en-GB"/>
        </w:rPr>
        <w:t>3</w:t>
      </w:r>
      <w:r w:rsidRPr="003B2197">
        <w:rPr>
          <w:b/>
          <w:bCs/>
          <w:color w:val="000000"/>
          <w:sz w:val="20"/>
          <w:szCs w:val="20"/>
          <w:lang w:val="en-GB"/>
        </w:rPr>
        <w:t>_</w:t>
      </w:r>
      <w:r w:rsidR="0064297C" w:rsidRPr="003B2197">
        <w:rPr>
          <w:b/>
          <w:bCs/>
          <w:color w:val="000000"/>
          <w:sz w:val="20"/>
          <w:szCs w:val="20"/>
          <w:lang w:val="en-GB"/>
        </w:rPr>
        <w:t>1</w:t>
      </w:r>
      <w:r w:rsidRPr="003B2197">
        <w:rPr>
          <w:b/>
          <w:bCs/>
          <w:color w:val="000000"/>
          <w:sz w:val="20"/>
          <w:szCs w:val="20"/>
          <w:lang w:val="en-GB"/>
        </w:rPr>
        <w:t>/data/structurespecific</w:t>
      </w:r>
    </w:p>
    <w:p w14:paraId="584D79BA" w14:textId="77777777" w:rsidR="007F2B31" w:rsidRPr="003B2197" w:rsidRDefault="007F2B31" w:rsidP="00EB60F7">
      <w:pPr>
        <w:pStyle w:val="Heading3"/>
      </w:pPr>
      <w:bookmarkStart w:id="8" w:name="_Toc290069317"/>
      <w:bookmarkStart w:id="9" w:name="_Toc197687394"/>
      <w:r w:rsidRPr="003B2197">
        <w:t>Summary</w:t>
      </w:r>
      <w:bookmarkEnd w:id="8"/>
      <w:bookmarkEnd w:id="9"/>
    </w:p>
    <w:p w14:paraId="707617B2" w14:textId="77777777" w:rsidR="00E16485" w:rsidRPr="003B2197" w:rsidRDefault="00E16485" w:rsidP="00E16485">
      <w:pPr>
        <w:pStyle w:val="NormalWeb"/>
        <w:rPr>
          <w:lang w:val="en-GB"/>
        </w:rPr>
      </w:pPr>
      <w:bookmarkStart w:id="10" w:name="_Toc290069318"/>
      <w:r w:rsidRPr="003B2197">
        <w:rPr>
          <w:lang w:val="en-GB"/>
        </w:rP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74"/>
        <w:gridCol w:w="1136"/>
      </w:tblGrid>
      <w:tr w:rsidR="00E16485" w:rsidRPr="003B2197" w14:paraId="471FE1E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7806AA" w14:textId="77777777" w:rsidR="00E16485" w:rsidRPr="003B2197" w:rsidRDefault="00E16485" w:rsidP="0081016D">
            <w:pPr>
              <w:rPr>
                <w:rFonts w:cs="Arial"/>
                <w:b/>
                <w:bCs/>
              </w:rPr>
            </w:pPr>
            <w:r w:rsidRPr="003B2197">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A4A378" w14:textId="77777777" w:rsidR="00E16485" w:rsidRPr="003B2197" w:rsidRDefault="00E16485" w:rsidP="0081016D">
            <w:pPr>
              <w:rPr>
                <w:rFonts w:cs="Arial"/>
                <w:b/>
                <w:bCs/>
              </w:rPr>
            </w:pPr>
            <w:r w:rsidRPr="003B2197">
              <w:rPr>
                <w:rFonts w:cs="Arial"/>
                <w:b/>
                <w:bCs/>
              </w:rPr>
              <w:t>Prefix</w:t>
            </w:r>
          </w:p>
        </w:tc>
      </w:tr>
      <w:tr w:rsidR="00E16485" w:rsidRPr="003B2197" w14:paraId="67670A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291975" w14:textId="77777777" w:rsidR="00E16485" w:rsidRPr="003B2197" w:rsidRDefault="00E16485" w:rsidP="0081016D">
            <w:pPr>
              <w:rPr>
                <w:rFonts w:cs="Arial"/>
                <w:b/>
                <w:bCs/>
              </w:rPr>
            </w:pPr>
          </w:p>
        </w:tc>
        <w:tc>
          <w:tcPr>
            <w:tcW w:w="0" w:type="auto"/>
            <w:tcBorders>
              <w:top w:val="outset" w:sz="6" w:space="0" w:color="auto"/>
              <w:left w:val="outset" w:sz="6" w:space="0" w:color="auto"/>
              <w:bottom w:val="outset" w:sz="6" w:space="0" w:color="auto"/>
              <w:right w:val="outset" w:sz="6" w:space="0" w:color="auto"/>
            </w:tcBorders>
            <w:hideMark/>
          </w:tcPr>
          <w:p w14:paraId="1CC25C99" w14:textId="77777777" w:rsidR="00E16485" w:rsidRPr="003B2197" w:rsidRDefault="00E16485" w:rsidP="0081016D"/>
        </w:tc>
      </w:tr>
      <w:tr w:rsidR="00E16485" w:rsidRPr="003B2197" w14:paraId="71CFCE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168DFF" w14:textId="596BF942" w:rsidR="00E16485" w:rsidRPr="003B2197" w:rsidRDefault="00E16485" w:rsidP="0081016D">
            <w:pPr>
              <w:rPr>
                <w:rFonts w:cs="Arial"/>
              </w:rPr>
            </w:pPr>
            <w:r w:rsidRPr="003B2197">
              <w:rPr>
                <w:rFonts w:cs="Arial"/>
              </w:rPr>
              <w:t>http://www.sdmx.org/resources/sdmxml/schemas/v3_</w:t>
            </w:r>
            <w:r w:rsidR="0064297C" w:rsidRPr="003B2197">
              <w:rPr>
                <w:rFonts w:cs="Arial"/>
              </w:rPr>
              <w:t>1</w:t>
            </w:r>
            <w:r w:rsidRPr="003B2197">
              <w:rPr>
                <w:rFonts w:cs="Arial"/>
              </w:rPr>
              <w:t>/common</w:t>
            </w:r>
          </w:p>
        </w:tc>
        <w:tc>
          <w:tcPr>
            <w:tcW w:w="0" w:type="auto"/>
            <w:tcBorders>
              <w:top w:val="outset" w:sz="6" w:space="0" w:color="auto"/>
              <w:left w:val="outset" w:sz="6" w:space="0" w:color="auto"/>
              <w:bottom w:val="outset" w:sz="6" w:space="0" w:color="auto"/>
              <w:right w:val="outset" w:sz="6" w:space="0" w:color="auto"/>
            </w:tcBorders>
            <w:hideMark/>
          </w:tcPr>
          <w:p w14:paraId="375277EF" w14:textId="77777777" w:rsidR="00E16485" w:rsidRPr="003B2197" w:rsidRDefault="00E16485" w:rsidP="0081016D">
            <w:pPr>
              <w:rPr>
                <w:rFonts w:cs="Arial"/>
              </w:rPr>
            </w:pPr>
            <w:r w:rsidRPr="003B2197">
              <w:rPr>
                <w:rFonts w:cs="Arial"/>
              </w:rPr>
              <w:t>common</w:t>
            </w:r>
          </w:p>
        </w:tc>
      </w:tr>
      <w:tr w:rsidR="00E16485" w:rsidRPr="003B2197" w14:paraId="532E0A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0A3BF" w14:textId="1E462E9F" w:rsidR="00E16485" w:rsidRPr="003B2197" w:rsidRDefault="00E16485" w:rsidP="0081016D">
            <w:pPr>
              <w:rPr>
                <w:rFonts w:cs="Arial"/>
              </w:rPr>
            </w:pPr>
            <w:r w:rsidRPr="003B2197">
              <w:rPr>
                <w:rFonts w:cs="Arial"/>
              </w:rPr>
              <w:t>http://www.sdmx.org/resources/sdmxml/schemas/v3_</w:t>
            </w:r>
            <w:r w:rsidR="0064297C" w:rsidRPr="003B2197">
              <w:rPr>
                <w:rFonts w:cs="Arial"/>
              </w:rPr>
              <w:t>1</w:t>
            </w:r>
            <w:r w:rsidRPr="003B2197">
              <w:rPr>
                <w:rFonts w:cs="Arial"/>
              </w:rPr>
              <w:t>/metadata/generic</w:t>
            </w:r>
          </w:p>
        </w:tc>
        <w:tc>
          <w:tcPr>
            <w:tcW w:w="0" w:type="auto"/>
            <w:tcBorders>
              <w:top w:val="outset" w:sz="6" w:space="0" w:color="auto"/>
              <w:left w:val="outset" w:sz="6" w:space="0" w:color="auto"/>
              <w:bottom w:val="outset" w:sz="6" w:space="0" w:color="auto"/>
              <w:right w:val="outset" w:sz="6" w:space="0" w:color="auto"/>
            </w:tcBorders>
            <w:hideMark/>
          </w:tcPr>
          <w:p w14:paraId="66D6A2BD" w14:textId="77777777" w:rsidR="00E16485" w:rsidRPr="003B2197" w:rsidRDefault="00E16485" w:rsidP="0081016D">
            <w:pPr>
              <w:rPr>
                <w:rFonts w:cs="Arial"/>
              </w:rPr>
            </w:pPr>
            <w:r w:rsidRPr="003B2197">
              <w:rPr>
                <w:rFonts w:cs="Arial"/>
              </w:rPr>
              <w:t>metadata</w:t>
            </w:r>
          </w:p>
        </w:tc>
      </w:tr>
      <w:tr w:rsidR="00E16485" w:rsidRPr="003B2197" w14:paraId="61AA15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434818" w14:textId="77777777" w:rsidR="00E16485" w:rsidRPr="003B2197" w:rsidRDefault="00E16485" w:rsidP="0081016D">
            <w:pPr>
              <w:rPr>
                <w:rFonts w:cs="Arial"/>
              </w:rPr>
            </w:pPr>
            <w:r w:rsidRPr="003B2197">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3831983C" w14:textId="77777777" w:rsidR="00E16485" w:rsidRPr="003B2197" w:rsidRDefault="00E16485" w:rsidP="0081016D">
            <w:pPr>
              <w:rPr>
                <w:rFonts w:cs="Arial"/>
              </w:rPr>
            </w:pPr>
            <w:proofErr w:type="spellStart"/>
            <w:r w:rsidRPr="003B2197">
              <w:rPr>
                <w:rFonts w:cs="Arial"/>
              </w:rPr>
              <w:t>xs</w:t>
            </w:r>
            <w:proofErr w:type="spellEnd"/>
          </w:p>
        </w:tc>
      </w:tr>
    </w:tbl>
    <w:p w14:paraId="550CA78A" w14:textId="77777777" w:rsidR="00E16485" w:rsidRPr="003B2197" w:rsidRDefault="00E16485" w:rsidP="00E16485">
      <w:pPr>
        <w:pStyle w:val="NormalWeb"/>
        <w:rPr>
          <w:sz w:val="20"/>
          <w:szCs w:val="20"/>
          <w:lang w:val="en-GB"/>
        </w:rPr>
      </w:pPr>
      <w:r w:rsidRPr="003B2197">
        <w:rPr>
          <w:lang w:val="en-GB"/>
        </w:rPr>
        <w:t xml:space="preserve">Contents: </w:t>
      </w:r>
    </w:p>
    <w:p w14:paraId="6184421B" w14:textId="77777777" w:rsidR="00E16485" w:rsidRPr="003B2197" w:rsidRDefault="00E16485" w:rsidP="00E16485">
      <w:pPr>
        <w:rPr>
          <w:rFonts w:cs="Arial"/>
        </w:rPr>
      </w:pPr>
      <w:r w:rsidRPr="003B2197">
        <w:rPr>
          <w:rFonts w:cs="Arial"/>
        </w:rPr>
        <w:t>6 Complex Types</w:t>
      </w:r>
    </w:p>
    <w:p w14:paraId="0DF48112" w14:textId="77777777" w:rsidR="007F2B31" w:rsidRPr="003B2197" w:rsidRDefault="007F2B31" w:rsidP="00EB60F7">
      <w:pPr>
        <w:pStyle w:val="Heading3"/>
      </w:pPr>
      <w:bookmarkStart w:id="11" w:name="_Toc197687395"/>
      <w:r w:rsidRPr="003B2197">
        <w:t>Complex Types</w:t>
      </w:r>
      <w:bookmarkEnd w:id="10"/>
      <w:bookmarkEnd w:id="11"/>
    </w:p>
    <w:p w14:paraId="3FC7971B" w14:textId="3975500B" w:rsidR="00E16485" w:rsidRPr="003B2197" w:rsidRDefault="00E16485" w:rsidP="003B2197">
      <w:pPr>
        <w:pStyle w:val="section"/>
        <w:jc w:val="both"/>
        <w:rPr>
          <w:sz w:val="20"/>
          <w:lang w:val="en-GB"/>
        </w:rPr>
      </w:pPr>
      <w:proofErr w:type="spellStart"/>
      <w:r w:rsidRPr="003B2197">
        <w:rPr>
          <w:b/>
          <w:bCs/>
          <w:i/>
          <w:iCs/>
          <w:sz w:val="20"/>
          <w:lang w:val="en-GB"/>
        </w:rPr>
        <w:t>DataSetType</w:t>
      </w:r>
      <w:proofErr w:type="spellEnd"/>
      <w:r w:rsidRPr="003B2197">
        <w:rPr>
          <w:b/>
          <w:bCs/>
          <w:sz w:val="20"/>
          <w:lang w:val="en-GB"/>
        </w:rPr>
        <w:t xml:space="preserve">: </w:t>
      </w:r>
      <w:proofErr w:type="spellStart"/>
      <w:r w:rsidRPr="003B2197">
        <w:rPr>
          <w:sz w:val="20"/>
          <w:lang w:val="en-GB"/>
        </w:rPr>
        <w:t>DataSetType</w:t>
      </w:r>
      <w:proofErr w:type="spellEnd"/>
      <w:r w:rsidRPr="003B2197">
        <w:rPr>
          <w:sz w:val="20"/>
          <w:lang w:val="en-GB"/>
        </w:rPr>
        <w:t xml:space="preserve"> is the abstract type which defines the base structure for any data structure definition specific data set. A derived data set type will be created that is specific to a data structure definition and the details of the organisation of the data (i.e. which dimension is the observation dimension). Data is organised into either a collection of series (grouped observations) or a collection of </w:t>
      </w:r>
      <w:r w:rsidRPr="003B2197">
        <w:rPr>
          <w:sz w:val="20"/>
          <w:lang w:val="en-GB"/>
        </w:rPr>
        <w:lastRenderedPageBreak/>
        <w:t>un-grouped observations. The derived data set type will restrict this choice to be either grouped or un-grouped observations. If this dimension is "</w:t>
      </w:r>
      <w:proofErr w:type="spellStart"/>
      <w:r w:rsidRPr="003B2197">
        <w:rPr>
          <w:sz w:val="20"/>
          <w:lang w:val="en-GB"/>
        </w:rPr>
        <w:t>AllDimensions</w:t>
      </w:r>
      <w:proofErr w:type="spellEnd"/>
      <w:r w:rsidRPr="003B2197">
        <w:rPr>
          <w:sz w:val="20"/>
          <w:lang w:val="en-GB"/>
        </w:rPr>
        <w:t>" then the derived data set type must consist of a collection of un-grouped observations; otherwise</w:t>
      </w:r>
      <w:r w:rsidR="00AE4AFA">
        <w:rPr>
          <w:sz w:val="20"/>
          <w:lang w:val="en-GB"/>
        </w:rPr>
        <w:t>,</w:t>
      </w:r>
      <w:r w:rsidRPr="003B2197">
        <w:rPr>
          <w:sz w:val="20"/>
          <w:lang w:val="en-GB"/>
        </w:rPr>
        <w:t xml:space="preserve"> the data set will contain a collection of series with the observations in the series disambiguated by the specified dimension at the observation level. This data set is capable of containing data (observed values) and/or documentation (data and metadata attribute values) and can be used for incremental updates and deletions (i.e. only the relevant updates or deletes are exchanged). It is assumed that each series or un-grouped observation will be distinct in its purpose. For example, if series contains both data and documentation, it assumed that each series will have a unique key. If the series contains only data or only documentation, then it is possible that another series with the same key might exist, but with not with the same purpose (i.e. to provide data or documentation) as the first series. This base type is designed such that derived types can be processed in a generic manner; it assures that data structure definition specific data will have a consistent structure. The group, series, </w:t>
      </w:r>
      <w:proofErr w:type="spellStart"/>
      <w:r w:rsidRPr="003B2197">
        <w:rPr>
          <w:sz w:val="20"/>
          <w:lang w:val="en-GB"/>
        </w:rPr>
        <w:t>obs</w:t>
      </w:r>
      <w:proofErr w:type="spellEnd"/>
      <w:r w:rsidRPr="003B2197">
        <w:rPr>
          <w:sz w:val="20"/>
          <w:lang w:val="en-GB"/>
        </w:rPr>
        <w:t xml:space="preserve">, and atts elements are unqualified, meaning that they are not qualified with a namespace in an instance. This means that in the derived data set types, the elements will always be the same, regardless of the target namespace of the schemas which defines these derived types. This allows for consistent processing of the structure without regard to what the namespace might be for the data structure definition specific schema. </w:t>
      </w:r>
    </w:p>
    <w:p w14:paraId="66FCBC99" w14:textId="77777777" w:rsidR="00E16485" w:rsidRPr="003B2197" w:rsidRDefault="00E16485" w:rsidP="00E16485">
      <w:pPr>
        <w:pStyle w:val="NormalWeb"/>
        <w:rPr>
          <w:sz w:val="20"/>
          <w:szCs w:val="20"/>
          <w:lang w:val="en-GB"/>
        </w:rPr>
      </w:pPr>
      <w:r w:rsidRPr="003B2197">
        <w:rPr>
          <w:lang w:val="en-GB"/>
        </w:rPr>
        <w:t xml:space="preserve">Derivation: </w:t>
      </w:r>
    </w:p>
    <w:p w14:paraId="08DC38F7" w14:textId="77777777" w:rsidR="00E16485" w:rsidRPr="003B2197" w:rsidRDefault="00E16485" w:rsidP="00E16485">
      <w:pPr>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4DA0EA4E" wp14:editId="31499877">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DataSetType</w:t>
      </w:r>
      <w:proofErr w:type="spellEnd"/>
    </w:p>
    <w:p w14:paraId="0382071E" w14:textId="77777777" w:rsidR="00E16485" w:rsidRPr="003B2197" w:rsidRDefault="00E16485" w:rsidP="00E16485">
      <w:pPr>
        <w:pStyle w:val="NormalWeb"/>
        <w:rPr>
          <w:sz w:val="20"/>
          <w:szCs w:val="20"/>
          <w:lang w:val="en-GB"/>
        </w:rPr>
      </w:pPr>
      <w:r w:rsidRPr="003B2197">
        <w:rPr>
          <w:lang w:val="en-GB"/>
        </w:rPr>
        <w:t xml:space="preserve">Attributes: </w:t>
      </w:r>
    </w:p>
    <w:p w14:paraId="2E57C3E5" w14:textId="77777777" w:rsidR="00E16485" w:rsidRPr="003B2197" w:rsidRDefault="00E16485" w:rsidP="00E16485">
      <w:pPr>
        <w:rPr>
          <w:rFonts w:cs="Arial"/>
        </w:rPr>
      </w:pPr>
      <w:proofErr w:type="spellStart"/>
      <w:r w:rsidRPr="003B2197">
        <w:rPr>
          <w:rStyle w:val="code1"/>
        </w:rPr>
        <w:t>structureRef</w:t>
      </w:r>
      <w:proofErr w:type="spellEnd"/>
      <w:r w:rsidRPr="003B2197">
        <w:rPr>
          <w:rStyle w:val="code1"/>
        </w:rPr>
        <w:t xml:space="preserve">, </w:t>
      </w:r>
      <w:proofErr w:type="spellStart"/>
      <w:r w:rsidRPr="003B2197">
        <w:rPr>
          <w:rStyle w:val="code1"/>
        </w:rPr>
        <w:t>setID</w:t>
      </w:r>
      <w:proofErr w:type="spellEnd"/>
      <w:r w:rsidRPr="003B2197">
        <w:rPr>
          <w:rStyle w:val="code1"/>
        </w:rPr>
        <w:t xml:space="preserve">?, action?, </w:t>
      </w:r>
      <w:proofErr w:type="spellStart"/>
      <w:r w:rsidRPr="003B2197">
        <w:rPr>
          <w:rStyle w:val="code1"/>
        </w:rPr>
        <w:t>reportingBeginDate</w:t>
      </w:r>
      <w:proofErr w:type="spellEnd"/>
      <w:r w:rsidRPr="003B2197">
        <w:rPr>
          <w:rStyle w:val="code1"/>
        </w:rPr>
        <w:t xml:space="preserve">?, </w:t>
      </w:r>
      <w:proofErr w:type="spellStart"/>
      <w:r w:rsidRPr="003B2197">
        <w:rPr>
          <w:rStyle w:val="code1"/>
        </w:rPr>
        <w:t>reportingEndDate</w:t>
      </w:r>
      <w:proofErr w:type="spellEnd"/>
      <w:r w:rsidRPr="003B2197">
        <w:rPr>
          <w:rStyle w:val="code1"/>
        </w:rPr>
        <w:t xml:space="preserve">?, </w:t>
      </w:r>
      <w:proofErr w:type="spellStart"/>
      <w:r w:rsidRPr="003B2197">
        <w:rPr>
          <w:rStyle w:val="code1"/>
        </w:rPr>
        <w:t>validFromDate</w:t>
      </w:r>
      <w:proofErr w:type="spellEnd"/>
      <w:r w:rsidRPr="003B2197">
        <w:rPr>
          <w:rStyle w:val="code1"/>
        </w:rPr>
        <w:t xml:space="preserve">?, </w:t>
      </w:r>
      <w:proofErr w:type="spellStart"/>
      <w:r w:rsidRPr="003B2197">
        <w:rPr>
          <w:rStyle w:val="code1"/>
        </w:rPr>
        <w:t>validToDate</w:t>
      </w:r>
      <w:proofErr w:type="spellEnd"/>
      <w:r w:rsidRPr="003B2197">
        <w:rPr>
          <w:rStyle w:val="code1"/>
        </w:rPr>
        <w:t xml:space="preserve">?, </w:t>
      </w:r>
      <w:proofErr w:type="spellStart"/>
      <w:r w:rsidRPr="003B2197">
        <w:rPr>
          <w:rStyle w:val="code1"/>
        </w:rPr>
        <w:t>publicationYear</w:t>
      </w:r>
      <w:proofErr w:type="spellEnd"/>
      <w:r w:rsidRPr="003B2197">
        <w:rPr>
          <w:rStyle w:val="code1"/>
        </w:rPr>
        <w:t xml:space="preserve">?, </w:t>
      </w:r>
      <w:proofErr w:type="spellStart"/>
      <w:r w:rsidRPr="003B2197">
        <w:rPr>
          <w:rStyle w:val="code1"/>
        </w:rPr>
        <w:t>publicationPeriod</w:t>
      </w:r>
      <w:proofErr w:type="spellEnd"/>
      <w:r w:rsidRPr="003B2197">
        <w:rPr>
          <w:rStyle w:val="code1"/>
        </w:rPr>
        <w:t>?</w:t>
      </w:r>
    </w:p>
    <w:p w14:paraId="7802F24B" w14:textId="77777777" w:rsidR="00E16485" w:rsidRPr="003B2197" w:rsidRDefault="00E16485" w:rsidP="00E16485">
      <w:pPr>
        <w:pStyle w:val="NormalWeb"/>
        <w:rPr>
          <w:sz w:val="20"/>
          <w:szCs w:val="20"/>
          <w:lang w:val="en-GB"/>
        </w:rPr>
      </w:pPr>
      <w:r w:rsidRPr="003B2197">
        <w:rPr>
          <w:lang w:val="en-GB"/>
        </w:rPr>
        <w:t xml:space="preserve">Content: </w:t>
      </w:r>
    </w:p>
    <w:p w14:paraId="241619BD" w14:textId="77777777" w:rsidR="00E16485" w:rsidRPr="003B2197" w:rsidRDefault="00E16485" w:rsidP="00E16485">
      <w:pPr>
        <w:rPr>
          <w:rFonts w:cs="Arial"/>
        </w:rPr>
      </w:pPr>
      <w:r w:rsidRPr="003B2197">
        <w:rPr>
          <w:rStyle w:val="code1"/>
        </w:rPr>
        <w:t xml:space="preserve">Annotations?, </w:t>
      </w:r>
      <w:proofErr w:type="spellStart"/>
      <w:r w:rsidRPr="003B2197">
        <w:rPr>
          <w:rStyle w:val="code1"/>
        </w:rPr>
        <w:t>DataProvider</w:t>
      </w:r>
      <w:proofErr w:type="spellEnd"/>
      <w:r w:rsidRPr="003B2197">
        <w:rPr>
          <w:rStyle w:val="code1"/>
        </w:rPr>
        <w:t xml:space="preserve">?, (Atts | Group | Series | </w:t>
      </w:r>
      <w:proofErr w:type="spellStart"/>
      <w:r w:rsidRPr="003B2197">
        <w:rPr>
          <w:rStyle w:val="code1"/>
        </w:rPr>
        <w:t>Obs</w:t>
      </w:r>
      <w:proofErr w:type="spellEnd"/>
      <w:r w:rsidRPr="003B2197">
        <w:rPr>
          <w:rStyle w:val="code1"/>
        </w:rPr>
        <w:t>)*, Metadata?</w:t>
      </w:r>
    </w:p>
    <w:p w14:paraId="7EE6301D" w14:textId="77777777" w:rsidR="00E16485" w:rsidRPr="003B2197" w:rsidRDefault="00E16485" w:rsidP="00E16485">
      <w:pPr>
        <w:pStyle w:val="NormalWeb"/>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34"/>
        <w:gridCol w:w="2160"/>
        <w:gridCol w:w="4181"/>
      </w:tblGrid>
      <w:tr w:rsidR="00E16485" w:rsidRPr="003B2197" w14:paraId="2973EE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D0BB2D"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983E3"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3593CD" w14:textId="77777777" w:rsidR="00E16485" w:rsidRPr="003B2197" w:rsidRDefault="00E16485" w:rsidP="0081016D">
            <w:pPr>
              <w:rPr>
                <w:rFonts w:cs="Arial"/>
                <w:b/>
                <w:bCs/>
              </w:rPr>
            </w:pPr>
            <w:r w:rsidRPr="003B2197">
              <w:rPr>
                <w:rFonts w:cs="Arial"/>
                <w:b/>
                <w:bCs/>
              </w:rPr>
              <w:t>Documentation</w:t>
            </w:r>
          </w:p>
        </w:tc>
      </w:tr>
      <w:tr w:rsidR="00E16485" w:rsidRPr="003B2197" w14:paraId="2B973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8C969D" w14:textId="77777777" w:rsidR="00E16485" w:rsidRPr="003B2197" w:rsidRDefault="00E16485" w:rsidP="0081016D">
            <w:pPr>
              <w:rPr>
                <w:rFonts w:cs="Arial"/>
              </w:rPr>
            </w:pPr>
            <w:proofErr w:type="spellStart"/>
            <w:r w:rsidRPr="003B2197">
              <w:rPr>
                <w:rFonts w:cs="Arial"/>
              </w:rPr>
              <w:t>structureRef</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7AF8A7" w14:textId="77777777" w:rsidR="00E16485" w:rsidRPr="003B2197" w:rsidRDefault="00E16485" w:rsidP="0081016D">
            <w:pPr>
              <w:rPr>
                <w:rFonts w:cs="Arial"/>
              </w:rPr>
            </w:pPr>
            <w:proofErr w:type="spellStart"/>
            <w:r w:rsidRPr="003B2197">
              <w:rPr>
                <w:rFonts w:cs="Arial"/>
              </w:rPr>
              <w:t>xs:IDREF</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A1DC90" w14:textId="77777777" w:rsidR="00E16485" w:rsidRPr="003B2197" w:rsidRDefault="00E16485" w:rsidP="0081016D">
            <w:pPr>
              <w:rPr>
                <w:rFonts w:cs="Arial"/>
              </w:rPr>
            </w:pPr>
            <w:r w:rsidRPr="003B2197">
              <w:rPr>
                <w:rFonts w:cs="Arial"/>
              </w:rPr>
              <w:t xml:space="preserve">The </w:t>
            </w:r>
            <w:proofErr w:type="spellStart"/>
            <w:r w:rsidRPr="003B2197">
              <w:rPr>
                <w:rFonts w:cs="Arial"/>
              </w:rPr>
              <w:t>structureRef</w:t>
            </w:r>
            <w:proofErr w:type="spellEnd"/>
            <w:r w:rsidRPr="003B2197">
              <w:rPr>
                <w:rFonts w:cs="Arial"/>
              </w:rPr>
              <w:t xml:space="preserve"> contains a reference to a structural specification in the header of a data or reference metadata message. The structural specification details which structure the data or reference metadata conforms to, as well as providing additional information such as how the data is structure (e.g. which dimension occurs at the observation level for a data set). </w:t>
            </w:r>
          </w:p>
        </w:tc>
      </w:tr>
      <w:tr w:rsidR="00E16485" w:rsidRPr="003B2197" w14:paraId="522B01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DE5BBA" w14:textId="77777777" w:rsidR="00E16485" w:rsidRPr="003B2197" w:rsidRDefault="00E16485" w:rsidP="0081016D">
            <w:pPr>
              <w:rPr>
                <w:rFonts w:cs="Arial"/>
              </w:rPr>
            </w:pPr>
            <w:proofErr w:type="spellStart"/>
            <w:r w:rsidRPr="003B2197">
              <w:rPr>
                <w:rFonts w:cs="Arial"/>
              </w:rPr>
              <w:t>setID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71CA83" w14:textId="77777777" w:rsidR="00E16485" w:rsidRPr="003B2197" w:rsidRDefault="00E16485" w:rsidP="0081016D">
            <w:pPr>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72B232" w14:textId="77777777" w:rsidR="00E16485" w:rsidRPr="003B2197" w:rsidRDefault="00E16485" w:rsidP="0081016D">
            <w:pPr>
              <w:rPr>
                <w:rFonts w:cs="Arial"/>
              </w:rPr>
            </w:pPr>
            <w:r w:rsidRPr="003B2197">
              <w:rPr>
                <w:rFonts w:cs="Arial"/>
              </w:rPr>
              <w:t xml:space="preserve">The </w:t>
            </w:r>
            <w:proofErr w:type="spellStart"/>
            <w:r w:rsidRPr="003B2197">
              <w:rPr>
                <w:rFonts w:cs="Arial"/>
              </w:rPr>
              <w:t>setID</w:t>
            </w:r>
            <w:proofErr w:type="spellEnd"/>
            <w:r w:rsidRPr="003B2197">
              <w:rPr>
                <w:rFonts w:cs="Arial"/>
              </w:rPr>
              <w:t xml:space="preserve"> provides an identification of the data or metadata set.</w:t>
            </w:r>
          </w:p>
        </w:tc>
      </w:tr>
      <w:tr w:rsidR="00E16485" w:rsidRPr="003B2197" w14:paraId="1996EE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BF354" w14:textId="77777777" w:rsidR="00E16485" w:rsidRPr="003B2197" w:rsidRDefault="00E16485" w:rsidP="0081016D">
            <w:pPr>
              <w:rPr>
                <w:rFonts w:cs="Arial"/>
              </w:rPr>
            </w:pPr>
            <w:r w:rsidRPr="003B2197">
              <w:rPr>
                <w:rFonts w:cs="Arial"/>
              </w:rPr>
              <w:lastRenderedPageBreak/>
              <w:t>action</w:t>
            </w:r>
          </w:p>
        </w:tc>
        <w:tc>
          <w:tcPr>
            <w:tcW w:w="0" w:type="auto"/>
            <w:tcBorders>
              <w:top w:val="outset" w:sz="6" w:space="0" w:color="auto"/>
              <w:left w:val="outset" w:sz="6" w:space="0" w:color="auto"/>
              <w:bottom w:val="outset" w:sz="6" w:space="0" w:color="auto"/>
              <w:right w:val="outset" w:sz="6" w:space="0" w:color="auto"/>
            </w:tcBorders>
            <w:hideMark/>
          </w:tcPr>
          <w:p w14:paraId="4F12B9C0" w14:textId="77777777" w:rsidR="00E16485" w:rsidRPr="003B2197" w:rsidRDefault="00E16485" w:rsidP="0081016D">
            <w:pPr>
              <w:rPr>
                <w:rFonts w:cs="Arial"/>
              </w:rPr>
            </w:pPr>
            <w:proofErr w:type="spellStart"/>
            <w:r w:rsidRPr="003B2197">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6CEB98" w14:textId="52F7FDAC" w:rsidR="00E16485" w:rsidRPr="003B2197" w:rsidRDefault="00E16485" w:rsidP="0081016D">
            <w:pPr>
              <w:rPr>
                <w:rFonts w:cs="Arial"/>
              </w:rPr>
            </w:pPr>
            <w:r w:rsidRPr="003B2197">
              <w:rPr>
                <w:rFonts w:cs="Arial"/>
              </w:rPr>
              <w:t xml:space="preserve">The action attribute indicates whether the file is </w:t>
            </w:r>
            <w:r w:rsidR="003B2197">
              <w:rPr>
                <w:rFonts w:cs="Arial"/>
              </w:rPr>
              <w:t>merging</w:t>
            </w:r>
            <w:r w:rsidRPr="003B2197">
              <w:rPr>
                <w:rFonts w:cs="Arial"/>
              </w:rPr>
              <w:t>, replacing, or deleting.</w:t>
            </w:r>
          </w:p>
        </w:tc>
      </w:tr>
      <w:tr w:rsidR="00E16485" w:rsidRPr="003B2197" w14:paraId="427FE5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4EEDE" w14:textId="77777777" w:rsidR="00E16485" w:rsidRPr="003B2197" w:rsidRDefault="00E16485" w:rsidP="0081016D">
            <w:pPr>
              <w:rPr>
                <w:rFonts w:cs="Arial"/>
              </w:rPr>
            </w:pPr>
            <w:proofErr w:type="spellStart"/>
            <w:r w:rsidRPr="003B2197">
              <w:rPr>
                <w:rFonts w:cs="Arial"/>
              </w:rPr>
              <w:t>reportingBeginDate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B5C88CD" w14:textId="77777777" w:rsidR="00E16485" w:rsidRPr="003B2197" w:rsidRDefault="00E16485" w:rsidP="0081016D">
            <w:pPr>
              <w:rPr>
                <w:rFonts w:cs="Arial"/>
              </w:rPr>
            </w:pPr>
            <w:proofErr w:type="spellStart"/>
            <w:r w:rsidRPr="003B2197">
              <w:rPr>
                <w:rFonts w:cs="Arial"/>
              </w:rPr>
              <w:t>BasicTimePeriodType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F8E542" w14:textId="77777777" w:rsidR="00E16485" w:rsidRPr="003B2197" w:rsidRDefault="00E16485" w:rsidP="0081016D">
            <w:pPr>
              <w:rPr>
                <w:rFonts w:cs="Arial"/>
              </w:rPr>
            </w:pPr>
            <w:r w:rsidRPr="003B2197">
              <w:rPr>
                <w:rFonts w:cs="Arial"/>
              </w:rPr>
              <w:t xml:space="preserve">The </w:t>
            </w:r>
            <w:proofErr w:type="spellStart"/>
            <w:r w:rsidRPr="003B2197">
              <w:rPr>
                <w:rFonts w:cs="Arial"/>
              </w:rPr>
              <w:t>reportingBeginDate</w:t>
            </w:r>
            <w:proofErr w:type="spellEnd"/>
            <w:r w:rsidRPr="003B2197">
              <w:rPr>
                <w:rFonts w:cs="Arial"/>
              </w:rPr>
              <w:t xml:space="preserve"> indicates the inclusive start time of the data reported in the data or metadata set.</w:t>
            </w:r>
          </w:p>
        </w:tc>
      </w:tr>
      <w:tr w:rsidR="00E16485" w:rsidRPr="003B2197" w14:paraId="60CF00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83EA69" w14:textId="77777777" w:rsidR="00E16485" w:rsidRPr="003B2197" w:rsidRDefault="00E16485" w:rsidP="0081016D">
            <w:pPr>
              <w:rPr>
                <w:rFonts w:cs="Arial"/>
              </w:rPr>
            </w:pPr>
            <w:proofErr w:type="spellStart"/>
            <w:r w:rsidRPr="003B2197">
              <w:rPr>
                <w:rFonts w:cs="Arial"/>
              </w:rPr>
              <w:t>reportingEndDate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C4962F" w14:textId="77777777" w:rsidR="00E16485" w:rsidRPr="003B2197" w:rsidRDefault="00E16485" w:rsidP="0081016D">
            <w:pPr>
              <w:rPr>
                <w:rFonts w:cs="Arial"/>
              </w:rPr>
            </w:pPr>
            <w:proofErr w:type="spellStart"/>
            <w:r w:rsidRPr="003B2197">
              <w:rPr>
                <w:rFonts w:cs="Arial"/>
              </w:rPr>
              <w:t>BasicTimePeriodType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C27353" w14:textId="77777777" w:rsidR="00E16485" w:rsidRPr="003B2197" w:rsidRDefault="00E16485" w:rsidP="0081016D">
            <w:pPr>
              <w:rPr>
                <w:rFonts w:cs="Arial"/>
              </w:rPr>
            </w:pPr>
            <w:r w:rsidRPr="003B2197">
              <w:rPr>
                <w:rFonts w:cs="Arial"/>
              </w:rPr>
              <w:t xml:space="preserve">The </w:t>
            </w:r>
            <w:proofErr w:type="spellStart"/>
            <w:r w:rsidRPr="003B2197">
              <w:rPr>
                <w:rFonts w:cs="Arial"/>
              </w:rPr>
              <w:t>reportingEndDate</w:t>
            </w:r>
            <w:proofErr w:type="spellEnd"/>
            <w:r w:rsidRPr="003B2197">
              <w:rPr>
                <w:rFonts w:cs="Arial"/>
              </w:rPr>
              <w:t xml:space="preserve"> indicates the inclusive end time of the data reported in the data or metadata set.</w:t>
            </w:r>
          </w:p>
        </w:tc>
      </w:tr>
      <w:tr w:rsidR="00E16485" w:rsidRPr="003B2197" w14:paraId="287CA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D8EA9" w14:textId="77777777" w:rsidR="00E16485" w:rsidRPr="003B2197" w:rsidRDefault="00E16485" w:rsidP="0081016D">
            <w:pPr>
              <w:rPr>
                <w:rFonts w:cs="Arial"/>
              </w:rPr>
            </w:pPr>
            <w:proofErr w:type="spellStart"/>
            <w:r w:rsidRPr="003B2197">
              <w:rPr>
                <w:rFonts w:cs="Arial"/>
              </w:rPr>
              <w:t>validFromDate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669694" w14:textId="77777777" w:rsidR="00E16485" w:rsidRPr="003B2197" w:rsidRDefault="00E16485" w:rsidP="0081016D">
            <w:pPr>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AB738D" w14:textId="77777777" w:rsidR="00E16485" w:rsidRPr="003B2197" w:rsidRDefault="00E16485" w:rsidP="0081016D">
            <w:pPr>
              <w:rPr>
                <w:rFonts w:cs="Arial"/>
              </w:rPr>
            </w:pPr>
            <w:r w:rsidRPr="003B2197">
              <w:rPr>
                <w:rFonts w:cs="Arial"/>
              </w:rPr>
              <w:t xml:space="preserve">The </w:t>
            </w:r>
            <w:proofErr w:type="spellStart"/>
            <w:r w:rsidRPr="003B2197">
              <w:rPr>
                <w:rFonts w:cs="Arial"/>
              </w:rPr>
              <w:t>validFromDate</w:t>
            </w:r>
            <w:proofErr w:type="spellEnd"/>
            <w:r w:rsidRPr="003B2197">
              <w:rPr>
                <w:rFonts w:cs="Arial"/>
              </w:rPr>
              <w:t xml:space="preserve"> indicates the inclusive start time indicating the validity of the information in the data or metadata set.</w:t>
            </w:r>
          </w:p>
        </w:tc>
      </w:tr>
      <w:tr w:rsidR="00E16485" w:rsidRPr="003B2197" w14:paraId="08FB03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A71A18" w14:textId="77777777" w:rsidR="00E16485" w:rsidRPr="003B2197" w:rsidRDefault="00E16485" w:rsidP="0081016D">
            <w:pPr>
              <w:rPr>
                <w:rFonts w:cs="Arial"/>
              </w:rPr>
            </w:pPr>
            <w:proofErr w:type="spellStart"/>
            <w:r w:rsidRPr="003B2197">
              <w:rPr>
                <w:rFonts w:cs="Arial"/>
              </w:rPr>
              <w:t>validToDate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2A0D9C5" w14:textId="77777777" w:rsidR="00E16485" w:rsidRPr="003B2197" w:rsidRDefault="00E16485" w:rsidP="0081016D">
            <w:pPr>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CF263F" w14:textId="77777777" w:rsidR="00E16485" w:rsidRPr="003B2197" w:rsidRDefault="00E16485" w:rsidP="0081016D">
            <w:pPr>
              <w:rPr>
                <w:rFonts w:cs="Arial"/>
              </w:rPr>
            </w:pPr>
            <w:r w:rsidRPr="003B2197">
              <w:rPr>
                <w:rFonts w:cs="Arial"/>
              </w:rPr>
              <w:t xml:space="preserve">The </w:t>
            </w:r>
            <w:proofErr w:type="spellStart"/>
            <w:r w:rsidRPr="003B2197">
              <w:rPr>
                <w:rFonts w:cs="Arial"/>
              </w:rPr>
              <w:t>validToDate</w:t>
            </w:r>
            <w:proofErr w:type="spellEnd"/>
            <w:r w:rsidRPr="003B2197">
              <w:rPr>
                <w:rFonts w:cs="Arial"/>
              </w:rPr>
              <w:t xml:space="preserve"> indicates the inclusive end time indicating the validity of the information in the data or metadata set.</w:t>
            </w:r>
          </w:p>
        </w:tc>
      </w:tr>
      <w:tr w:rsidR="00E16485" w:rsidRPr="003B2197" w14:paraId="2DDC73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14D32" w14:textId="77777777" w:rsidR="00E16485" w:rsidRPr="003B2197" w:rsidRDefault="00E16485" w:rsidP="0081016D">
            <w:pPr>
              <w:rPr>
                <w:rFonts w:cs="Arial"/>
              </w:rPr>
            </w:pPr>
            <w:proofErr w:type="spellStart"/>
            <w:r w:rsidRPr="003B2197">
              <w:rPr>
                <w:rFonts w:cs="Arial"/>
              </w:rPr>
              <w:t>publicationYear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8B4B50" w14:textId="77777777" w:rsidR="00E16485" w:rsidRPr="003B2197" w:rsidRDefault="00E16485" w:rsidP="0081016D">
            <w:pPr>
              <w:rPr>
                <w:rFonts w:cs="Arial"/>
              </w:rPr>
            </w:pPr>
            <w:proofErr w:type="spellStart"/>
            <w:r w:rsidRPr="003B2197">
              <w:rPr>
                <w:rFonts w:cs="Arial"/>
              </w:rPr>
              <w:t>xs:gYear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D4EEDD" w14:textId="77777777" w:rsidR="00E16485" w:rsidRPr="003B2197" w:rsidRDefault="00E16485" w:rsidP="0081016D">
            <w:pPr>
              <w:rPr>
                <w:rFonts w:cs="Arial"/>
              </w:rPr>
            </w:pPr>
            <w:r w:rsidRPr="003B2197">
              <w:rPr>
                <w:rFonts w:cs="Arial"/>
              </w:rPr>
              <w:t xml:space="preserve">The </w:t>
            </w:r>
            <w:proofErr w:type="spellStart"/>
            <w:r w:rsidRPr="003B2197">
              <w:rPr>
                <w:rFonts w:cs="Arial"/>
              </w:rPr>
              <w:t>publicationYear</w:t>
            </w:r>
            <w:proofErr w:type="spellEnd"/>
            <w:r w:rsidRPr="003B2197">
              <w:rPr>
                <w:rFonts w:cs="Arial"/>
              </w:rPr>
              <w:t xml:space="preserve"> holds the ISO 8601 four-digit year.</w:t>
            </w:r>
          </w:p>
        </w:tc>
      </w:tr>
      <w:tr w:rsidR="00E16485" w:rsidRPr="003B2197" w14:paraId="1A9D95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59C935" w14:textId="77777777" w:rsidR="00E16485" w:rsidRPr="003B2197" w:rsidRDefault="00E16485" w:rsidP="0081016D">
            <w:pPr>
              <w:rPr>
                <w:rFonts w:cs="Arial"/>
              </w:rPr>
            </w:pPr>
            <w:proofErr w:type="spellStart"/>
            <w:r w:rsidRPr="003B2197">
              <w:rPr>
                <w:rFonts w:cs="Arial"/>
              </w:rPr>
              <w:t>publicationPeriod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88E778" w14:textId="77777777" w:rsidR="00E16485" w:rsidRPr="003B2197" w:rsidRDefault="00E16485" w:rsidP="0081016D">
            <w:pPr>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724D21E" w14:textId="77777777" w:rsidR="00E16485" w:rsidRPr="003B2197" w:rsidRDefault="00E16485" w:rsidP="0081016D">
            <w:pPr>
              <w:rPr>
                <w:rFonts w:cs="Arial"/>
              </w:rPr>
            </w:pPr>
            <w:r w:rsidRPr="003B2197">
              <w:rPr>
                <w:rFonts w:cs="Arial"/>
              </w:rPr>
              <w:t xml:space="preserve">The </w:t>
            </w:r>
            <w:proofErr w:type="spellStart"/>
            <w:r w:rsidRPr="003B2197">
              <w:rPr>
                <w:rFonts w:cs="Arial"/>
              </w:rPr>
              <w:t>publicationPeriod</w:t>
            </w:r>
            <w:proofErr w:type="spellEnd"/>
            <w:r w:rsidRPr="003B2197">
              <w:rPr>
                <w:rFonts w:cs="Arial"/>
              </w:rPr>
              <w:t xml:space="preserve"> specifies the period of publication of the data or metadata in terms of whatever provisioning agreements might be in force (i.e., "Q1 2005" if that is the time of publication for a data set published on a quarterly basis). </w:t>
            </w:r>
          </w:p>
        </w:tc>
      </w:tr>
    </w:tbl>
    <w:p w14:paraId="2A7F1518"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153"/>
        <w:gridCol w:w="4744"/>
      </w:tblGrid>
      <w:tr w:rsidR="00E16485" w:rsidRPr="003B2197" w14:paraId="17F66A7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590F82"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B4ED9B"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0C250F" w14:textId="77777777" w:rsidR="00E16485" w:rsidRPr="003B2197" w:rsidRDefault="00E16485" w:rsidP="0081016D">
            <w:pPr>
              <w:rPr>
                <w:rFonts w:cs="Arial"/>
                <w:b/>
                <w:bCs/>
              </w:rPr>
            </w:pPr>
            <w:r w:rsidRPr="003B2197">
              <w:rPr>
                <w:rFonts w:cs="Arial"/>
                <w:b/>
                <w:bCs/>
              </w:rPr>
              <w:t>Documentation</w:t>
            </w:r>
          </w:p>
        </w:tc>
      </w:tr>
      <w:tr w:rsidR="00E16485" w:rsidRPr="003B2197" w14:paraId="3F796F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5E6184"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6CFF772"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5498DE"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1C46AC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AF4047" w14:textId="77777777" w:rsidR="00E16485" w:rsidRPr="003B2197" w:rsidRDefault="00E16485" w:rsidP="0081016D">
            <w:pPr>
              <w:rPr>
                <w:rFonts w:cs="Arial"/>
              </w:rPr>
            </w:pPr>
            <w:proofErr w:type="spellStart"/>
            <w:r w:rsidRPr="003B2197">
              <w:rPr>
                <w:rFonts w:cs="Arial"/>
              </w:rPr>
              <w:t>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41A7D4" w14:textId="77777777" w:rsidR="00E16485" w:rsidRPr="003B2197" w:rsidRDefault="00E16485" w:rsidP="0081016D">
            <w:pPr>
              <w:rPr>
                <w:rFonts w:cs="Arial"/>
              </w:rPr>
            </w:pPr>
            <w:proofErr w:type="spellStart"/>
            <w:r w:rsidRPr="003B2197">
              <w:rPr>
                <w:rFonts w:cs="Arial"/>
              </w:rPr>
              <w:t>DataProviderReferenc</w:t>
            </w:r>
            <w:proofErr w:type="spellEnd"/>
            <w:r w:rsidRPr="003B2197">
              <w:rPr>
                <w:rFonts w:cs="Arial"/>
              </w:rPr>
              <w:t xml:space="preserve"> </w:t>
            </w:r>
            <w:proofErr w:type="spellStart"/>
            <w:r w:rsidRPr="003B2197">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D04728" w14:textId="77777777" w:rsidR="00E16485" w:rsidRPr="003B2197" w:rsidRDefault="00E16485" w:rsidP="0081016D">
            <w:pPr>
              <w:rPr>
                <w:rFonts w:cs="Arial"/>
              </w:rPr>
            </w:pPr>
            <w:proofErr w:type="spellStart"/>
            <w:r w:rsidRPr="003B2197">
              <w:rPr>
                <w:rFonts w:cs="Arial"/>
              </w:rPr>
              <w:t>DataProvider</w:t>
            </w:r>
            <w:proofErr w:type="spellEnd"/>
            <w:r w:rsidRPr="003B2197">
              <w:rPr>
                <w:rFonts w:cs="Arial"/>
              </w:rPr>
              <w:t xml:space="preserve"> contains a reference to the provider for the data set.</w:t>
            </w:r>
          </w:p>
        </w:tc>
      </w:tr>
      <w:tr w:rsidR="00E16485" w:rsidRPr="003B2197" w14:paraId="6EE5C0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6354C2" w14:textId="77777777" w:rsidR="00E16485" w:rsidRPr="003B2197" w:rsidRDefault="00E16485" w:rsidP="0081016D">
            <w:pPr>
              <w:rPr>
                <w:rFonts w:cs="Arial"/>
              </w:rPr>
            </w:pPr>
            <w:r w:rsidRPr="003B2197">
              <w:rPr>
                <w:rFonts w:cs="Arial"/>
              </w:rPr>
              <w:t>Atts</w:t>
            </w:r>
          </w:p>
        </w:tc>
        <w:tc>
          <w:tcPr>
            <w:tcW w:w="0" w:type="auto"/>
            <w:tcBorders>
              <w:top w:val="outset" w:sz="6" w:space="0" w:color="auto"/>
              <w:left w:val="outset" w:sz="6" w:space="0" w:color="auto"/>
              <w:bottom w:val="outset" w:sz="6" w:space="0" w:color="auto"/>
              <w:right w:val="outset" w:sz="6" w:space="0" w:color="auto"/>
            </w:tcBorders>
            <w:hideMark/>
          </w:tcPr>
          <w:p w14:paraId="23B77D94" w14:textId="77777777" w:rsidR="00E16485" w:rsidRPr="003B2197" w:rsidRDefault="00E16485" w:rsidP="0081016D">
            <w:pPr>
              <w:rPr>
                <w:rFonts w:cs="Arial"/>
              </w:rPr>
            </w:pPr>
            <w:proofErr w:type="spellStart"/>
            <w:r w:rsidRPr="003B2197">
              <w:rPr>
                <w:rFonts w:cs="Arial"/>
                <w:i/>
                <w:iCs/>
              </w:rPr>
              <w:t>AttsType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1596E35" w14:textId="77777777" w:rsidR="00E16485" w:rsidRPr="003B2197" w:rsidRDefault="00E16485" w:rsidP="0081016D">
            <w:pPr>
              <w:rPr>
                <w:rFonts w:cs="Arial"/>
              </w:rPr>
            </w:pPr>
            <w:r w:rsidRPr="003B2197">
              <w:rPr>
                <w:rFonts w:cs="Arial"/>
              </w:rPr>
              <w:t xml:space="preserve">Atts contains a set of data or metadata attribute values with an attachment level of none (i.e. data set level) or reported against a partial set of dimension values. </w:t>
            </w:r>
          </w:p>
        </w:tc>
      </w:tr>
      <w:tr w:rsidR="00E16485" w:rsidRPr="003B2197" w14:paraId="21B5F5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82911" w14:textId="77777777" w:rsidR="00E16485" w:rsidRPr="003B2197" w:rsidRDefault="00E16485" w:rsidP="0081016D">
            <w:pPr>
              <w:rPr>
                <w:rFonts w:cs="Arial"/>
              </w:rPr>
            </w:pPr>
            <w:r w:rsidRPr="003B2197">
              <w:rPr>
                <w:rFonts w:cs="Arial"/>
              </w:rPr>
              <w:lastRenderedPageBreak/>
              <w:t>Group</w:t>
            </w:r>
          </w:p>
        </w:tc>
        <w:tc>
          <w:tcPr>
            <w:tcW w:w="0" w:type="auto"/>
            <w:tcBorders>
              <w:top w:val="outset" w:sz="6" w:space="0" w:color="auto"/>
              <w:left w:val="outset" w:sz="6" w:space="0" w:color="auto"/>
              <w:bottom w:val="outset" w:sz="6" w:space="0" w:color="auto"/>
              <w:right w:val="outset" w:sz="6" w:space="0" w:color="auto"/>
            </w:tcBorders>
            <w:hideMark/>
          </w:tcPr>
          <w:p w14:paraId="771C8036" w14:textId="77777777" w:rsidR="00E16485" w:rsidRPr="003B2197" w:rsidRDefault="00E16485" w:rsidP="0081016D">
            <w:pPr>
              <w:rPr>
                <w:rFonts w:cs="Arial"/>
              </w:rPr>
            </w:pPr>
            <w:proofErr w:type="spellStart"/>
            <w:r w:rsidRPr="003B2197">
              <w:rPr>
                <w:rFonts w:cs="Arial"/>
                <w:i/>
                <w:iCs/>
              </w:rPr>
              <w:t>GroupType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6F8E62" w14:textId="422F881E" w:rsidR="00E16485" w:rsidRPr="003B2197" w:rsidRDefault="00E16485" w:rsidP="0081016D">
            <w:pPr>
              <w:rPr>
                <w:rFonts w:cs="Arial"/>
              </w:rPr>
            </w:pPr>
            <w:r w:rsidRPr="003B2197">
              <w:rPr>
                <w:rFonts w:cs="Arial"/>
              </w:rPr>
              <w:t xml:space="preserve">Group contains a reference to a defined group in the data structure definition along with its key (if necessary) and values for the attributes which are associated with the group. An attribute is associated to a group by either an explicit group relationship or by a group attachment when the attribute has a relationship with a dimension which is a member of this group. </w:t>
            </w:r>
          </w:p>
        </w:tc>
      </w:tr>
      <w:tr w:rsidR="00E16485" w:rsidRPr="003B2197" w14:paraId="1E31A3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918C67" w14:textId="77777777" w:rsidR="00E16485" w:rsidRPr="003B2197" w:rsidRDefault="00E16485" w:rsidP="0081016D">
            <w:pPr>
              <w:rPr>
                <w:rFonts w:cs="Arial"/>
              </w:rPr>
            </w:pPr>
            <w:r w:rsidRPr="003B2197">
              <w:rPr>
                <w:rFonts w:cs="Arial"/>
              </w:rPr>
              <w:t>Series</w:t>
            </w:r>
          </w:p>
        </w:tc>
        <w:tc>
          <w:tcPr>
            <w:tcW w:w="0" w:type="auto"/>
            <w:tcBorders>
              <w:top w:val="outset" w:sz="6" w:space="0" w:color="auto"/>
              <w:left w:val="outset" w:sz="6" w:space="0" w:color="auto"/>
              <w:bottom w:val="outset" w:sz="6" w:space="0" w:color="auto"/>
              <w:right w:val="outset" w:sz="6" w:space="0" w:color="auto"/>
            </w:tcBorders>
            <w:hideMark/>
          </w:tcPr>
          <w:p w14:paraId="56C4330B" w14:textId="77777777" w:rsidR="00E16485" w:rsidRPr="003B2197" w:rsidRDefault="00E16485" w:rsidP="0081016D">
            <w:pPr>
              <w:rPr>
                <w:rFonts w:cs="Arial"/>
              </w:rPr>
            </w:pPr>
            <w:proofErr w:type="spellStart"/>
            <w:r w:rsidRPr="003B2197">
              <w:rPr>
                <w:rFonts w:cs="Arial"/>
                <w:i/>
                <w:iCs/>
              </w:rPr>
              <w:t>SeriesType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E70EDA" w14:textId="77777777" w:rsidR="00E16485" w:rsidRPr="003B2197" w:rsidRDefault="00E16485" w:rsidP="0081016D">
            <w:pPr>
              <w:rPr>
                <w:rFonts w:cs="Arial"/>
              </w:rPr>
            </w:pPr>
            <w:r w:rsidRPr="003B2197">
              <w:rPr>
                <w:rFonts w:cs="Arial"/>
              </w:rPr>
              <w:t xml:space="preserve">Series contains a collection of observations that share a common key (set of dimension values). The key of a series is every dimension defined in the data structure definition, save the dimension at the observation level. In addition to the key and observations, the series contains values for data and metadata attributes which have a relationship with any dimension that is part of the series key, so long as the attribute does not specify an attachment group or also has a relationship with the dimension declared to be at the observation level. </w:t>
            </w:r>
          </w:p>
        </w:tc>
      </w:tr>
      <w:tr w:rsidR="00E16485" w:rsidRPr="003B2197" w14:paraId="6D7747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D2B32" w14:textId="77777777" w:rsidR="00E16485" w:rsidRPr="003B2197" w:rsidRDefault="00E16485" w:rsidP="0081016D">
            <w:pPr>
              <w:rPr>
                <w:rFonts w:cs="Arial"/>
              </w:rPr>
            </w:pPr>
            <w:proofErr w:type="spellStart"/>
            <w:r w:rsidRPr="003B2197">
              <w:rPr>
                <w:rFonts w:cs="Arial"/>
              </w:rPr>
              <w:t>Obs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E4F137A" w14:textId="77777777" w:rsidR="00E16485" w:rsidRPr="003B2197" w:rsidRDefault="00E16485" w:rsidP="0081016D">
            <w:pPr>
              <w:rPr>
                <w:rFonts w:cs="Arial"/>
              </w:rPr>
            </w:pPr>
            <w:proofErr w:type="spellStart"/>
            <w:r w:rsidRPr="003B2197">
              <w:rPr>
                <w:rFonts w:cs="Arial"/>
                <w:i/>
                <w:iCs/>
              </w:rPr>
              <w:t>ObsType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AB01F7" w14:textId="77777777" w:rsidR="00E16485" w:rsidRPr="003B2197" w:rsidRDefault="00E16485" w:rsidP="0081016D">
            <w:pPr>
              <w:rPr>
                <w:rFonts w:cs="Arial"/>
              </w:rPr>
            </w:pPr>
            <w:proofErr w:type="spellStart"/>
            <w:r w:rsidRPr="003B2197">
              <w:rPr>
                <w:rFonts w:cs="Arial"/>
              </w:rPr>
              <w:t>Obs</w:t>
            </w:r>
            <w:proofErr w:type="spellEnd"/>
            <w:r w:rsidRPr="003B2197">
              <w:rPr>
                <w:rFonts w:cs="Arial"/>
              </w:rPr>
              <w:t xml:space="preserve"> is an un-grouped observation. This observation has a key which is a set of values for all dimensions declared in the data structure definition. In addition to the key, the value of the observation can be provided along with values for all data and metadata attributes which have an association with the observation or any dimension (so long as it does not specify a group attachment). </w:t>
            </w:r>
          </w:p>
        </w:tc>
      </w:tr>
      <w:tr w:rsidR="00E16485" w:rsidRPr="003B2197" w14:paraId="5338DE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114D91" w14:textId="77777777" w:rsidR="00E16485" w:rsidRPr="003B2197" w:rsidRDefault="00E16485" w:rsidP="0081016D">
            <w:pPr>
              <w:rPr>
                <w:rFonts w:cs="Arial"/>
              </w:rPr>
            </w:pPr>
            <w:r w:rsidRPr="003B2197">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76D95E02" w14:textId="77777777" w:rsidR="00E16485" w:rsidRPr="003B2197" w:rsidRDefault="00E16485" w:rsidP="0081016D">
            <w:pPr>
              <w:rPr>
                <w:rFonts w:cs="Arial"/>
              </w:rPr>
            </w:pPr>
            <w:proofErr w:type="spellStart"/>
            <w:r w:rsidRPr="003B2197">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BF8649F" w14:textId="77777777" w:rsidR="00E16485" w:rsidRPr="003B2197" w:rsidRDefault="00E16485" w:rsidP="0081016D">
            <w:pPr>
              <w:rPr>
                <w:rFonts w:cs="Arial"/>
              </w:rPr>
            </w:pPr>
            <w:r w:rsidRPr="003B2197">
              <w:rPr>
                <w:rFonts w:cs="Arial"/>
              </w:rPr>
              <w:t>Allows for attachment of reference metadata against to the data set.</w:t>
            </w:r>
          </w:p>
        </w:tc>
      </w:tr>
    </w:tbl>
    <w:p w14:paraId="47C97EA0" w14:textId="77777777" w:rsidR="00E16485" w:rsidRPr="003B2197" w:rsidRDefault="00E16485" w:rsidP="003B2197">
      <w:pPr>
        <w:pStyle w:val="section"/>
        <w:jc w:val="both"/>
        <w:rPr>
          <w:sz w:val="20"/>
          <w:lang w:val="en-GB"/>
        </w:rPr>
      </w:pPr>
      <w:proofErr w:type="spellStart"/>
      <w:r w:rsidRPr="003B2197">
        <w:rPr>
          <w:b/>
          <w:bCs/>
          <w:i/>
          <w:iCs/>
          <w:sz w:val="20"/>
          <w:lang w:val="en-GB"/>
        </w:rPr>
        <w:t>GroupType</w:t>
      </w:r>
      <w:proofErr w:type="spellEnd"/>
      <w:r w:rsidRPr="003B2197">
        <w:rPr>
          <w:b/>
          <w:bCs/>
          <w:sz w:val="20"/>
          <w:lang w:val="en-GB"/>
        </w:rPr>
        <w:t xml:space="preserve">: </w:t>
      </w:r>
      <w:proofErr w:type="spellStart"/>
      <w:r w:rsidRPr="003B2197">
        <w:rPr>
          <w:sz w:val="20"/>
          <w:lang w:val="en-GB"/>
        </w:rPr>
        <w:t>GroupType</w:t>
      </w:r>
      <w:proofErr w:type="spellEnd"/>
      <w:r w:rsidRPr="003B2197">
        <w:rPr>
          <w:sz w:val="20"/>
          <w:lang w:val="en-GB"/>
        </w:rPr>
        <w:t xml:space="preserve"> is the abstract type which defines a structure which is used to communicate attribute values for a group defined in a data structure definition. The group can consist of either a subset of the dimensions defined by the data structure definition, or an association to an attachment constraint, which in turn defines key sets to which attributes can be attached. In the case that the group is based on an attachment constraint, only the identification of group is provided. It is expected that a system which is processing this will relate that identifier to the key sets defined in the constraint and apply the values provided for the attributes appropriately. Data structure definition schemas will drive types based on this for each group defined in the data structure definition. Both the dimension values which make up the key (if applicable) and the attribute values associated with the group will be represented with XML attributes. This is specified in the content model with the declaration of </w:t>
      </w:r>
      <w:proofErr w:type="spellStart"/>
      <w:r w:rsidRPr="003B2197">
        <w:rPr>
          <w:sz w:val="20"/>
          <w:lang w:val="en-GB"/>
        </w:rPr>
        <w:t>anyAttributes</w:t>
      </w:r>
      <w:proofErr w:type="spellEnd"/>
      <w:r w:rsidRPr="003B2197">
        <w:rPr>
          <w:sz w:val="20"/>
          <w:lang w:val="en-GB"/>
        </w:rPr>
        <w:t xml:space="preserve"> in the "local" namespace. The derived group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group type be for the group dimensions and data or metadata attributes declared in the data structure definition. If additional attributes are required, these should be qualified with a namespace so that a generic </w:t>
      </w:r>
      <w:r w:rsidRPr="003B2197">
        <w:rPr>
          <w:sz w:val="20"/>
          <w:lang w:val="en-GB"/>
        </w:rPr>
        <w:lastRenderedPageBreak/>
        <w:t xml:space="preserve">application can easily distinguish them as not being meant to represent a data structure definition dimension or attribute. </w:t>
      </w:r>
    </w:p>
    <w:p w14:paraId="180B9386" w14:textId="77777777" w:rsidR="00E16485" w:rsidRPr="00BC45A2" w:rsidRDefault="00E16485" w:rsidP="00E16485">
      <w:pPr>
        <w:pStyle w:val="NormalWeb"/>
        <w:rPr>
          <w:sz w:val="20"/>
          <w:szCs w:val="20"/>
          <w:lang w:val="fr-FR"/>
        </w:rPr>
      </w:pPr>
      <w:proofErr w:type="spellStart"/>
      <w:r w:rsidRPr="00BC45A2">
        <w:rPr>
          <w:lang w:val="fr-FR"/>
        </w:rPr>
        <w:t>Derivation</w:t>
      </w:r>
      <w:proofErr w:type="spellEnd"/>
      <w:r w:rsidRPr="00BC45A2">
        <w:rPr>
          <w:lang w:val="fr-FR"/>
        </w:rPr>
        <w:t xml:space="preserve">: </w:t>
      </w:r>
    </w:p>
    <w:p w14:paraId="0F273587" w14:textId="77777777" w:rsidR="00E16485" w:rsidRPr="00BC45A2" w:rsidRDefault="00E16485" w:rsidP="00E16485">
      <w:pPr>
        <w:rPr>
          <w:rFonts w:cs="Arial"/>
          <w:lang w:val="fr-FR"/>
        </w:rPr>
      </w:pPr>
      <w:proofErr w:type="spellStart"/>
      <w:r w:rsidRPr="00BC45A2">
        <w:rPr>
          <w:rStyle w:val="code1"/>
          <w:i/>
          <w:iCs/>
          <w:lang w:val="fr-FR"/>
        </w:rPr>
        <w:t>AnnotableType</w:t>
      </w:r>
      <w:proofErr w:type="spellEnd"/>
      <w:r w:rsidRPr="00BC45A2">
        <w:rPr>
          <w:rStyle w:val="code1"/>
          <w:lang w:val="fr-FR"/>
        </w:rPr>
        <w:t xml:space="preserve"> (extension) </w:t>
      </w:r>
      <w:r w:rsidRPr="00BC45A2">
        <w:rPr>
          <w:rFonts w:cs="Arial"/>
          <w:lang w:val="fr-FR"/>
        </w:rPr>
        <w:br/>
        <w:t>   </w:t>
      </w:r>
      <w:r w:rsidRPr="003B2197">
        <w:rPr>
          <w:rFonts w:cs="Arial"/>
        </w:rPr>
        <w:fldChar w:fldCharType="begin"/>
      </w:r>
      <w:r w:rsidRPr="00BC45A2">
        <w:rPr>
          <w:rFonts w:cs="Arial"/>
          <w:lang w:val="fr-FR"/>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6F6AD6CF" wp14:editId="70BFAB46">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BC45A2">
        <w:rPr>
          <w:rStyle w:val="code1"/>
          <w:i/>
          <w:iCs/>
          <w:lang w:val="fr-FR"/>
        </w:rPr>
        <w:t>GroupType</w:t>
      </w:r>
      <w:proofErr w:type="spellEnd"/>
    </w:p>
    <w:p w14:paraId="6E3D3835" w14:textId="77777777" w:rsidR="00E16485" w:rsidRPr="00BC45A2" w:rsidRDefault="00E16485" w:rsidP="00E16485">
      <w:pPr>
        <w:pStyle w:val="NormalWeb"/>
        <w:rPr>
          <w:sz w:val="20"/>
          <w:szCs w:val="20"/>
          <w:lang w:val="fr-FR"/>
        </w:rPr>
      </w:pPr>
      <w:proofErr w:type="spellStart"/>
      <w:r w:rsidRPr="00BC45A2">
        <w:rPr>
          <w:lang w:val="fr-FR"/>
        </w:rPr>
        <w:t>Attributes</w:t>
      </w:r>
      <w:proofErr w:type="spellEnd"/>
      <w:r w:rsidRPr="00BC45A2">
        <w:rPr>
          <w:lang w:val="fr-FR"/>
        </w:rPr>
        <w:t xml:space="preserve">: </w:t>
      </w:r>
    </w:p>
    <w:p w14:paraId="3DA243FD" w14:textId="77777777" w:rsidR="00E16485" w:rsidRPr="00BC45A2" w:rsidRDefault="00E16485" w:rsidP="00E16485">
      <w:pPr>
        <w:rPr>
          <w:rFonts w:cs="Arial"/>
          <w:lang w:val="fr-FR"/>
        </w:rPr>
      </w:pPr>
      <w:r w:rsidRPr="00BC45A2">
        <w:rPr>
          <w:rStyle w:val="code1"/>
          <w:lang w:val="fr-FR"/>
        </w:rPr>
        <w:t>type?</w:t>
      </w:r>
    </w:p>
    <w:p w14:paraId="151708C5" w14:textId="77777777" w:rsidR="00E16485" w:rsidRPr="00BC45A2" w:rsidRDefault="00E16485" w:rsidP="00E16485">
      <w:pPr>
        <w:pStyle w:val="NormalWeb"/>
        <w:rPr>
          <w:sz w:val="20"/>
          <w:szCs w:val="20"/>
          <w:lang w:val="fr-FR"/>
        </w:rPr>
      </w:pPr>
      <w:r w:rsidRPr="00BC45A2">
        <w:rPr>
          <w:lang w:val="fr-FR"/>
        </w:rPr>
        <w:t xml:space="preserve">Content: </w:t>
      </w:r>
    </w:p>
    <w:p w14:paraId="2FB82876" w14:textId="77777777" w:rsidR="00E16485" w:rsidRPr="00BC45A2" w:rsidRDefault="00E16485" w:rsidP="00E16485">
      <w:pPr>
        <w:rPr>
          <w:rFonts w:cs="Arial"/>
          <w:lang w:val="fr-FR"/>
        </w:rPr>
      </w:pPr>
      <w:r w:rsidRPr="00BC45A2">
        <w:rPr>
          <w:rStyle w:val="code1"/>
          <w:lang w:val="fr-FR"/>
        </w:rPr>
        <w:t xml:space="preserve">Annotations?, </w:t>
      </w:r>
      <w:proofErr w:type="spellStart"/>
      <w:r w:rsidRPr="00BC45A2">
        <w:rPr>
          <w:rStyle w:val="code1"/>
          <w:lang w:val="fr-FR"/>
        </w:rPr>
        <w:t>Comp</w:t>
      </w:r>
      <w:proofErr w:type="spellEnd"/>
      <w:r w:rsidRPr="00BC45A2">
        <w:rPr>
          <w:rStyle w:val="code1"/>
          <w:lang w:val="fr-FR"/>
        </w:rPr>
        <w:t xml:space="preserve">*, </w:t>
      </w:r>
      <w:proofErr w:type="spellStart"/>
      <w:r w:rsidRPr="00BC45A2">
        <w:rPr>
          <w:rStyle w:val="code1"/>
          <w:lang w:val="fr-FR"/>
        </w:rPr>
        <w:t>Metadata</w:t>
      </w:r>
      <w:proofErr w:type="spellEnd"/>
      <w:r w:rsidRPr="00BC45A2">
        <w:rPr>
          <w:rStyle w:val="code1"/>
          <w:lang w:val="fr-FR"/>
        </w:rPr>
        <w:t>?</w:t>
      </w:r>
    </w:p>
    <w:p w14:paraId="46F507DD" w14:textId="77777777" w:rsidR="00E16485" w:rsidRPr="00BC45A2" w:rsidRDefault="00E16485" w:rsidP="00E16485">
      <w:pPr>
        <w:pStyle w:val="NormalWeb"/>
        <w:rPr>
          <w:sz w:val="20"/>
          <w:szCs w:val="20"/>
          <w:lang w:val="fr-FR"/>
        </w:rPr>
      </w:pPr>
      <w:proofErr w:type="spellStart"/>
      <w:r w:rsidRPr="00BC45A2">
        <w:rPr>
          <w:lang w:val="fr-FR"/>
        </w:rPr>
        <w:t>Attribute</w:t>
      </w:r>
      <w:proofErr w:type="spellEnd"/>
      <w:r w:rsidRPr="00BC45A2">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755"/>
        <w:gridCol w:w="6765"/>
      </w:tblGrid>
      <w:tr w:rsidR="00E16485" w:rsidRPr="003B2197" w14:paraId="031C7FE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3B90B0"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A7CE4"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05FF35" w14:textId="77777777" w:rsidR="00E16485" w:rsidRPr="003B2197" w:rsidRDefault="00E16485" w:rsidP="0081016D">
            <w:pPr>
              <w:rPr>
                <w:rFonts w:cs="Arial"/>
                <w:b/>
                <w:bCs/>
              </w:rPr>
            </w:pPr>
            <w:r w:rsidRPr="003B2197">
              <w:rPr>
                <w:rFonts w:cs="Arial"/>
                <w:b/>
                <w:bCs/>
              </w:rPr>
              <w:t>Documentation</w:t>
            </w:r>
          </w:p>
        </w:tc>
      </w:tr>
      <w:tr w:rsidR="00E16485" w:rsidRPr="003B2197" w14:paraId="56D08A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64819C" w14:textId="77777777" w:rsidR="00E16485" w:rsidRPr="003B2197" w:rsidRDefault="00E16485" w:rsidP="0081016D">
            <w:pPr>
              <w:rPr>
                <w:rFonts w:cs="Arial"/>
              </w:rPr>
            </w:pPr>
            <w:r w:rsidRPr="003B2197">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65CD27B2" w14:textId="77777777" w:rsidR="00E16485" w:rsidRPr="003B2197" w:rsidRDefault="00E16485" w:rsidP="0081016D">
            <w:pPr>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78C955" w14:textId="77777777" w:rsidR="00E16485" w:rsidRPr="003B2197" w:rsidRDefault="00E16485" w:rsidP="0081016D">
            <w:pPr>
              <w:rPr>
                <w:rFonts w:cs="Arial"/>
              </w:rPr>
            </w:pPr>
            <w:r w:rsidRPr="003B2197">
              <w:rPr>
                <w:rFonts w:cs="Arial"/>
              </w:rPr>
              <w:t xml:space="preserve">The type attribute reference the identifier of the group as defined in the data structure definition. This is optional, but derived group types will provide a fixed value for this so that it always available in the post validation information set. This allows the group to be processed in a generic manner. </w:t>
            </w:r>
          </w:p>
        </w:tc>
      </w:tr>
    </w:tbl>
    <w:p w14:paraId="195AB164"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rsidRPr="003B2197" w14:paraId="29A0DEF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541B99"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B3A75C"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821AF" w14:textId="77777777" w:rsidR="00E16485" w:rsidRPr="003B2197" w:rsidRDefault="00E16485" w:rsidP="0081016D">
            <w:pPr>
              <w:rPr>
                <w:rFonts w:cs="Arial"/>
                <w:b/>
                <w:bCs/>
              </w:rPr>
            </w:pPr>
            <w:r w:rsidRPr="003B2197">
              <w:rPr>
                <w:rFonts w:cs="Arial"/>
                <w:b/>
                <w:bCs/>
              </w:rPr>
              <w:t>Documentation</w:t>
            </w:r>
          </w:p>
        </w:tc>
      </w:tr>
      <w:tr w:rsidR="00E16485" w:rsidRPr="003B2197" w14:paraId="404432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96650A"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3AEEE69"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FD1610"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02BFAF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6013F7" w14:textId="77777777" w:rsidR="00E16485" w:rsidRPr="003B2197" w:rsidRDefault="00E16485" w:rsidP="0081016D">
            <w:pPr>
              <w:rPr>
                <w:rFonts w:cs="Arial"/>
              </w:rPr>
            </w:pPr>
            <w:r w:rsidRPr="003B2197">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67EAAFBD" w14:textId="77777777" w:rsidR="00E16485" w:rsidRPr="003B2197" w:rsidRDefault="00E16485" w:rsidP="0081016D">
            <w:pPr>
              <w:rPr>
                <w:rFonts w:cs="Arial"/>
              </w:rPr>
            </w:pPr>
            <w:proofErr w:type="spellStart"/>
            <w:r w:rsidRPr="003B2197">
              <w:rPr>
                <w:rFonts w:cs="Arial"/>
                <w:i/>
                <w:iCs/>
              </w:rPr>
              <w:t>CompType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164CAAA" w14:textId="77777777" w:rsidR="00E16485" w:rsidRPr="003B2197" w:rsidRDefault="00E16485" w:rsidP="0081016D">
            <w:pPr>
              <w:rPr>
                <w:rFonts w:cs="Arial"/>
              </w:rPr>
            </w:pPr>
            <w:r w:rsidRPr="003B2197">
              <w:rPr>
                <w:rFonts w:cs="Arial"/>
              </w:rPr>
              <w:t>Comp contains the details of group level attributes that have complex representation and cannot be expressed as XML attributes.</w:t>
            </w:r>
          </w:p>
        </w:tc>
      </w:tr>
      <w:tr w:rsidR="00E16485" w:rsidRPr="003B2197" w14:paraId="643AA7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CC0A16" w14:textId="77777777" w:rsidR="00E16485" w:rsidRPr="003B2197" w:rsidRDefault="00E16485" w:rsidP="0081016D">
            <w:pPr>
              <w:rPr>
                <w:rFonts w:cs="Arial"/>
              </w:rPr>
            </w:pPr>
            <w:r w:rsidRPr="003B2197">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44ABA751" w14:textId="77777777" w:rsidR="00E16485" w:rsidRPr="003B2197" w:rsidRDefault="00E16485" w:rsidP="0081016D">
            <w:pPr>
              <w:rPr>
                <w:rFonts w:cs="Arial"/>
              </w:rPr>
            </w:pPr>
            <w:proofErr w:type="spellStart"/>
            <w:r w:rsidRPr="003B2197">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3E972F" w14:textId="77777777" w:rsidR="00E16485" w:rsidRPr="003B2197" w:rsidRDefault="00E16485" w:rsidP="0081016D">
            <w:pPr>
              <w:rPr>
                <w:rFonts w:cs="Arial"/>
              </w:rPr>
            </w:pPr>
            <w:r w:rsidRPr="003B2197">
              <w:rPr>
                <w:rFonts w:cs="Arial"/>
              </w:rPr>
              <w:t>Allows for attachment of reference metadata against to the group.</w:t>
            </w:r>
          </w:p>
        </w:tc>
      </w:tr>
    </w:tbl>
    <w:p w14:paraId="39468F32" w14:textId="05F9A46D" w:rsidR="00E16485" w:rsidRPr="003B2197" w:rsidRDefault="00E16485" w:rsidP="003B2197">
      <w:pPr>
        <w:pStyle w:val="section"/>
        <w:jc w:val="both"/>
        <w:rPr>
          <w:sz w:val="20"/>
          <w:lang w:val="en-GB"/>
        </w:rPr>
      </w:pPr>
      <w:proofErr w:type="spellStart"/>
      <w:r w:rsidRPr="003B2197">
        <w:rPr>
          <w:b/>
          <w:bCs/>
          <w:i/>
          <w:iCs/>
          <w:sz w:val="20"/>
          <w:lang w:val="en-GB"/>
        </w:rPr>
        <w:t>SeriesType</w:t>
      </w:r>
      <w:proofErr w:type="spellEnd"/>
      <w:r w:rsidRPr="003B2197">
        <w:rPr>
          <w:b/>
          <w:bCs/>
          <w:sz w:val="20"/>
          <w:lang w:val="en-GB"/>
        </w:rPr>
        <w:t xml:space="preserve">: </w:t>
      </w:r>
      <w:proofErr w:type="spellStart"/>
      <w:r w:rsidRPr="003B2197">
        <w:rPr>
          <w:sz w:val="20"/>
          <w:lang w:val="en-GB"/>
        </w:rPr>
        <w:t>SeriesType</w:t>
      </w:r>
      <w:proofErr w:type="spellEnd"/>
      <w:r w:rsidRPr="003B2197">
        <w:rPr>
          <w:sz w:val="20"/>
          <w:lang w:val="en-GB"/>
        </w:rPr>
        <w:t xml:space="preserve"> is the abstract type which defines a structure which is used to group a collection of observations which have a key in common. The key for a series is every dimension defined in the data structure definition save the dimension declared to be at the observation level for this data set.</w:t>
      </w:r>
      <w:r w:rsidR="002A1A7A">
        <w:rPr>
          <w:sz w:val="20"/>
          <w:lang w:val="en-GB"/>
        </w:rPr>
        <w:t xml:space="preserve">  Note, if the schema is generated against a dataflow with a dimension constraint, they key includes only the dimensions defined in the dimension constraint.</w:t>
      </w:r>
      <w:r w:rsidRPr="003B2197">
        <w:rPr>
          <w:sz w:val="20"/>
          <w:lang w:val="en-GB"/>
        </w:rPr>
        <w:t xml:space="preserve"> In addition to observations, values can be provided for data and metadata attributes which are associated with the dimensions which make up this </w:t>
      </w:r>
      <w:r w:rsidRPr="003B2197">
        <w:rPr>
          <w:sz w:val="20"/>
          <w:lang w:val="en-GB"/>
        </w:rPr>
        <w:lastRenderedPageBreak/>
        <w:t xml:space="preserve">series key (so long as the attributes do not specify a group attachment or also have a relationship with the observation dimension). It is possible for the series to contain only observations or only attribute values, or both. Data structure definition schemas will derive a type based on this that is specific to the data structure definition and the variation of the format being expressed in the schema. Both the dimension values which make up the key and the attribute values associated with the key dimensions will be represented with XML attributes. This is specified in the content model with the declaration of </w:t>
      </w:r>
      <w:proofErr w:type="spellStart"/>
      <w:r w:rsidRPr="003B2197">
        <w:rPr>
          <w:sz w:val="20"/>
          <w:lang w:val="en-GB"/>
        </w:rPr>
        <w:t>anyAttributes</w:t>
      </w:r>
      <w:proofErr w:type="spellEnd"/>
      <w:r w:rsidRPr="003B2197">
        <w:rPr>
          <w:sz w:val="20"/>
          <w:lang w:val="en-GB"/>
        </w:rPr>
        <w:t xml:space="preserve"> in the "local" namespace. The derived series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group type be for the series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62F036B2" w14:textId="77777777" w:rsidR="00E16485" w:rsidRPr="003B2197" w:rsidRDefault="00E16485" w:rsidP="00E16485">
      <w:pPr>
        <w:pStyle w:val="NormalWeb"/>
        <w:rPr>
          <w:sz w:val="20"/>
          <w:szCs w:val="20"/>
          <w:lang w:val="en-GB"/>
        </w:rPr>
      </w:pPr>
      <w:r w:rsidRPr="003B2197">
        <w:rPr>
          <w:lang w:val="en-GB"/>
        </w:rPr>
        <w:t xml:space="preserve">Derivation: </w:t>
      </w:r>
    </w:p>
    <w:p w14:paraId="346F3A15" w14:textId="77777777" w:rsidR="00E16485" w:rsidRPr="003B2197" w:rsidRDefault="00E16485" w:rsidP="00E16485">
      <w:pPr>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041A81D0" wp14:editId="07F2B2E7">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SeriesType</w:t>
      </w:r>
      <w:proofErr w:type="spellEnd"/>
    </w:p>
    <w:p w14:paraId="2A14154A" w14:textId="77777777" w:rsidR="00E16485" w:rsidRPr="003B2197" w:rsidRDefault="00E16485" w:rsidP="00E16485">
      <w:pPr>
        <w:pStyle w:val="NormalWeb"/>
        <w:rPr>
          <w:sz w:val="20"/>
          <w:szCs w:val="20"/>
          <w:lang w:val="en-GB"/>
        </w:rPr>
      </w:pPr>
      <w:r w:rsidRPr="003B2197">
        <w:rPr>
          <w:lang w:val="en-GB"/>
        </w:rPr>
        <w:t xml:space="preserve">Attributes: </w:t>
      </w:r>
    </w:p>
    <w:p w14:paraId="5F8193AB" w14:textId="77777777" w:rsidR="00E16485" w:rsidRPr="003B2197" w:rsidRDefault="00E16485" w:rsidP="00E16485">
      <w:pPr>
        <w:rPr>
          <w:rFonts w:cs="Arial"/>
        </w:rPr>
      </w:pPr>
      <w:r w:rsidRPr="003B2197">
        <w:rPr>
          <w:rStyle w:val="code1"/>
        </w:rPr>
        <w:t>TIME_PERIOD?</w:t>
      </w:r>
    </w:p>
    <w:p w14:paraId="090AF485" w14:textId="77777777" w:rsidR="00E16485" w:rsidRPr="003B2197" w:rsidRDefault="00E16485" w:rsidP="00E16485">
      <w:pPr>
        <w:pStyle w:val="NormalWeb"/>
        <w:rPr>
          <w:sz w:val="20"/>
          <w:szCs w:val="20"/>
          <w:lang w:val="en-GB"/>
        </w:rPr>
      </w:pPr>
      <w:r w:rsidRPr="003B2197">
        <w:rPr>
          <w:lang w:val="en-GB"/>
        </w:rPr>
        <w:t xml:space="preserve">Content: </w:t>
      </w:r>
    </w:p>
    <w:p w14:paraId="04534D4A" w14:textId="77777777" w:rsidR="00E16485" w:rsidRPr="003B2197" w:rsidRDefault="00E16485" w:rsidP="00E16485">
      <w:pPr>
        <w:rPr>
          <w:rFonts w:cs="Arial"/>
        </w:rPr>
      </w:pPr>
      <w:r w:rsidRPr="003B2197">
        <w:rPr>
          <w:rStyle w:val="code1"/>
        </w:rPr>
        <w:t xml:space="preserve">Annotations?, Comp*, </w:t>
      </w:r>
      <w:proofErr w:type="spellStart"/>
      <w:r w:rsidRPr="003B2197">
        <w:rPr>
          <w:rStyle w:val="code1"/>
        </w:rPr>
        <w:t>Obs</w:t>
      </w:r>
      <w:proofErr w:type="spellEnd"/>
      <w:r w:rsidRPr="003B2197">
        <w:rPr>
          <w:rStyle w:val="code1"/>
        </w:rPr>
        <w:t>*, Metadata?</w:t>
      </w:r>
    </w:p>
    <w:p w14:paraId="0AC8C17D" w14:textId="77777777" w:rsidR="00E16485" w:rsidRPr="003B2197" w:rsidRDefault="00E16485" w:rsidP="00E16485">
      <w:pPr>
        <w:pStyle w:val="NormalWeb"/>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rsidRPr="003B2197" w14:paraId="48A0C89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39553"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484D7"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191753" w14:textId="77777777" w:rsidR="00E16485" w:rsidRPr="003B2197" w:rsidRDefault="00E16485" w:rsidP="0081016D">
            <w:pPr>
              <w:rPr>
                <w:rFonts w:cs="Arial"/>
                <w:b/>
                <w:bCs/>
              </w:rPr>
            </w:pPr>
            <w:r w:rsidRPr="003B2197">
              <w:rPr>
                <w:rFonts w:cs="Arial"/>
                <w:b/>
                <w:bCs/>
              </w:rPr>
              <w:t>Documentation</w:t>
            </w:r>
          </w:p>
        </w:tc>
      </w:tr>
      <w:tr w:rsidR="00E16485" w:rsidRPr="003B2197" w14:paraId="490CD0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3BD884" w14:textId="77777777" w:rsidR="00E16485" w:rsidRPr="003B2197" w:rsidRDefault="00E16485" w:rsidP="0081016D">
            <w:pPr>
              <w:rPr>
                <w:rFonts w:cs="Arial"/>
              </w:rPr>
            </w:pPr>
            <w:r w:rsidRPr="003B2197">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21EE185F" w14:textId="77777777" w:rsidR="00E16485" w:rsidRPr="003B2197" w:rsidRDefault="00E16485" w:rsidP="0081016D">
            <w:pPr>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29B4E0" w14:textId="77777777" w:rsidR="00E16485" w:rsidRPr="003B2197" w:rsidRDefault="00E16485" w:rsidP="0081016D">
            <w:pPr>
              <w:rPr>
                <w:rFonts w:cs="Arial"/>
              </w:rPr>
            </w:pPr>
            <w:r w:rsidRPr="003B2197">
              <w:rPr>
                <w:rFonts w:cs="Arial"/>
              </w:rPr>
              <w:t xml:space="preserve">The TIME_PERIOD attribute is an </w:t>
            </w:r>
            <w:proofErr w:type="spellStart"/>
            <w:r w:rsidRPr="003B2197">
              <w:rPr>
                <w:rFonts w:cs="Arial"/>
              </w:rPr>
              <w:t>explict</w:t>
            </w:r>
            <w:proofErr w:type="spellEnd"/>
            <w:r w:rsidRPr="003B2197">
              <w:rPr>
                <w:rFonts w:cs="Arial"/>
              </w:rPr>
              <w:t xml:space="preserve">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type definition to the appropriate type. </w:t>
            </w:r>
          </w:p>
        </w:tc>
      </w:tr>
    </w:tbl>
    <w:p w14:paraId="0BA160B7"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rsidRPr="003B2197" w14:paraId="72C41A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080E6B"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1DF2B7"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F53A22" w14:textId="77777777" w:rsidR="00E16485" w:rsidRPr="003B2197" w:rsidRDefault="00E16485" w:rsidP="0081016D">
            <w:pPr>
              <w:rPr>
                <w:rFonts w:cs="Arial"/>
                <w:b/>
                <w:bCs/>
              </w:rPr>
            </w:pPr>
            <w:r w:rsidRPr="003B2197">
              <w:rPr>
                <w:rFonts w:cs="Arial"/>
                <w:b/>
                <w:bCs/>
              </w:rPr>
              <w:t>Documentation</w:t>
            </w:r>
          </w:p>
        </w:tc>
      </w:tr>
      <w:tr w:rsidR="00E16485" w:rsidRPr="003B2197" w14:paraId="0F78DF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3A3702"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C5D27B6"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C93EBE"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w:t>
            </w:r>
            <w:r w:rsidRPr="003B2197">
              <w:rPr>
                <w:rFonts w:cs="Arial"/>
              </w:rPr>
              <w:lastRenderedPageBreak/>
              <w:t xml:space="preserve">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052BAC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2CDC10" w14:textId="77777777" w:rsidR="00E16485" w:rsidRPr="003B2197" w:rsidRDefault="00E16485" w:rsidP="0081016D">
            <w:pPr>
              <w:rPr>
                <w:rFonts w:cs="Arial"/>
              </w:rPr>
            </w:pPr>
            <w:r w:rsidRPr="003B2197">
              <w:rPr>
                <w:rFonts w:cs="Arial"/>
              </w:rPr>
              <w:lastRenderedPageBreak/>
              <w:t>Comp</w:t>
            </w:r>
          </w:p>
        </w:tc>
        <w:tc>
          <w:tcPr>
            <w:tcW w:w="0" w:type="auto"/>
            <w:tcBorders>
              <w:top w:val="outset" w:sz="6" w:space="0" w:color="auto"/>
              <w:left w:val="outset" w:sz="6" w:space="0" w:color="auto"/>
              <w:bottom w:val="outset" w:sz="6" w:space="0" w:color="auto"/>
              <w:right w:val="outset" w:sz="6" w:space="0" w:color="auto"/>
            </w:tcBorders>
            <w:hideMark/>
          </w:tcPr>
          <w:p w14:paraId="73030955" w14:textId="77777777" w:rsidR="00E16485" w:rsidRPr="003B2197" w:rsidRDefault="00E16485" w:rsidP="0081016D">
            <w:pPr>
              <w:rPr>
                <w:rFonts w:cs="Arial"/>
              </w:rPr>
            </w:pPr>
            <w:proofErr w:type="spellStart"/>
            <w:r w:rsidRPr="003B2197">
              <w:rPr>
                <w:rFonts w:cs="Arial"/>
                <w:i/>
                <w:iCs/>
              </w:rPr>
              <w:t>CompType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689F292" w14:textId="77777777" w:rsidR="00E16485" w:rsidRPr="003B2197" w:rsidRDefault="00E16485" w:rsidP="0081016D">
            <w:pPr>
              <w:rPr>
                <w:rFonts w:cs="Arial"/>
              </w:rPr>
            </w:pPr>
            <w:r w:rsidRPr="003B2197">
              <w:rPr>
                <w:rFonts w:cs="Arial"/>
              </w:rPr>
              <w:t>Comp contains the details of series level attributes that have complex representation and cannot be expressed as XML attributes.</w:t>
            </w:r>
          </w:p>
        </w:tc>
      </w:tr>
      <w:tr w:rsidR="00E16485" w:rsidRPr="003B2197" w14:paraId="094014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7510FE" w14:textId="77777777" w:rsidR="00E16485" w:rsidRPr="003B2197" w:rsidRDefault="00E16485" w:rsidP="0081016D">
            <w:pPr>
              <w:rPr>
                <w:rFonts w:cs="Arial"/>
              </w:rPr>
            </w:pPr>
            <w:proofErr w:type="spellStart"/>
            <w:r w:rsidRPr="003B2197">
              <w:rPr>
                <w:rFonts w:cs="Arial"/>
              </w:rPr>
              <w:t>Obs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19D409" w14:textId="77777777" w:rsidR="00E16485" w:rsidRPr="003B2197" w:rsidRDefault="00E16485" w:rsidP="0081016D">
            <w:pPr>
              <w:rPr>
                <w:rFonts w:cs="Arial"/>
              </w:rPr>
            </w:pPr>
            <w:proofErr w:type="spellStart"/>
            <w:r w:rsidRPr="003B2197">
              <w:rPr>
                <w:rFonts w:cs="Arial"/>
                <w:i/>
                <w:iCs/>
              </w:rPr>
              <w:t>ObsType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E84F89" w14:textId="77777777" w:rsidR="00E16485" w:rsidRPr="003B2197" w:rsidRDefault="00E16485" w:rsidP="0081016D">
            <w:pPr>
              <w:rPr>
                <w:rFonts w:cs="Arial"/>
              </w:rPr>
            </w:pPr>
          </w:p>
        </w:tc>
      </w:tr>
      <w:tr w:rsidR="00E16485" w:rsidRPr="003B2197" w14:paraId="7E167D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665636" w14:textId="77777777" w:rsidR="00E16485" w:rsidRPr="003B2197" w:rsidRDefault="00E16485" w:rsidP="0081016D">
            <w:pPr>
              <w:rPr>
                <w:rFonts w:cs="Arial"/>
              </w:rPr>
            </w:pPr>
            <w:r w:rsidRPr="003B2197">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43065140" w14:textId="77777777" w:rsidR="00E16485" w:rsidRPr="003B2197" w:rsidRDefault="00E16485" w:rsidP="0081016D">
            <w:pPr>
              <w:rPr>
                <w:rFonts w:cs="Arial"/>
              </w:rPr>
            </w:pPr>
            <w:proofErr w:type="spellStart"/>
            <w:r w:rsidRPr="003B2197">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67D2FF" w14:textId="77777777" w:rsidR="00E16485" w:rsidRPr="003B2197" w:rsidRDefault="00E16485" w:rsidP="0081016D">
            <w:pPr>
              <w:rPr>
                <w:rFonts w:cs="Arial"/>
              </w:rPr>
            </w:pPr>
            <w:r w:rsidRPr="003B2197">
              <w:rPr>
                <w:rFonts w:cs="Arial"/>
              </w:rPr>
              <w:t>Allows for attachment of reference metadata against to the series.</w:t>
            </w:r>
          </w:p>
        </w:tc>
      </w:tr>
    </w:tbl>
    <w:p w14:paraId="3FCCB01D" w14:textId="4D342F34" w:rsidR="00E16485" w:rsidRPr="003B2197" w:rsidRDefault="00E16485" w:rsidP="003B2197">
      <w:pPr>
        <w:pStyle w:val="section"/>
        <w:jc w:val="both"/>
        <w:rPr>
          <w:sz w:val="20"/>
          <w:lang w:val="en-GB"/>
        </w:rPr>
      </w:pPr>
      <w:proofErr w:type="spellStart"/>
      <w:r w:rsidRPr="003B2197">
        <w:rPr>
          <w:b/>
          <w:bCs/>
          <w:i/>
          <w:iCs/>
          <w:sz w:val="20"/>
          <w:lang w:val="en-GB"/>
        </w:rPr>
        <w:t>CompType</w:t>
      </w:r>
      <w:proofErr w:type="spellEnd"/>
      <w:r w:rsidRPr="003B2197">
        <w:rPr>
          <w:b/>
          <w:bCs/>
          <w:sz w:val="20"/>
          <w:lang w:val="en-GB"/>
        </w:rPr>
        <w:t xml:space="preserve">: </w:t>
      </w:r>
      <w:proofErr w:type="spellStart"/>
      <w:r w:rsidRPr="003B2197">
        <w:rPr>
          <w:sz w:val="20"/>
          <w:lang w:val="en-GB"/>
        </w:rPr>
        <w:t>CompType</w:t>
      </w:r>
      <w:proofErr w:type="spellEnd"/>
      <w:r w:rsidRPr="003B2197">
        <w:rPr>
          <w:sz w:val="20"/>
          <w:lang w:val="en-GB"/>
        </w:rPr>
        <w:t xml:space="preserve"> is the abstract base for any component value (e.g. a data or metadata attribute, or a measure) that cannot be represented as an XML attribute. For example, a repeated value, a text value in multiple languages, or a value with structured text (XHTML) cannot be expressed as an XML attribute. This type is meant to be restricted based on the component to restrict the cardinality and type of its Value element to conform to the compo</w:t>
      </w:r>
      <w:r w:rsidR="00AE4AFA">
        <w:rPr>
          <w:sz w:val="20"/>
          <w:lang w:val="en-GB"/>
        </w:rPr>
        <w:t>n</w:t>
      </w:r>
      <w:r w:rsidRPr="003B2197">
        <w:rPr>
          <w:sz w:val="20"/>
          <w:lang w:val="en-GB"/>
        </w:rPr>
        <w:t xml:space="preserve">ent definition. The type of the value element should be restricted to </w:t>
      </w:r>
      <w:proofErr w:type="spellStart"/>
      <w:r w:rsidRPr="003B2197">
        <w:rPr>
          <w:sz w:val="20"/>
          <w:lang w:val="en-GB"/>
        </w:rPr>
        <w:t>common:SimpleValueType</w:t>
      </w:r>
      <w:proofErr w:type="spellEnd"/>
      <w:r w:rsidRPr="003B2197">
        <w:rPr>
          <w:sz w:val="20"/>
          <w:lang w:val="en-GB"/>
        </w:rPr>
        <w:t xml:space="preserve">, </w:t>
      </w:r>
      <w:proofErr w:type="spellStart"/>
      <w:r w:rsidRPr="003B2197">
        <w:rPr>
          <w:sz w:val="20"/>
          <w:lang w:val="en-GB"/>
        </w:rPr>
        <w:t>common:TextValueType</w:t>
      </w:r>
      <w:proofErr w:type="spellEnd"/>
      <w:r w:rsidRPr="003B2197">
        <w:rPr>
          <w:sz w:val="20"/>
          <w:lang w:val="en-GB"/>
        </w:rPr>
        <w:t xml:space="preserve">, or </w:t>
      </w:r>
      <w:proofErr w:type="spellStart"/>
      <w:r w:rsidRPr="003B2197">
        <w:rPr>
          <w:sz w:val="20"/>
          <w:lang w:val="en-GB"/>
        </w:rPr>
        <w:t>common:StructuredValueType</w:t>
      </w:r>
      <w:proofErr w:type="spellEnd"/>
      <w:r w:rsidRPr="003B2197">
        <w:rPr>
          <w:sz w:val="20"/>
          <w:lang w:val="en-GB"/>
        </w:rPr>
        <w:t xml:space="preserve">. In addition, the id attribute should be restricted to be a fixed value with the component identifier. This restricted type based on the component can then be used on Comp elements by using the </w:t>
      </w:r>
      <w:proofErr w:type="spellStart"/>
      <w:r w:rsidRPr="003B2197">
        <w:rPr>
          <w:sz w:val="20"/>
          <w:lang w:val="en-GB"/>
        </w:rPr>
        <w:t>xsi:type</w:t>
      </w:r>
      <w:proofErr w:type="spellEnd"/>
      <w:r w:rsidRPr="003B2197">
        <w:rPr>
          <w:sz w:val="20"/>
          <w:lang w:val="en-GB"/>
        </w:rPr>
        <w:t xml:space="preserve"> to state the component being expressed and refine the contents of the element to the values allowed by the component.</w:t>
      </w:r>
    </w:p>
    <w:p w14:paraId="2A8D2C1E" w14:textId="77777777" w:rsidR="00E16485" w:rsidRPr="003B2197" w:rsidRDefault="00E16485" w:rsidP="00E16485">
      <w:pPr>
        <w:pStyle w:val="NormalWeb"/>
        <w:rPr>
          <w:sz w:val="20"/>
          <w:szCs w:val="20"/>
          <w:lang w:val="en-GB"/>
        </w:rPr>
      </w:pPr>
      <w:r w:rsidRPr="003B2197">
        <w:rPr>
          <w:lang w:val="en-GB"/>
        </w:rPr>
        <w:t xml:space="preserve">Derivation: </w:t>
      </w:r>
    </w:p>
    <w:p w14:paraId="04E23DBD" w14:textId="77777777" w:rsidR="00E16485" w:rsidRPr="003B2197" w:rsidRDefault="00E16485" w:rsidP="00E16485">
      <w:pPr>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04C5ED16" wp14:editId="38251C11">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CompType</w:t>
      </w:r>
      <w:proofErr w:type="spellEnd"/>
    </w:p>
    <w:p w14:paraId="76673008" w14:textId="77777777" w:rsidR="00E16485" w:rsidRPr="003B2197" w:rsidRDefault="00E16485" w:rsidP="00E16485">
      <w:pPr>
        <w:pStyle w:val="NormalWeb"/>
        <w:rPr>
          <w:sz w:val="20"/>
          <w:szCs w:val="20"/>
          <w:lang w:val="en-GB"/>
        </w:rPr>
      </w:pPr>
      <w:r w:rsidRPr="003B2197">
        <w:rPr>
          <w:lang w:val="en-GB"/>
        </w:rPr>
        <w:t xml:space="preserve">Attributes: </w:t>
      </w:r>
    </w:p>
    <w:p w14:paraId="6FAAA1D5" w14:textId="77777777" w:rsidR="00E16485" w:rsidRPr="003B2197" w:rsidRDefault="00E16485" w:rsidP="00E16485">
      <w:pPr>
        <w:rPr>
          <w:rFonts w:cs="Arial"/>
        </w:rPr>
      </w:pPr>
      <w:r w:rsidRPr="003B2197">
        <w:rPr>
          <w:rStyle w:val="code1"/>
        </w:rPr>
        <w:t>id</w:t>
      </w:r>
    </w:p>
    <w:p w14:paraId="000F5D32" w14:textId="77777777" w:rsidR="00E16485" w:rsidRPr="003B2197" w:rsidRDefault="00E16485" w:rsidP="00E16485">
      <w:pPr>
        <w:pStyle w:val="NormalWeb"/>
        <w:rPr>
          <w:sz w:val="20"/>
          <w:szCs w:val="20"/>
          <w:lang w:val="en-GB"/>
        </w:rPr>
      </w:pPr>
      <w:r w:rsidRPr="003B2197">
        <w:rPr>
          <w:lang w:val="en-GB"/>
        </w:rPr>
        <w:t xml:space="preserve">Content: </w:t>
      </w:r>
    </w:p>
    <w:p w14:paraId="68770188" w14:textId="77777777" w:rsidR="00E16485" w:rsidRPr="003B2197" w:rsidRDefault="00E16485" w:rsidP="00E16485">
      <w:pPr>
        <w:rPr>
          <w:rFonts w:cs="Arial"/>
        </w:rPr>
      </w:pPr>
      <w:r w:rsidRPr="003B2197">
        <w:rPr>
          <w:rStyle w:val="code1"/>
        </w:rPr>
        <w:t>Annotations?, Value*</w:t>
      </w:r>
    </w:p>
    <w:p w14:paraId="3882AB5B" w14:textId="77777777" w:rsidR="00E16485" w:rsidRPr="003B2197" w:rsidRDefault="00E16485" w:rsidP="00E16485">
      <w:pPr>
        <w:pStyle w:val="NormalWeb"/>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10"/>
        <w:gridCol w:w="3394"/>
        <w:gridCol w:w="3371"/>
      </w:tblGrid>
      <w:tr w:rsidR="00E16485" w:rsidRPr="003B2197" w14:paraId="500B7F2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F48739"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F43BEC"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AB98A4" w14:textId="77777777" w:rsidR="00E16485" w:rsidRPr="003B2197" w:rsidRDefault="00E16485" w:rsidP="0081016D">
            <w:pPr>
              <w:rPr>
                <w:rFonts w:cs="Arial"/>
                <w:b/>
                <w:bCs/>
              </w:rPr>
            </w:pPr>
            <w:r w:rsidRPr="003B2197">
              <w:rPr>
                <w:rFonts w:cs="Arial"/>
                <w:b/>
                <w:bCs/>
              </w:rPr>
              <w:t>Documentation</w:t>
            </w:r>
          </w:p>
        </w:tc>
      </w:tr>
      <w:tr w:rsidR="00E16485" w:rsidRPr="003B2197" w14:paraId="593682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18EDA0" w14:textId="77777777" w:rsidR="00E16485" w:rsidRPr="003B2197" w:rsidRDefault="00E16485" w:rsidP="0081016D">
            <w:pPr>
              <w:rPr>
                <w:rFonts w:cs="Arial"/>
              </w:rPr>
            </w:pPr>
            <w:r w:rsidRPr="003B2197">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610EC2" w14:textId="77777777" w:rsidR="00E16485" w:rsidRPr="003B2197" w:rsidRDefault="00E16485" w:rsidP="0081016D">
            <w:pPr>
              <w:rPr>
                <w:rFonts w:cs="Arial"/>
              </w:rPr>
            </w:pPr>
            <w:proofErr w:type="spellStart"/>
            <w:r w:rsidRPr="003B2197">
              <w:rPr>
                <w:rFonts w:cs="Arial"/>
              </w:rPr>
              <w:t>NCNameIDType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7FF714" w14:textId="77777777" w:rsidR="00E16485" w:rsidRPr="003B2197" w:rsidRDefault="00E16485" w:rsidP="0081016D">
            <w:pPr>
              <w:rPr>
                <w:rFonts w:cs="Arial"/>
              </w:rPr>
            </w:pPr>
          </w:p>
        </w:tc>
      </w:tr>
    </w:tbl>
    <w:p w14:paraId="1B391FE0"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rsidRPr="003B2197" w14:paraId="19245AD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8890C4" w14:textId="77777777" w:rsidR="00E16485" w:rsidRPr="003B2197" w:rsidRDefault="00E16485" w:rsidP="0081016D">
            <w:pPr>
              <w:rPr>
                <w:rFonts w:cs="Arial"/>
                <w:b/>
                <w:bCs/>
              </w:rPr>
            </w:pPr>
            <w:r w:rsidRPr="003B2197">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6987B"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B46219" w14:textId="77777777" w:rsidR="00E16485" w:rsidRPr="003B2197" w:rsidRDefault="00E16485" w:rsidP="0081016D">
            <w:pPr>
              <w:rPr>
                <w:rFonts w:cs="Arial"/>
                <w:b/>
                <w:bCs/>
              </w:rPr>
            </w:pPr>
            <w:r w:rsidRPr="003B2197">
              <w:rPr>
                <w:rFonts w:cs="Arial"/>
                <w:b/>
                <w:bCs/>
              </w:rPr>
              <w:t>Documentation</w:t>
            </w:r>
          </w:p>
        </w:tc>
      </w:tr>
      <w:tr w:rsidR="00E16485" w:rsidRPr="003B2197" w14:paraId="77BF3D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E747A"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F873BE4"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211964A"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7D977A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98967E" w14:textId="77777777" w:rsidR="00E16485" w:rsidRPr="003B2197" w:rsidRDefault="00E16485" w:rsidP="0081016D">
            <w:pPr>
              <w:rPr>
                <w:rFonts w:cs="Arial"/>
              </w:rPr>
            </w:pPr>
            <w:r w:rsidRPr="003B2197">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3ED25496" w14:textId="77777777" w:rsidR="00E16485" w:rsidRPr="003B2197" w:rsidRDefault="00E16485" w:rsidP="0081016D">
            <w:pPr>
              <w:rPr>
                <w:rFonts w:cs="Arial"/>
              </w:rPr>
            </w:pPr>
            <w:proofErr w:type="spellStart"/>
            <w:r w:rsidRPr="003B2197">
              <w:rPr>
                <w:rFonts w:cs="Arial"/>
                <w:i/>
                <w:iCs/>
              </w:rPr>
              <w:t>ValueType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03DF3A" w14:textId="77777777" w:rsidR="00E16485" w:rsidRPr="003B2197" w:rsidRDefault="00E16485" w:rsidP="0081016D">
            <w:pPr>
              <w:rPr>
                <w:rFonts w:cs="Arial"/>
              </w:rPr>
            </w:pPr>
          </w:p>
        </w:tc>
      </w:tr>
    </w:tbl>
    <w:p w14:paraId="3749368E" w14:textId="77777777" w:rsidR="00E16485" w:rsidRPr="003B2197" w:rsidRDefault="00E16485" w:rsidP="003B2197">
      <w:pPr>
        <w:pStyle w:val="section"/>
        <w:jc w:val="both"/>
        <w:rPr>
          <w:sz w:val="20"/>
          <w:lang w:val="en-GB"/>
        </w:rPr>
      </w:pPr>
      <w:proofErr w:type="spellStart"/>
      <w:r w:rsidRPr="003B2197">
        <w:rPr>
          <w:b/>
          <w:bCs/>
          <w:i/>
          <w:iCs/>
          <w:sz w:val="20"/>
          <w:lang w:val="en-GB"/>
        </w:rPr>
        <w:t>ObsType</w:t>
      </w:r>
      <w:proofErr w:type="spellEnd"/>
      <w:r w:rsidRPr="003B2197">
        <w:rPr>
          <w:b/>
          <w:bCs/>
          <w:sz w:val="20"/>
          <w:lang w:val="en-GB"/>
        </w:rPr>
        <w:t xml:space="preserve">: </w:t>
      </w:r>
      <w:proofErr w:type="spellStart"/>
      <w:r w:rsidRPr="003B2197">
        <w:rPr>
          <w:sz w:val="20"/>
          <w:lang w:val="en-GB"/>
        </w:rPr>
        <w:t>ObsType</w:t>
      </w:r>
      <w:proofErr w:type="spellEnd"/>
      <w:r w:rsidRPr="003B2197">
        <w:rPr>
          <w:sz w:val="20"/>
          <w:lang w:val="en-GB"/>
        </w:rPr>
        <w:t xml:space="preserve"> is the abstract type which defines the structure of a grouped or un-grouped observation. The observation must be provided a key, which is either a value for the dimension which is declared to be at the observation level if the observation is grouped, or a full set of values for all dimensions in the data structure definition if the observation is un-grouped. This key should disambiguate the observation within the context in which it is defined (e.g. there should not be another observation with the same dimension value in a series). The observation can contain an observed value and/or attribute values. Data structure definition schemas will derive a type or types based on this that is specific to the data structure definition and the variation of the format being expressed in the schema. The dimension value(s) which make up the key and the data and metadata attribute values associated with the key dimension(s) or the primary measure will be represented with XML attributes. This is specified in the content model with the declaration of </w:t>
      </w:r>
      <w:proofErr w:type="spellStart"/>
      <w:r w:rsidRPr="003B2197">
        <w:rPr>
          <w:sz w:val="20"/>
          <w:lang w:val="en-GB"/>
        </w:rPr>
        <w:t>anyAttributes</w:t>
      </w:r>
      <w:proofErr w:type="spellEnd"/>
      <w:r w:rsidRPr="003B2197">
        <w:rPr>
          <w:sz w:val="20"/>
          <w:lang w:val="en-GB"/>
        </w:rPr>
        <w:t xml:space="preserve"> in the "local" namespace. The derived observation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observation type be for the observation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0EBEAFFE" w14:textId="77777777" w:rsidR="00E16485" w:rsidRPr="003B2197" w:rsidRDefault="00E16485" w:rsidP="00E16485">
      <w:pPr>
        <w:pStyle w:val="NormalWeb"/>
        <w:rPr>
          <w:sz w:val="20"/>
          <w:szCs w:val="20"/>
          <w:lang w:val="en-GB"/>
        </w:rPr>
      </w:pPr>
      <w:r w:rsidRPr="003B2197">
        <w:rPr>
          <w:lang w:val="en-GB"/>
        </w:rPr>
        <w:t xml:space="preserve">Derivation: </w:t>
      </w:r>
    </w:p>
    <w:p w14:paraId="447264E9" w14:textId="77777777" w:rsidR="00E16485" w:rsidRPr="003B2197" w:rsidRDefault="00E16485" w:rsidP="00E16485">
      <w:pPr>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02B27F10" wp14:editId="14C135D9">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ObsType</w:t>
      </w:r>
      <w:proofErr w:type="spellEnd"/>
    </w:p>
    <w:p w14:paraId="73961CFA" w14:textId="77777777" w:rsidR="00E16485" w:rsidRPr="003B2197" w:rsidRDefault="00E16485" w:rsidP="00E16485">
      <w:pPr>
        <w:pStyle w:val="NormalWeb"/>
        <w:rPr>
          <w:sz w:val="20"/>
          <w:szCs w:val="20"/>
          <w:lang w:val="en-GB"/>
        </w:rPr>
      </w:pPr>
      <w:r w:rsidRPr="003B2197">
        <w:rPr>
          <w:lang w:val="en-GB"/>
        </w:rPr>
        <w:t xml:space="preserve">Attributes: </w:t>
      </w:r>
    </w:p>
    <w:p w14:paraId="60E296F5" w14:textId="77777777" w:rsidR="00E16485" w:rsidRPr="003B2197" w:rsidRDefault="00E16485" w:rsidP="00E16485">
      <w:pPr>
        <w:rPr>
          <w:rFonts w:cs="Arial"/>
        </w:rPr>
      </w:pPr>
      <w:r w:rsidRPr="003B2197">
        <w:rPr>
          <w:rStyle w:val="code1"/>
        </w:rPr>
        <w:t>type?, TIME_PERIOD?</w:t>
      </w:r>
    </w:p>
    <w:p w14:paraId="6FC623D2" w14:textId="77777777" w:rsidR="00E16485" w:rsidRPr="003B2197" w:rsidRDefault="00E16485" w:rsidP="00E16485">
      <w:pPr>
        <w:pStyle w:val="NormalWeb"/>
        <w:rPr>
          <w:sz w:val="20"/>
          <w:szCs w:val="20"/>
          <w:lang w:val="en-GB"/>
        </w:rPr>
      </w:pPr>
      <w:r w:rsidRPr="003B2197">
        <w:rPr>
          <w:lang w:val="en-GB"/>
        </w:rPr>
        <w:t xml:space="preserve">Content: </w:t>
      </w:r>
    </w:p>
    <w:p w14:paraId="1F5921EF" w14:textId="77777777" w:rsidR="00E16485" w:rsidRPr="003B2197" w:rsidRDefault="00E16485" w:rsidP="00E16485">
      <w:pPr>
        <w:rPr>
          <w:rFonts w:cs="Arial"/>
        </w:rPr>
      </w:pPr>
      <w:r w:rsidRPr="003B2197">
        <w:rPr>
          <w:rStyle w:val="code1"/>
        </w:rPr>
        <w:t>Annotations?, Comp*, Metadata?</w:t>
      </w:r>
    </w:p>
    <w:p w14:paraId="39777E01" w14:textId="77777777" w:rsidR="00E16485" w:rsidRPr="003B2197" w:rsidRDefault="00E16485" w:rsidP="00E16485">
      <w:pPr>
        <w:pStyle w:val="NormalWeb"/>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rsidRPr="003B2197" w14:paraId="0465D5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29BE56"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7B825"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E0212E" w14:textId="77777777" w:rsidR="00E16485" w:rsidRPr="003B2197" w:rsidRDefault="00E16485" w:rsidP="0081016D">
            <w:pPr>
              <w:rPr>
                <w:rFonts w:cs="Arial"/>
                <w:b/>
                <w:bCs/>
              </w:rPr>
            </w:pPr>
            <w:r w:rsidRPr="003B2197">
              <w:rPr>
                <w:rFonts w:cs="Arial"/>
                <w:b/>
                <w:bCs/>
              </w:rPr>
              <w:t>Documentation</w:t>
            </w:r>
          </w:p>
        </w:tc>
      </w:tr>
      <w:tr w:rsidR="00E16485" w:rsidRPr="003B2197" w14:paraId="0165D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B5B57B" w14:textId="77777777" w:rsidR="00E16485" w:rsidRPr="003B2197" w:rsidRDefault="00E16485" w:rsidP="0081016D">
            <w:pPr>
              <w:rPr>
                <w:rFonts w:cs="Arial"/>
              </w:rPr>
            </w:pPr>
            <w:r w:rsidRPr="003B2197">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430011D7" w14:textId="77777777" w:rsidR="00E16485" w:rsidRPr="003B2197" w:rsidRDefault="00E16485" w:rsidP="0081016D">
            <w:pPr>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B93CFE" w14:textId="77777777" w:rsidR="00E16485" w:rsidRPr="003B2197" w:rsidRDefault="00E16485" w:rsidP="0081016D">
            <w:pPr>
              <w:rPr>
                <w:rFonts w:cs="Arial"/>
              </w:rPr>
            </w:pPr>
            <w:r w:rsidRPr="003B2197">
              <w:rPr>
                <w:rFonts w:cs="Arial"/>
              </w:rPr>
              <w:t xml:space="preserve">The type attribute is used when the derived format requires that explicit measure be used. In this case, the derived type based on the measure will fix this value to be the identification of the </w:t>
            </w:r>
            <w:r w:rsidRPr="003B2197">
              <w:rPr>
                <w:rFonts w:cs="Arial"/>
              </w:rPr>
              <w:lastRenderedPageBreak/>
              <w:t xml:space="preserve">measure concept. This will not be required, but since it is fixed it will be available in the post validation information set which will allow for generic processing of the data. If explicit measures are not used, then the derived type will prohibit the use of this attribute. </w:t>
            </w:r>
          </w:p>
        </w:tc>
      </w:tr>
      <w:tr w:rsidR="00E16485" w:rsidRPr="003B2197" w14:paraId="58E5F3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6E1BA" w14:textId="77777777" w:rsidR="00E16485" w:rsidRPr="003B2197" w:rsidRDefault="00E16485" w:rsidP="0081016D">
            <w:pPr>
              <w:rPr>
                <w:rFonts w:cs="Arial"/>
              </w:rPr>
            </w:pPr>
            <w:r w:rsidRPr="003B2197">
              <w:rPr>
                <w:rFonts w:cs="Arial"/>
              </w:rPr>
              <w:lastRenderedPageBreak/>
              <w:t>TIME_PERIOD</w:t>
            </w:r>
          </w:p>
        </w:tc>
        <w:tc>
          <w:tcPr>
            <w:tcW w:w="0" w:type="auto"/>
            <w:tcBorders>
              <w:top w:val="outset" w:sz="6" w:space="0" w:color="auto"/>
              <w:left w:val="outset" w:sz="6" w:space="0" w:color="auto"/>
              <w:bottom w:val="outset" w:sz="6" w:space="0" w:color="auto"/>
              <w:right w:val="outset" w:sz="6" w:space="0" w:color="auto"/>
            </w:tcBorders>
            <w:hideMark/>
          </w:tcPr>
          <w:p w14:paraId="3AAE610E" w14:textId="77777777" w:rsidR="00E16485" w:rsidRPr="003B2197" w:rsidRDefault="00E16485" w:rsidP="0081016D">
            <w:pPr>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CE3C23" w14:textId="77777777" w:rsidR="00E16485" w:rsidRPr="003B2197" w:rsidRDefault="00E16485" w:rsidP="0081016D">
            <w:pPr>
              <w:rPr>
                <w:rFonts w:cs="Arial"/>
              </w:rPr>
            </w:pPr>
            <w:r w:rsidRPr="003B2197">
              <w:rPr>
                <w:rFonts w:cs="Arial"/>
              </w:rPr>
              <w:t xml:space="preserve">The TIME_PERIOD attribute is an explicit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type definition to the appropriate type. </w:t>
            </w:r>
          </w:p>
        </w:tc>
      </w:tr>
    </w:tbl>
    <w:p w14:paraId="08C29323"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rsidRPr="003B2197" w14:paraId="053D9F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936448"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7AEB55"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A2F92B" w14:textId="77777777" w:rsidR="00E16485" w:rsidRPr="003B2197" w:rsidRDefault="00E16485" w:rsidP="0081016D">
            <w:pPr>
              <w:rPr>
                <w:rFonts w:cs="Arial"/>
                <w:b/>
                <w:bCs/>
              </w:rPr>
            </w:pPr>
            <w:r w:rsidRPr="003B2197">
              <w:rPr>
                <w:rFonts w:cs="Arial"/>
                <w:b/>
                <w:bCs/>
              </w:rPr>
              <w:t>Documentation</w:t>
            </w:r>
          </w:p>
        </w:tc>
      </w:tr>
      <w:tr w:rsidR="00E16485" w:rsidRPr="003B2197" w14:paraId="3C1C96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1F5951"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5B23185"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022A4E4"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3FFC4D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B50E52" w14:textId="77777777" w:rsidR="00E16485" w:rsidRPr="003B2197" w:rsidRDefault="00E16485" w:rsidP="0081016D">
            <w:pPr>
              <w:rPr>
                <w:rFonts w:cs="Arial"/>
              </w:rPr>
            </w:pPr>
            <w:r w:rsidRPr="003B2197">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4FF32FF6" w14:textId="77777777" w:rsidR="00E16485" w:rsidRPr="003B2197" w:rsidRDefault="00E16485" w:rsidP="0081016D">
            <w:pPr>
              <w:rPr>
                <w:rFonts w:cs="Arial"/>
              </w:rPr>
            </w:pPr>
            <w:proofErr w:type="spellStart"/>
            <w:r w:rsidRPr="003B2197">
              <w:rPr>
                <w:rFonts w:cs="Arial"/>
                <w:i/>
                <w:iCs/>
              </w:rPr>
              <w:t>CompType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83D7D8" w14:textId="77777777" w:rsidR="00E16485" w:rsidRPr="003B2197" w:rsidRDefault="00E16485" w:rsidP="0081016D">
            <w:pPr>
              <w:rPr>
                <w:rFonts w:cs="Arial"/>
              </w:rPr>
            </w:pPr>
            <w:r w:rsidRPr="003B2197">
              <w:rPr>
                <w:rFonts w:cs="Arial"/>
              </w:rPr>
              <w:t xml:space="preserve">Comp contains the details of observation measures or attributes that have complex representation and cannot be expressed as XML attributes. </w:t>
            </w:r>
          </w:p>
        </w:tc>
      </w:tr>
      <w:tr w:rsidR="00E16485" w:rsidRPr="003B2197" w14:paraId="5096A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31B996" w14:textId="77777777" w:rsidR="00E16485" w:rsidRPr="003B2197" w:rsidRDefault="00E16485" w:rsidP="0081016D">
            <w:pPr>
              <w:rPr>
                <w:rFonts w:cs="Arial"/>
              </w:rPr>
            </w:pPr>
            <w:r w:rsidRPr="003B2197">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07A99B8B" w14:textId="77777777" w:rsidR="00E16485" w:rsidRPr="003B2197" w:rsidRDefault="00E16485" w:rsidP="0081016D">
            <w:pPr>
              <w:rPr>
                <w:rFonts w:cs="Arial"/>
              </w:rPr>
            </w:pPr>
            <w:proofErr w:type="spellStart"/>
            <w:r w:rsidRPr="003B2197">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0C0D421" w14:textId="77777777" w:rsidR="00E16485" w:rsidRPr="003B2197" w:rsidRDefault="00E16485" w:rsidP="0081016D">
            <w:pPr>
              <w:rPr>
                <w:rFonts w:cs="Arial"/>
              </w:rPr>
            </w:pPr>
            <w:r w:rsidRPr="003B2197">
              <w:rPr>
                <w:rFonts w:cs="Arial"/>
              </w:rPr>
              <w:t>Allows for attachment of reference metadata against to the observation.</w:t>
            </w:r>
          </w:p>
        </w:tc>
      </w:tr>
    </w:tbl>
    <w:p w14:paraId="3E467388" w14:textId="2CCD28AA" w:rsidR="00E16485" w:rsidRPr="003B2197" w:rsidRDefault="00E16485" w:rsidP="003B2197">
      <w:pPr>
        <w:pStyle w:val="section"/>
        <w:jc w:val="both"/>
        <w:rPr>
          <w:sz w:val="20"/>
          <w:lang w:val="en-GB"/>
        </w:rPr>
      </w:pPr>
      <w:proofErr w:type="spellStart"/>
      <w:r w:rsidRPr="003B2197">
        <w:rPr>
          <w:b/>
          <w:bCs/>
          <w:i/>
          <w:iCs/>
          <w:sz w:val="20"/>
          <w:lang w:val="en-GB"/>
        </w:rPr>
        <w:t>AttsType</w:t>
      </w:r>
      <w:proofErr w:type="spellEnd"/>
      <w:r w:rsidRPr="003B2197">
        <w:rPr>
          <w:b/>
          <w:bCs/>
          <w:sz w:val="20"/>
          <w:lang w:val="en-GB"/>
        </w:rPr>
        <w:t xml:space="preserve">: </w:t>
      </w:r>
      <w:proofErr w:type="spellStart"/>
      <w:r w:rsidRPr="003B2197">
        <w:rPr>
          <w:sz w:val="20"/>
          <w:lang w:val="en-GB"/>
        </w:rPr>
        <w:t>AttsType</w:t>
      </w:r>
      <w:proofErr w:type="spellEnd"/>
      <w:r w:rsidRPr="003B2197">
        <w:rPr>
          <w:sz w:val="20"/>
          <w:lang w:val="en-GB"/>
        </w:rPr>
        <w:t xml:space="preserve"> is the abstract type which defines a structure which is used to group a collection of data or metadata attributes which have a key in common. The key for </w:t>
      </w:r>
      <w:proofErr w:type="spellStart"/>
      <w:r w:rsidRPr="003B2197">
        <w:rPr>
          <w:sz w:val="20"/>
          <w:lang w:val="en-GB"/>
        </w:rPr>
        <w:t>a</w:t>
      </w:r>
      <w:proofErr w:type="spellEnd"/>
      <w:r w:rsidRPr="003B2197">
        <w:rPr>
          <w:sz w:val="20"/>
          <w:lang w:val="en-GB"/>
        </w:rPr>
        <w:t xml:space="preserve"> attribute collection is a subset of the dimension defined in the data structure definition. This is also used for data set level attributes (i.e. those with an attribute relationship of none). In this case, the subset of dimensions is empty. Data structure definition schemas will derive a type based on this that is specific to the data structure definition. The dimension values which make up the key will be represented with local (non-namespace qualified) XML attributes. The metadata attribute values associated with the key dimensions will be expressed as XML local (non-namespace qualified) attributes if they are simple values (e.g. enumerated, dates, numbers) and are not repeatable. Metadata attributes that are repeatable, or do not have simple values (e.g. text) will be expressed using the Comp element. Th</w:t>
      </w:r>
      <w:r w:rsidR="003B2197">
        <w:rPr>
          <w:sz w:val="20"/>
          <w:lang w:val="en-GB"/>
        </w:rPr>
        <w:t>ese</w:t>
      </w:r>
      <w:r w:rsidRPr="003B2197">
        <w:rPr>
          <w:sz w:val="20"/>
          <w:lang w:val="en-GB"/>
        </w:rPr>
        <w:t xml:space="preserve"> dimensions and simple attributes are specified in the content model with the declaration of </w:t>
      </w:r>
      <w:proofErr w:type="spellStart"/>
      <w:r w:rsidRPr="003B2197">
        <w:rPr>
          <w:sz w:val="20"/>
          <w:lang w:val="en-GB"/>
        </w:rPr>
        <w:t>anyAttributes</w:t>
      </w:r>
      <w:proofErr w:type="spellEnd"/>
      <w:r w:rsidRPr="003B2197">
        <w:rPr>
          <w:sz w:val="20"/>
          <w:lang w:val="en-GB"/>
        </w:rPr>
        <w:t xml:space="preserve"> in the "local" namespace. The derived series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w:t>
      </w:r>
      <w:r w:rsidRPr="003B2197">
        <w:rPr>
          <w:sz w:val="20"/>
          <w:lang w:val="en-GB"/>
        </w:rPr>
        <w:lastRenderedPageBreak/>
        <w:t xml:space="preserve">processing, it is required that the only unqualified XML attributes in the derived group type be for the series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2FCB0EC2" w14:textId="77777777" w:rsidR="00E16485" w:rsidRPr="003B2197" w:rsidRDefault="00E16485" w:rsidP="00E16485">
      <w:pPr>
        <w:pStyle w:val="NormalWeb"/>
        <w:rPr>
          <w:sz w:val="20"/>
          <w:szCs w:val="20"/>
          <w:lang w:val="en-GB"/>
        </w:rPr>
      </w:pPr>
      <w:r w:rsidRPr="003B2197">
        <w:rPr>
          <w:lang w:val="en-GB"/>
        </w:rPr>
        <w:t xml:space="preserve">Derivation: </w:t>
      </w:r>
    </w:p>
    <w:p w14:paraId="1C0206F7" w14:textId="77777777" w:rsidR="00E16485" w:rsidRPr="003B2197" w:rsidRDefault="00E16485" w:rsidP="00E16485">
      <w:pPr>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533B7FAE" wp14:editId="2C9E0962">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AttsType</w:t>
      </w:r>
      <w:proofErr w:type="spellEnd"/>
    </w:p>
    <w:p w14:paraId="14D1E715" w14:textId="77777777" w:rsidR="00E16485" w:rsidRPr="003B2197" w:rsidRDefault="00E16485" w:rsidP="00E16485">
      <w:pPr>
        <w:pStyle w:val="NormalWeb"/>
        <w:rPr>
          <w:sz w:val="20"/>
          <w:szCs w:val="20"/>
          <w:lang w:val="en-GB"/>
        </w:rPr>
      </w:pPr>
      <w:r w:rsidRPr="003B2197">
        <w:rPr>
          <w:lang w:val="en-GB"/>
        </w:rPr>
        <w:t xml:space="preserve">Attributes: </w:t>
      </w:r>
    </w:p>
    <w:p w14:paraId="539AD0B1" w14:textId="77777777" w:rsidR="00E16485" w:rsidRPr="003B2197" w:rsidRDefault="00E16485" w:rsidP="00E16485">
      <w:pPr>
        <w:rPr>
          <w:rFonts w:cs="Arial"/>
        </w:rPr>
      </w:pPr>
      <w:r w:rsidRPr="003B2197">
        <w:rPr>
          <w:rStyle w:val="code1"/>
        </w:rPr>
        <w:t>TIME_PERIOD?</w:t>
      </w:r>
    </w:p>
    <w:p w14:paraId="7544FBC0" w14:textId="77777777" w:rsidR="00E16485" w:rsidRPr="003B2197" w:rsidRDefault="00E16485" w:rsidP="00E16485">
      <w:pPr>
        <w:pStyle w:val="NormalWeb"/>
        <w:rPr>
          <w:sz w:val="20"/>
          <w:szCs w:val="20"/>
          <w:lang w:val="en-GB"/>
        </w:rPr>
      </w:pPr>
      <w:r w:rsidRPr="003B2197">
        <w:rPr>
          <w:lang w:val="en-GB"/>
        </w:rPr>
        <w:t xml:space="preserve">Content: </w:t>
      </w:r>
    </w:p>
    <w:p w14:paraId="727AF2B4" w14:textId="77777777" w:rsidR="00E16485" w:rsidRPr="003B2197" w:rsidRDefault="00E16485" w:rsidP="00E16485">
      <w:pPr>
        <w:rPr>
          <w:rFonts w:cs="Arial"/>
        </w:rPr>
      </w:pPr>
      <w:r w:rsidRPr="003B2197">
        <w:rPr>
          <w:rStyle w:val="code1"/>
        </w:rPr>
        <w:t>Annotations?, Comp*</w:t>
      </w:r>
    </w:p>
    <w:p w14:paraId="71BDCA44" w14:textId="77777777" w:rsidR="00E16485" w:rsidRPr="003B2197" w:rsidRDefault="00E16485" w:rsidP="00E16485">
      <w:pPr>
        <w:pStyle w:val="NormalWeb"/>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rsidRPr="003B2197" w14:paraId="1323A5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057BAE"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668820"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80D2CC" w14:textId="77777777" w:rsidR="00E16485" w:rsidRPr="003B2197" w:rsidRDefault="00E16485" w:rsidP="0081016D">
            <w:pPr>
              <w:rPr>
                <w:rFonts w:cs="Arial"/>
                <w:b/>
                <w:bCs/>
              </w:rPr>
            </w:pPr>
            <w:r w:rsidRPr="003B2197">
              <w:rPr>
                <w:rFonts w:cs="Arial"/>
                <w:b/>
                <w:bCs/>
              </w:rPr>
              <w:t>Documentation</w:t>
            </w:r>
          </w:p>
        </w:tc>
      </w:tr>
      <w:tr w:rsidR="00E16485" w:rsidRPr="003B2197" w14:paraId="46585A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8430EC" w14:textId="77777777" w:rsidR="00E16485" w:rsidRPr="003B2197" w:rsidRDefault="00E16485" w:rsidP="0081016D">
            <w:pPr>
              <w:rPr>
                <w:rFonts w:cs="Arial"/>
              </w:rPr>
            </w:pPr>
            <w:r w:rsidRPr="003B2197">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3F55A075" w14:textId="77777777" w:rsidR="00E16485" w:rsidRPr="003B2197" w:rsidRDefault="00E16485" w:rsidP="0081016D">
            <w:pPr>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2F9705C" w14:textId="77777777" w:rsidR="00E16485" w:rsidRPr="003B2197" w:rsidRDefault="00E16485" w:rsidP="0081016D">
            <w:pPr>
              <w:rPr>
                <w:rFonts w:cs="Arial"/>
              </w:rPr>
            </w:pPr>
            <w:r w:rsidRPr="003B2197">
              <w:rPr>
                <w:rFonts w:cs="Arial"/>
              </w:rPr>
              <w:t xml:space="preserve">The TIME_PERIOD attribute is an </w:t>
            </w:r>
            <w:proofErr w:type="spellStart"/>
            <w:r w:rsidRPr="003B2197">
              <w:rPr>
                <w:rFonts w:cs="Arial"/>
              </w:rPr>
              <w:t>explict</w:t>
            </w:r>
            <w:proofErr w:type="spellEnd"/>
            <w:r w:rsidRPr="003B2197">
              <w:rPr>
                <w:rFonts w:cs="Arial"/>
              </w:rPr>
              <w:t xml:space="preserve">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type definition to the appropriate type. </w:t>
            </w:r>
          </w:p>
        </w:tc>
      </w:tr>
    </w:tbl>
    <w:p w14:paraId="469B9635"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rsidRPr="003B2197" w14:paraId="745C1D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DE56A7"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AF37FC"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0386ED" w14:textId="77777777" w:rsidR="00E16485" w:rsidRPr="003B2197" w:rsidRDefault="00E16485" w:rsidP="0081016D">
            <w:pPr>
              <w:rPr>
                <w:rFonts w:cs="Arial"/>
                <w:b/>
                <w:bCs/>
              </w:rPr>
            </w:pPr>
            <w:r w:rsidRPr="003B2197">
              <w:rPr>
                <w:rFonts w:cs="Arial"/>
                <w:b/>
                <w:bCs/>
              </w:rPr>
              <w:t>Documentation</w:t>
            </w:r>
          </w:p>
        </w:tc>
      </w:tr>
      <w:tr w:rsidR="00E16485" w:rsidRPr="003B2197" w14:paraId="396291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EEE928"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4736E3C"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58D14F"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68F2D7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769D80" w14:textId="77777777" w:rsidR="00E16485" w:rsidRPr="003B2197" w:rsidRDefault="00E16485" w:rsidP="0081016D">
            <w:pPr>
              <w:rPr>
                <w:rFonts w:cs="Arial"/>
              </w:rPr>
            </w:pPr>
            <w:r w:rsidRPr="003B2197">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0284F1B9" w14:textId="77777777" w:rsidR="00E16485" w:rsidRPr="003B2197" w:rsidRDefault="00E16485" w:rsidP="0081016D">
            <w:pPr>
              <w:rPr>
                <w:rFonts w:cs="Arial"/>
              </w:rPr>
            </w:pPr>
            <w:proofErr w:type="spellStart"/>
            <w:r w:rsidRPr="003B2197">
              <w:rPr>
                <w:rFonts w:cs="Arial"/>
                <w:i/>
                <w:iCs/>
              </w:rPr>
              <w:t>CompType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139FEDA" w14:textId="77777777" w:rsidR="00E16485" w:rsidRPr="003B2197" w:rsidRDefault="00E16485" w:rsidP="0081016D">
            <w:pPr>
              <w:rPr>
                <w:rFonts w:cs="Arial"/>
              </w:rPr>
            </w:pPr>
            <w:r w:rsidRPr="003B2197">
              <w:rPr>
                <w:rFonts w:cs="Arial"/>
              </w:rPr>
              <w:t xml:space="preserve">Comp contains the details of the data or metadata attributes that have complex representation and cannot be expressed as XML attributes. </w:t>
            </w:r>
          </w:p>
        </w:tc>
      </w:tr>
    </w:tbl>
    <w:p w14:paraId="05893447" w14:textId="77777777" w:rsidR="00674786" w:rsidRPr="003B2197" w:rsidRDefault="00674786" w:rsidP="00674786">
      <w:pPr>
        <w:pStyle w:val="ParagraphCharCharChar"/>
      </w:pPr>
    </w:p>
    <w:p w14:paraId="7BA7484E" w14:textId="236F6CB6" w:rsidR="007F2B31" w:rsidRPr="003B2197" w:rsidRDefault="007F2B31" w:rsidP="00381C5B">
      <w:pPr>
        <w:pStyle w:val="Heading2"/>
      </w:pPr>
      <w:bookmarkStart w:id="12" w:name="_Toc290069320"/>
      <w:bookmarkStart w:id="13" w:name="_Toc197687396"/>
      <w:r w:rsidRPr="003B2197">
        <w:lastRenderedPageBreak/>
        <w:t xml:space="preserve">Generic </w:t>
      </w:r>
      <w:r w:rsidR="00ED143B">
        <w:t xml:space="preserve">Reference </w:t>
      </w:r>
      <w:r w:rsidRPr="003B2197">
        <w:t>Metadata Namespace</w:t>
      </w:r>
      <w:bookmarkEnd w:id="12"/>
      <w:bookmarkEnd w:id="13"/>
    </w:p>
    <w:p w14:paraId="5B8DC13C" w14:textId="3659D9BC" w:rsidR="007F2B31" w:rsidRPr="003B2197" w:rsidRDefault="007F2B31" w:rsidP="007F2B31">
      <w:pPr>
        <w:pStyle w:val="NormalWeb"/>
        <w:rPr>
          <w:color w:val="000000"/>
          <w:sz w:val="20"/>
          <w:szCs w:val="20"/>
          <w:lang w:val="en-GB"/>
        </w:rPr>
      </w:pPr>
      <w:r w:rsidRPr="003B2197">
        <w:rPr>
          <w:b/>
          <w:bCs/>
          <w:color w:val="000000"/>
          <w:sz w:val="20"/>
          <w:szCs w:val="20"/>
          <w:lang w:val="en-GB"/>
        </w:rPr>
        <w:t>http://www.sdmx.org/resources/sdmxml/schemas/v</w:t>
      </w:r>
      <w:r w:rsidR="00674786" w:rsidRPr="003B2197">
        <w:rPr>
          <w:b/>
          <w:bCs/>
          <w:color w:val="000000"/>
          <w:sz w:val="20"/>
          <w:szCs w:val="20"/>
          <w:lang w:val="en-GB"/>
        </w:rPr>
        <w:t>3</w:t>
      </w:r>
      <w:r w:rsidRPr="003B2197">
        <w:rPr>
          <w:b/>
          <w:bCs/>
          <w:color w:val="000000"/>
          <w:sz w:val="20"/>
          <w:szCs w:val="20"/>
          <w:lang w:val="en-GB"/>
        </w:rPr>
        <w:t>_</w:t>
      </w:r>
      <w:r w:rsidR="0064297C" w:rsidRPr="003B2197">
        <w:rPr>
          <w:b/>
          <w:bCs/>
          <w:color w:val="000000"/>
          <w:sz w:val="20"/>
          <w:szCs w:val="20"/>
          <w:lang w:val="en-GB"/>
        </w:rPr>
        <w:t>1</w:t>
      </w:r>
      <w:r w:rsidRPr="003B2197">
        <w:rPr>
          <w:b/>
          <w:bCs/>
          <w:color w:val="000000"/>
          <w:sz w:val="20"/>
          <w:szCs w:val="20"/>
          <w:lang w:val="en-GB"/>
        </w:rPr>
        <w:t>/metadata/generic</w:t>
      </w:r>
    </w:p>
    <w:p w14:paraId="683B0006" w14:textId="77777777" w:rsidR="007F2B31" w:rsidRPr="003B2197" w:rsidRDefault="007F2B31" w:rsidP="00EB60F7">
      <w:pPr>
        <w:pStyle w:val="Heading3"/>
      </w:pPr>
      <w:bookmarkStart w:id="14" w:name="_Toc290069321"/>
      <w:bookmarkStart w:id="15" w:name="_Toc197687397"/>
      <w:r w:rsidRPr="003B2197">
        <w:t>Summary</w:t>
      </w:r>
      <w:bookmarkEnd w:id="14"/>
      <w:bookmarkEnd w:id="15"/>
    </w:p>
    <w:p w14:paraId="5A8F248A" w14:textId="77777777" w:rsidR="00E16485" w:rsidRPr="003B2197" w:rsidRDefault="00E16485" w:rsidP="00E16485">
      <w:pPr>
        <w:pStyle w:val="NormalWeb"/>
        <w:rPr>
          <w:lang w:val="en-GB"/>
        </w:rPr>
      </w:pPr>
      <w:bookmarkStart w:id="16" w:name="_Toc290069322"/>
      <w:r w:rsidRPr="003B2197">
        <w:rPr>
          <w:lang w:val="en-GB"/>
        </w:rP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21"/>
        <w:gridCol w:w="1189"/>
      </w:tblGrid>
      <w:tr w:rsidR="00E16485" w:rsidRPr="003B2197" w14:paraId="1C91E7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79A0B1" w14:textId="77777777" w:rsidR="00E16485" w:rsidRPr="003B2197" w:rsidRDefault="00E16485" w:rsidP="0081016D">
            <w:pPr>
              <w:rPr>
                <w:rFonts w:cs="Arial"/>
                <w:b/>
                <w:bCs/>
              </w:rPr>
            </w:pPr>
            <w:r w:rsidRPr="003B2197">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688FC" w14:textId="77777777" w:rsidR="00E16485" w:rsidRPr="003B2197" w:rsidRDefault="00E16485" w:rsidP="0081016D">
            <w:pPr>
              <w:rPr>
                <w:rFonts w:cs="Arial"/>
                <w:b/>
                <w:bCs/>
              </w:rPr>
            </w:pPr>
            <w:r w:rsidRPr="003B2197">
              <w:rPr>
                <w:rFonts w:cs="Arial"/>
                <w:b/>
                <w:bCs/>
              </w:rPr>
              <w:t>Prefix</w:t>
            </w:r>
          </w:p>
        </w:tc>
      </w:tr>
      <w:tr w:rsidR="00E16485" w:rsidRPr="003B2197" w14:paraId="69E4AD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A8C3D" w14:textId="3002C602" w:rsidR="00E16485" w:rsidRPr="003B2197" w:rsidRDefault="00E16485" w:rsidP="0081016D">
            <w:pPr>
              <w:rPr>
                <w:rFonts w:cs="Arial"/>
              </w:rPr>
            </w:pPr>
            <w:r w:rsidRPr="003B2197">
              <w:rPr>
                <w:rFonts w:cs="Arial"/>
              </w:rPr>
              <w:t>http://www.sdmx.org/resources/sdmxml/schemas/v3_</w:t>
            </w:r>
            <w:r w:rsidR="0064297C" w:rsidRPr="003B2197">
              <w:rPr>
                <w:rFonts w:cs="Arial"/>
              </w:rPr>
              <w:t>1</w:t>
            </w:r>
            <w:r w:rsidRPr="003B2197">
              <w:rPr>
                <w:rFonts w:cs="Arial"/>
              </w:rPr>
              <w:t>/common</w:t>
            </w:r>
          </w:p>
        </w:tc>
        <w:tc>
          <w:tcPr>
            <w:tcW w:w="0" w:type="auto"/>
            <w:tcBorders>
              <w:top w:val="outset" w:sz="6" w:space="0" w:color="auto"/>
              <w:left w:val="outset" w:sz="6" w:space="0" w:color="auto"/>
              <w:bottom w:val="outset" w:sz="6" w:space="0" w:color="auto"/>
              <w:right w:val="outset" w:sz="6" w:space="0" w:color="auto"/>
            </w:tcBorders>
            <w:hideMark/>
          </w:tcPr>
          <w:p w14:paraId="2692D43B" w14:textId="77777777" w:rsidR="00E16485" w:rsidRPr="003B2197" w:rsidRDefault="00E16485" w:rsidP="0081016D">
            <w:pPr>
              <w:rPr>
                <w:rFonts w:cs="Arial"/>
              </w:rPr>
            </w:pPr>
            <w:r w:rsidRPr="003B2197">
              <w:rPr>
                <w:rFonts w:cs="Arial"/>
              </w:rPr>
              <w:t>common</w:t>
            </w:r>
          </w:p>
        </w:tc>
      </w:tr>
      <w:tr w:rsidR="00E16485" w:rsidRPr="003B2197" w14:paraId="758D81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5DD4C" w14:textId="25999A7B" w:rsidR="00E16485" w:rsidRPr="003B2197" w:rsidRDefault="00000000" w:rsidP="0081016D">
            <w:pPr>
              <w:rPr>
                <w:rFonts w:cs="Arial"/>
              </w:rPr>
            </w:pPr>
            <w:hyperlink r:id="rId19" w:history="1">
              <w:r w:rsidR="00AE4AFA" w:rsidRPr="00435FB1">
                <w:rPr>
                  <w:rStyle w:val="Hyperlink"/>
                  <w:rFonts w:cs="Arial"/>
                </w:rPr>
                <w:t>http://www.w3.org/2001/XMLSchema</w:t>
              </w:r>
            </w:hyperlink>
          </w:p>
        </w:tc>
        <w:tc>
          <w:tcPr>
            <w:tcW w:w="0" w:type="auto"/>
            <w:tcBorders>
              <w:top w:val="outset" w:sz="6" w:space="0" w:color="auto"/>
              <w:left w:val="outset" w:sz="6" w:space="0" w:color="auto"/>
              <w:bottom w:val="outset" w:sz="6" w:space="0" w:color="auto"/>
              <w:right w:val="outset" w:sz="6" w:space="0" w:color="auto"/>
            </w:tcBorders>
            <w:hideMark/>
          </w:tcPr>
          <w:p w14:paraId="01675DFE" w14:textId="77777777" w:rsidR="00E16485" w:rsidRPr="003B2197" w:rsidRDefault="00E16485" w:rsidP="0081016D">
            <w:pPr>
              <w:rPr>
                <w:rFonts w:cs="Arial"/>
              </w:rPr>
            </w:pPr>
            <w:proofErr w:type="spellStart"/>
            <w:r w:rsidRPr="003B2197">
              <w:rPr>
                <w:rFonts w:cs="Arial"/>
              </w:rPr>
              <w:t>xs</w:t>
            </w:r>
            <w:proofErr w:type="spellEnd"/>
          </w:p>
        </w:tc>
      </w:tr>
    </w:tbl>
    <w:p w14:paraId="50A5A736" w14:textId="77777777" w:rsidR="00E16485" w:rsidRPr="003B2197" w:rsidRDefault="00E16485" w:rsidP="00E16485">
      <w:pPr>
        <w:pStyle w:val="NormalWeb"/>
        <w:rPr>
          <w:sz w:val="20"/>
          <w:szCs w:val="20"/>
          <w:lang w:val="en-GB"/>
        </w:rPr>
      </w:pPr>
      <w:r w:rsidRPr="003B2197">
        <w:rPr>
          <w:lang w:val="en-GB"/>
        </w:rPr>
        <w:t xml:space="preserve">Contents: </w:t>
      </w:r>
    </w:p>
    <w:p w14:paraId="7E0C91F6" w14:textId="77777777" w:rsidR="00E16485" w:rsidRPr="003B2197" w:rsidRDefault="00E16485" w:rsidP="00E16485">
      <w:pPr>
        <w:rPr>
          <w:rFonts w:cs="Arial"/>
        </w:rPr>
      </w:pPr>
      <w:r w:rsidRPr="003B2197">
        <w:rPr>
          <w:rFonts w:cs="Arial"/>
        </w:rPr>
        <w:t>1 Global Element</w:t>
      </w:r>
      <w:r w:rsidRPr="003B2197">
        <w:rPr>
          <w:rFonts w:cs="Arial"/>
        </w:rPr>
        <w:br/>
        <w:t>3 Complex Types</w:t>
      </w:r>
    </w:p>
    <w:p w14:paraId="03727EBF" w14:textId="77777777" w:rsidR="00D44C96" w:rsidRPr="003B2197" w:rsidRDefault="00D44C96" w:rsidP="00EB60F7">
      <w:pPr>
        <w:pStyle w:val="Heading3"/>
      </w:pPr>
      <w:bookmarkStart w:id="17" w:name="_Toc197687398"/>
      <w:r w:rsidRPr="003B2197">
        <w:t>Global Elements</w:t>
      </w:r>
      <w:bookmarkEnd w:id="17"/>
    </w:p>
    <w:p w14:paraId="5A752719" w14:textId="0AA0D664" w:rsidR="00D44C96" w:rsidRPr="003B2197" w:rsidRDefault="00E16485" w:rsidP="003B2197">
      <w:pPr>
        <w:pStyle w:val="section"/>
        <w:jc w:val="both"/>
        <w:rPr>
          <w:sz w:val="20"/>
          <w:lang w:val="en-GB"/>
        </w:rPr>
      </w:pPr>
      <w:r w:rsidRPr="003B2197">
        <w:rPr>
          <w:b/>
          <w:bCs/>
          <w:sz w:val="20"/>
          <w:lang w:val="en-GB"/>
        </w:rPr>
        <w:t>Attribute (</w:t>
      </w:r>
      <w:proofErr w:type="spellStart"/>
      <w:r w:rsidRPr="003B2197">
        <w:rPr>
          <w:b/>
          <w:bCs/>
          <w:sz w:val="20"/>
          <w:lang w:val="en-GB"/>
        </w:rPr>
        <w:t>AttributeType</w:t>
      </w:r>
      <w:proofErr w:type="spellEnd"/>
      <w:r w:rsidRPr="003B2197">
        <w:rPr>
          <w:b/>
          <w:bCs/>
          <w:sz w:val="20"/>
          <w:lang w:val="en-GB"/>
        </w:rPr>
        <w:t xml:space="preserve">): </w:t>
      </w:r>
      <w:proofErr w:type="spellStart"/>
      <w:r w:rsidRPr="003B2197">
        <w:rPr>
          <w:sz w:val="20"/>
          <w:lang w:val="en-GB"/>
        </w:rPr>
        <w:t>Att</w:t>
      </w:r>
      <w:proofErr w:type="spellEnd"/>
      <w:r w:rsidRPr="003B2197">
        <w:rPr>
          <w:sz w:val="20"/>
          <w:lang w:val="en-GB"/>
        </w:rPr>
        <w:t xml:space="preserve"> elements hold the reported values for a given metadata attribute. These values conform to the definition of the metadata attribute in the metadata structure definition.</w:t>
      </w:r>
    </w:p>
    <w:p w14:paraId="5B69CF62" w14:textId="77777777" w:rsidR="00D44C96" w:rsidRPr="003B2197" w:rsidRDefault="007F2B31" w:rsidP="00EB60F7">
      <w:pPr>
        <w:pStyle w:val="Heading3"/>
      </w:pPr>
      <w:bookmarkStart w:id="18" w:name="_Toc197687399"/>
      <w:r w:rsidRPr="003B2197">
        <w:t>Complex Types</w:t>
      </w:r>
      <w:bookmarkEnd w:id="16"/>
      <w:bookmarkEnd w:id="18"/>
    </w:p>
    <w:p w14:paraId="2E01FBEA" w14:textId="77777777" w:rsidR="00E16485" w:rsidRPr="003B2197" w:rsidRDefault="00E16485" w:rsidP="003B2197">
      <w:pPr>
        <w:pStyle w:val="section"/>
        <w:jc w:val="both"/>
        <w:rPr>
          <w:sz w:val="20"/>
          <w:lang w:val="en-GB"/>
        </w:rPr>
      </w:pPr>
      <w:proofErr w:type="spellStart"/>
      <w:r w:rsidRPr="003B2197">
        <w:rPr>
          <w:b/>
          <w:bCs/>
          <w:i/>
          <w:iCs/>
          <w:sz w:val="20"/>
          <w:lang w:val="en-GB"/>
        </w:rPr>
        <w:t>MetadataSetBaseType</w:t>
      </w:r>
      <w:proofErr w:type="spellEnd"/>
      <w:r w:rsidRPr="003B2197">
        <w:rPr>
          <w:b/>
          <w:bCs/>
          <w:sz w:val="20"/>
          <w:lang w:val="en-GB"/>
        </w:rPr>
        <w:t xml:space="preserve">: </w:t>
      </w:r>
      <w:proofErr w:type="spellStart"/>
      <w:r w:rsidRPr="003B2197">
        <w:rPr>
          <w:sz w:val="20"/>
          <w:lang w:val="en-GB"/>
        </w:rPr>
        <w:t>MetadataSetBaseType</w:t>
      </w:r>
      <w:proofErr w:type="spellEnd"/>
      <w:r w:rsidRPr="003B2197">
        <w:rPr>
          <w:sz w:val="20"/>
          <w:lang w:val="en-GB"/>
        </w:rPr>
        <w:t xml:space="preserve"> defines the base refinement of the </w:t>
      </w:r>
      <w:proofErr w:type="spellStart"/>
      <w:r w:rsidRPr="003B2197">
        <w:rPr>
          <w:sz w:val="20"/>
          <w:lang w:val="en-GB"/>
        </w:rPr>
        <w:t>MetadataSetType</w:t>
      </w:r>
      <w:proofErr w:type="spellEnd"/>
      <w:r w:rsidRPr="003B2197">
        <w:rPr>
          <w:sz w:val="20"/>
          <w:lang w:val="en-GB"/>
        </w:rPr>
        <w:t>. Its purpose is to restrict the urn attribute.</w:t>
      </w:r>
    </w:p>
    <w:p w14:paraId="1D2A1A73" w14:textId="77777777" w:rsidR="00E16485" w:rsidRPr="003B2197" w:rsidRDefault="00E16485" w:rsidP="00E16485">
      <w:pPr>
        <w:pStyle w:val="NormalWeb"/>
        <w:rPr>
          <w:sz w:val="20"/>
          <w:szCs w:val="20"/>
          <w:lang w:val="en-GB"/>
        </w:rPr>
      </w:pPr>
      <w:r w:rsidRPr="003B2197">
        <w:rPr>
          <w:lang w:val="en-GB"/>
        </w:rPr>
        <w:t xml:space="preserve">Derivation: </w:t>
      </w:r>
    </w:p>
    <w:p w14:paraId="73456A77" w14:textId="77777777" w:rsidR="00E16485" w:rsidRPr="003B2197" w:rsidRDefault="00E16485" w:rsidP="00E16485">
      <w:pPr>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5E6EA3F1" wp14:editId="55944C36">
            <wp:extent cx="88900" cy="88900"/>
            <wp:effectExtent l="0" t="0" r="0" b="0"/>
            <wp:docPr id="226" name="Pictur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IdentifiableType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353C9087" wp14:editId="6F816DDF">
            <wp:extent cx="88900" cy="88900"/>
            <wp:effectExtent l="0" t="0" r="0" b="0"/>
            <wp:docPr id="227" name="Picture 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NameableType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5360F441" wp14:editId="49873F59">
            <wp:extent cx="88900" cy="88900"/>
            <wp:effectExtent l="0" t="0" r="0" b="0"/>
            <wp:docPr id="228" name="Pictur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VersionableType</w:t>
      </w:r>
      <w:proofErr w:type="spellEnd"/>
      <w:r w:rsidRPr="003B2197">
        <w:rPr>
          <w:rStyle w:val="code1"/>
        </w:rPr>
        <w:t xml:space="preserve"> (restriction)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64961C16" wp14:editId="6DC06144">
            <wp:extent cx="88900" cy="88900"/>
            <wp:effectExtent l="0" t="0" r="0" b="0"/>
            <wp:docPr id="229" name="Picture 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MaintainableBaseType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08604F6A" wp14:editId="71D34396">
            <wp:extent cx="88900" cy="88900"/>
            <wp:effectExtent l="0" t="0" r="0" b="0"/>
            <wp:docPr id="230"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MaintainableType</w:t>
      </w:r>
      <w:proofErr w:type="spellEnd"/>
      <w:r w:rsidRPr="003B2197">
        <w:rPr>
          <w:rStyle w:val="code1"/>
        </w:rPr>
        <w:t xml:space="preserve"> (restriction)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50D4C688" wp14:editId="0DD11EC2">
            <wp:extent cx="88900" cy="88900"/>
            <wp:effectExtent l="0" t="0" r="0" b="0"/>
            <wp:docPr id="231" name="Picture 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MetadataSetBaseType</w:t>
      </w:r>
      <w:proofErr w:type="spellEnd"/>
    </w:p>
    <w:p w14:paraId="49125C61" w14:textId="77777777" w:rsidR="00E16485" w:rsidRPr="003B2197" w:rsidRDefault="00E16485" w:rsidP="00E16485">
      <w:pPr>
        <w:pStyle w:val="NormalWeb"/>
        <w:rPr>
          <w:sz w:val="20"/>
          <w:szCs w:val="20"/>
          <w:lang w:val="en-GB"/>
        </w:rPr>
      </w:pPr>
      <w:r w:rsidRPr="003B2197">
        <w:rPr>
          <w:lang w:val="en-GB"/>
        </w:rPr>
        <w:t xml:space="preserve">Attributes: </w:t>
      </w:r>
    </w:p>
    <w:p w14:paraId="606EC689" w14:textId="22214711" w:rsidR="00E16485" w:rsidRPr="003B2197" w:rsidRDefault="00E16485" w:rsidP="00E16485">
      <w:pPr>
        <w:rPr>
          <w:rFonts w:cs="Arial"/>
        </w:rPr>
      </w:pPr>
      <w:r w:rsidRPr="003B2197">
        <w:rPr>
          <w:rStyle w:val="code1"/>
        </w:rPr>
        <w:t xml:space="preserve">id, urn?, </w:t>
      </w:r>
      <w:proofErr w:type="spellStart"/>
      <w:r w:rsidRPr="003B2197">
        <w:rPr>
          <w:rStyle w:val="code1"/>
        </w:rPr>
        <w:t>uri</w:t>
      </w:r>
      <w:proofErr w:type="spellEnd"/>
      <w:r w:rsidRPr="003B2197">
        <w:rPr>
          <w:rStyle w:val="code1"/>
        </w:rPr>
        <w:t xml:space="preserve">?, version?, </w:t>
      </w:r>
      <w:proofErr w:type="spellStart"/>
      <w:r w:rsidRPr="003B2197">
        <w:rPr>
          <w:rStyle w:val="code1"/>
        </w:rPr>
        <w:t>validFrom</w:t>
      </w:r>
      <w:proofErr w:type="spellEnd"/>
      <w:r w:rsidRPr="003B2197">
        <w:rPr>
          <w:rStyle w:val="code1"/>
        </w:rPr>
        <w:t xml:space="preserve">?, </w:t>
      </w:r>
      <w:proofErr w:type="spellStart"/>
      <w:r w:rsidRPr="003B2197">
        <w:rPr>
          <w:rStyle w:val="code1"/>
        </w:rPr>
        <w:t>validTo</w:t>
      </w:r>
      <w:proofErr w:type="spellEnd"/>
      <w:r w:rsidRPr="003B2197">
        <w:rPr>
          <w:rStyle w:val="code1"/>
        </w:rPr>
        <w:t xml:space="preserve">?, </w:t>
      </w:r>
      <w:proofErr w:type="spellStart"/>
      <w:r w:rsidRPr="003B2197">
        <w:rPr>
          <w:rStyle w:val="code1"/>
        </w:rPr>
        <w:t>agencyID</w:t>
      </w:r>
      <w:proofErr w:type="spellEnd"/>
      <w:r w:rsidR="00BC45A2" w:rsidRPr="00BC45A2">
        <w:rPr>
          <w:rStyle w:val="code1"/>
        </w:rPr>
        <w:t xml:space="preserve">, </w:t>
      </w:r>
      <w:proofErr w:type="spellStart"/>
      <w:r w:rsidR="00BC45A2" w:rsidRPr="00BC45A2">
        <w:rPr>
          <w:rStyle w:val="code1"/>
        </w:rPr>
        <w:t>isPartialLanguage</w:t>
      </w:r>
      <w:proofErr w:type="spellEnd"/>
      <w:r w:rsidR="00BC45A2" w:rsidRPr="00BC45A2">
        <w:rPr>
          <w:rStyle w:val="code1"/>
        </w:rPr>
        <w:t>?</w:t>
      </w:r>
      <w:r w:rsidRPr="003B2197">
        <w:rPr>
          <w:rStyle w:val="code1"/>
        </w:rPr>
        <w:t xml:space="preserve">, </w:t>
      </w:r>
      <w:proofErr w:type="spellStart"/>
      <w:r w:rsidRPr="003B2197">
        <w:rPr>
          <w:rStyle w:val="code1"/>
        </w:rPr>
        <w:t>isExternalReference</w:t>
      </w:r>
      <w:proofErr w:type="spellEnd"/>
      <w:r w:rsidRPr="003B2197">
        <w:rPr>
          <w:rStyle w:val="code1"/>
        </w:rPr>
        <w:t xml:space="preserve">?, </w:t>
      </w:r>
      <w:proofErr w:type="spellStart"/>
      <w:r w:rsidRPr="003B2197">
        <w:rPr>
          <w:rStyle w:val="code1"/>
        </w:rPr>
        <w:t>serviceURL</w:t>
      </w:r>
      <w:proofErr w:type="spellEnd"/>
      <w:r w:rsidRPr="003B2197">
        <w:rPr>
          <w:rStyle w:val="code1"/>
        </w:rPr>
        <w:t xml:space="preserve">?, </w:t>
      </w:r>
      <w:proofErr w:type="spellStart"/>
      <w:r w:rsidRPr="003B2197">
        <w:rPr>
          <w:rStyle w:val="code1"/>
        </w:rPr>
        <w:t>structureURL</w:t>
      </w:r>
      <w:proofErr w:type="spellEnd"/>
      <w:r w:rsidRPr="003B2197">
        <w:rPr>
          <w:rStyle w:val="code1"/>
        </w:rPr>
        <w:t>?</w:t>
      </w:r>
    </w:p>
    <w:p w14:paraId="14C352AF" w14:textId="77777777" w:rsidR="00E16485" w:rsidRPr="00BC45A2" w:rsidRDefault="00E16485" w:rsidP="00E16485">
      <w:pPr>
        <w:pStyle w:val="NormalWeb"/>
        <w:rPr>
          <w:sz w:val="20"/>
          <w:szCs w:val="20"/>
          <w:lang w:val="fr-FR"/>
        </w:rPr>
      </w:pPr>
      <w:r w:rsidRPr="00BC45A2">
        <w:rPr>
          <w:lang w:val="fr-FR"/>
        </w:rPr>
        <w:t xml:space="preserve">Content: </w:t>
      </w:r>
    </w:p>
    <w:p w14:paraId="2447C00B" w14:textId="77777777" w:rsidR="00E16485" w:rsidRPr="00BC45A2" w:rsidRDefault="00E16485" w:rsidP="00E16485">
      <w:pPr>
        <w:rPr>
          <w:rFonts w:cs="Arial"/>
          <w:lang w:val="fr-FR"/>
        </w:rPr>
      </w:pPr>
      <w:r w:rsidRPr="00BC45A2">
        <w:rPr>
          <w:rStyle w:val="code1"/>
          <w:lang w:val="fr-FR"/>
        </w:rPr>
        <w:t>Annotations?, Link*, Name+, Description*</w:t>
      </w:r>
    </w:p>
    <w:p w14:paraId="6F9F2FDF" w14:textId="77777777" w:rsidR="00E16485" w:rsidRPr="00BC45A2" w:rsidRDefault="00E16485" w:rsidP="00E16485">
      <w:pPr>
        <w:pStyle w:val="NormalWeb"/>
        <w:rPr>
          <w:sz w:val="20"/>
          <w:szCs w:val="20"/>
          <w:lang w:val="fr-FR"/>
        </w:rPr>
      </w:pPr>
      <w:proofErr w:type="spellStart"/>
      <w:r w:rsidRPr="00BC45A2">
        <w:rPr>
          <w:lang w:val="fr-FR"/>
        </w:rPr>
        <w:lastRenderedPageBreak/>
        <w:t>Attribute</w:t>
      </w:r>
      <w:proofErr w:type="spellEnd"/>
      <w:r w:rsidRPr="00BC45A2">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E16485" w:rsidRPr="003B2197" w14:paraId="3439BE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FC81F6"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128F43"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0ECF76" w14:textId="77777777" w:rsidR="00E16485" w:rsidRPr="003B2197" w:rsidRDefault="00E16485" w:rsidP="0081016D">
            <w:pPr>
              <w:rPr>
                <w:rFonts w:cs="Arial"/>
                <w:b/>
                <w:bCs/>
              </w:rPr>
            </w:pPr>
            <w:r w:rsidRPr="003B2197">
              <w:rPr>
                <w:rFonts w:cs="Arial"/>
                <w:b/>
                <w:bCs/>
              </w:rPr>
              <w:t>Documentation</w:t>
            </w:r>
          </w:p>
        </w:tc>
      </w:tr>
      <w:tr w:rsidR="00E16485" w:rsidRPr="003B2197" w14:paraId="503E07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5DB41" w14:textId="77777777" w:rsidR="00E16485" w:rsidRPr="003B2197" w:rsidRDefault="00E16485" w:rsidP="0081016D">
            <w:pPr>
              <w:rPr>
                <w:rFonts w:cs="Arial"/>
              </w:rPr>
            </w:pPr>
            <w:r w:rsidRPr="003B2197">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6C91A9D" w14:textId="77777777" w:rsidR="00E16485" w:rsidRPr="003B2197" w:rsidRDefault="00E16485" w:rsidP="0081016D">
            <w:pPr>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0ED63F" w14:textId="77777777" w:rsidR="00E16485" w:rsidRPr="003B2197" w:rsidRDefault="00E16485" w:rsidP="0081016D">
            <w:pPr>
              <w:rPr>
                <w:rFonts w:cs="Arial"/>
              </w:rPr>
            </w:pPr>
            <w:r w:rsidRPr="003B2197">
              <w:rPr>
                <w:rFonts w:cs="Arial"/>
              </w:rPr>
              <w:t>The id is the identifier for the object.</w:t>
            </w:r>
          </w:p>
        </w:tc>
      </w:tr>
      <w:tr w:rsidR="00E16485" w:rsidRPr="003B2197" w14:paraId="782E51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A81BD3" w14:textId="77777777" w:rsidR="00E16485" w:rsidRPr="003B2197" w:rsidRDefault="00E16485" w:rsidP="0081016D">
            <w:pPr>
              <w:rPr>
                <w:rFonts w:cs="Arial"/>
              </w:rPr>
            </w:pPr>
            <w:r w:rsidRPr="003B2197">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A40731A" w14:textId="77777777" w:rsidR="00E16485" w:rsidRPr="003B2197" w:rsidRDefault="00E16485" w:rsidP="0081016D">
            <w:pPr>
              <w:rPr>
                <w:rFonts w:cs="Arial"/>
              </w:rPr>
            </w:pPr>
            <w:proofErr w:type="spellStart"/>
            <w:r w:rsidRPr="003B2197">
              <w:rPr>
                <w:rFonts w:cs="Arial"/>
              </w:rPr>
              <w:t>MetadataSetUrnType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58C7342" w14:textId="77777777" w:rsidR="00E16485" w:rsidRPr="003B2197" w:rsidRDefault="00E16485" w:rsidP="0081016D">
            <w:pPr>
              <w:rPr>
                <w:rFonts w:cs="Arial"/>
              </w:rPr>
            </w:pPr>
            <w:r w:rsidRPr="003B2197">
              <w:rPr>
                <w:rFonts w:cs="Arial"/>
              </w:rPr>
              <w:t>The urn attribute holds a valid SDMX Registry URN (see SDMX Registry Specification for details).</w:t>
            </w:r>
          </w:p>
        </w:tc>
      </w:tr>
      <w:tr w:rsidR="00E16485" w:rsidRPr="003B2197" w14:paraId="1A7FEA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7D0F7" w14:textId="77777777" w:rsidR="00E16485" w:rsidRPr="003B2197" w:rsidRDefault="00E16485" w:rsidP="0081016D">
            <w:pPr>
              <w:rPr>
                <w:rFonts w:cs="Arial"/>
              </w:rPr>
            </w:pPr>
            <w:proofErr w:type="spellStart"/>
            <w:r w:rsidRPr="003B2197">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484F9A" w14:textId="77777777" w:rsidR="00E16485" w:rsidRPr="003B2197" w:rsidRDefault="00E16485" w:rsidP="0081016D">
            <w:pPr>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227F70" w14:textId="77777777" w:rsidR="00E16485" w:rsidRPr="003B2197" w:rsidRDefault="00E16485" w:rsidP="0081016D">
            <w:pPr>
              <w:rPr>
                <w:rFonts w:cs="Arial"/>
              </w:rPr>
            </w:pPr>
            <w:r w:rsidRPr="003B2197">
              <w:rPr>
                <w:rFonts w:cs="Arial"/>
              </w:rPr>
              <w:t xml:space="preserve">The </w:t>
            </w:r>
            <w:proofErr w:type="spellStart"/>
            <w:r w:rsidRPr="003B2197">
              <w:rPr>
                <w:rFonts w:cs="Arial"/>
              </w:rPr>
              <w:t>uri</w:t>
            </w:r>
            <w:proofErr w:type="spellEnd"/>
            <w:r w:rsidRPr="003B2197">
              <w:rPr>
                <w:rFonts w:cs="Arial"/>
              </w:rPr>
              <w:t xml:space="preserve"> attribute holds a URI that contains a link to a resource with additional information about the object, such as a web page. This </w:t>
            </w:r>
            <w:proofErr w:type="spellStart"/>
            <w:r w:rsidRPr="003B2197">
              <w:rPr>
                <w:rFonts w:cs="Arial"/>
              </w:rPr>
              <w:t>uri</w:t>
            </w:r>
            <w:proofErr w:type="spellEnd"/>
            <w:r w:rsidRPr="003B2197">
              <w:rPr>
                <w:rFonts w:cs="Arial"/>
              </w:rPr>
              <w:t xml:space="preserve"> is not a SDMX message. </w:t>
            </w:r>
          </w:p>
        </w:tc>
      </w:tr>
      <w:tr w:rsidR="00E16485" w:rsidRPr="003B2197" w14:paraId="775A1D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4A1E59" w14:textId="77777777" w:rsidR="00E16485" w:rsidRPr="003B2197" w:rsidRDefault="00E16485" w:rsidP="0081016D">
            <w:pPr>
              <w:rPr>
                <w:rFonts w:cs="Arial"/>
              </w:rPr>
            </w:pPr>
            <w:r w:rsidRPr="003B2197">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E7AFD4C" w14:textId="77777777" w:rsidR="00E16485" w:rsidRPr="003B2197" w:rsidRDefault="00E16485" w:rsidP="0081016D">
            <w:pPr>
              <w:rPr>
                <w:rFonts w:cs="Arial"/>
              </w:rPr>
            </w:pPr>
            <w:proofErr w:type="spellStart"/>
            <w:r w:rsidRPr="003B2197">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541298" w14:textId="77777777" w:rsidR="00E16485" w:rsidRPr="003B2197" w:rsidRDefault="00E16485" w:rsidP="0081016D">
            <w:pPr>
              <w:rPr>
                <w:rFonts w:cs="Arial"/>
              </w:rPr>
            </w:pPr>
            <w:r w:rsidRPr="003B2197">
              <w:rPr>
                <w:rFonts w:cs="Arial"/>
              </w:rPr>
              <w:t xml:space="preserve">This version attribute holds a version number (see </w:t>
            </w:r>
            <w:proofErr w:type="spellStart"/>
            <w:r w:rsidRPr="003B2197">
              <w:rPr>
                <w:rFonts w:cs="Arial"/>
              </w:rPr>
              <w:t>common:VersionType</w:t>
            </w:r>
            <w:proofErr w:type="spellEnd"/>
            <w:r w:rsidRPr="003B2197">
              <w:rPr>
                <w:rFonts w:cs="Arial"/>
              </w:rPr>
              <w:t xml:space="preserve"> definition for details). If not supplied, artefact is considered to be un-versioned. </w:t>
            </w:r>
          </w:p>
        </w:tc>
      </w:tr>
      <w:tr w:rsidR="00E16485" w:rsidRPr="003B2197" w14:paraId="0DCEBF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330724" w14:textId="77777777" w:rsidR="00E16485" w:rsidRPr="003B2197" w:rsidRDefault="00E16485" w:rsidP="0081016D">
            <w:pPr>
              <w:rPr>
                <w:rFonts w:cs="Arial"/>
              </w:rPr>
            </w:pPr>
            <w:proofErr w:type="spellStart"/>
            <w:r w:rsidRPr="003B2197">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BA5CE1D" w14:textId="77777777" w:rsidR="00E16485" w:rsidRPr="003B2197" w:rsidRDefault="00E16485" w:rsidP="0081016D">
            <w:pPr>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2E106CE" w14:textId="77777777" w:rsidR="00E16485" w:rsidRPr="003B2197" w:rsidRDefault="00E16485" w:rsidP="0081016D">
            <w:pPr>
              <w:rPr>
                <w:rFonts w:cs="Arial"/>
              </w:rPr>
            </w:pPr>
            <w:r w:rsidRPr="003B2197">
              <w:rPr>
                <w:rFonts w:cs="Arial"/>
              </w:rPr>
              <w:t xml:space="preserve">The </w:t>
            </w:r>
            <w:proofErr w:type="spellStart"/>
            <w:r w:rsidRPr="003B2197">
              <w:rPr>
                <w:rFonts w:cs="Arial"/>
              </w:rPr>
              <w:t>validFrom</w:t>
            </w:r>
            <w:proofErr w:type="spellEnd"/>
            <w:r w:rsidRPr="003B2197">
              <w:rPr>
                <w:rFonts w:cs="Arial"/>
              </w:rPr>
              <w:t xml:space="preserve"> attribute provides the inclusive start date for providing supplemental validity information about the version.</w:t>
            </w:r>
          </w:p>
        </w:tc>
      </w:tr>
      <w:tr w:rsidR="00E16485" w:rsidRPr="003B2197" w14:paraId="2924B5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8C508C" w14:textId="77777777" w:rsidR="00E16485" w:rsidRPr="003B2197" w:rsidRDefault="00E16485" w:rsidP="0081016D">
            <w:pPr>
              <w:rPr>
                <w:rFonts w:cs="Arial"/>
              </w:rPr>
            </w:pPr>
            <w:proofErr w:type="spellStart"/>
            <w:r w:rsidRPr="003B2197">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4FAE838" w14:textId="77777777" w:rsidR="00E16485" w:rsidRPr="003B2197" w:rsidRDefault="00E16485" w:rsidP="0081016D">
            <w:pPr>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AB929F" w14:textId="77777777" w:rsidR="00E16485" w:rsidRPr="003B2197" w:rsidRDefault="00E16485" w:rsidP="0081016D">
            <w:pPr>
              <w:rPr>
                <w:rFonts w:cs="Arial"/>
              </w:rPr>
            </w:pPr>
            <w:r w:rsidRPr="003B2197">
              <w:rPr>
                <w:rFonts w:cs="Arial"/>
              </w:rPr>
              <w:t xml:space="preserve">The </w:t>
            </w:r>
            <w:proofErr w:type="spellStart"/>
            <w:r w:rsidRPr="003B2197">
              <w:rPr>
                <w:rFonts w:cs="Arial"/>
              </w:rPr>
              <w:t>validTo</w:t>
            </w:r>
            <w:proofErr w:type="spellEnd"/>
            <w:r w:rsidRPr="003B2197">
              <w:rPr>
                <w:rFonts w:cs="Arial"/>
              </w:rPr>
              <w:t xml:space="preserve"> attribute provides the inclusive end date for providing supplemental validity information about the version.</w:t>
            </w:r>
          </w:p>
        </w:tc>
      </w:tr>
      <w:tr w:rsidR="00E16485" w:rsidRPr="003B2197" w14:paraId="5FF323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B44A1" w14:textId="77777777" w:rsidR="00E16485" w:rsidRPr="003B2197" w:rsidRDefault="00E16485" w:rsidP="0081016D">
            <w:pPr>
              <w:rPr>
                <w:rFonts w:cs="Arial"/>
              </w:rPr>
            </w:pPr>
            <w:proofErr w:type="spellStart"/>
            <w:r w:rsidRPr="003B2197">
              <w:rPr>
                <w:rFonts w:cs="Arial"/>
              </w:rPr>
              <w:t>agencyID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94942D" w14:textId="77777777" w:rsidR="00E16485" w:rsidRPr="003B2197" w:rsidRDefault="00E16485" w:rsidP="0081016D">
            <w:pPr>
              <w:rPr>
                <w:rFonts w:cs="Arial"/>
              </w:rPr>
            </w:pPr>
            <w:proofErr w:type="spellStart"/>
            <w:r w:rsidRPr="003B2197">
              <w:rPr>
                <w:rFonts w:cs="Arial"/>
              </w:rPr>
              <w:t>NestedNCNameIDType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056B52" w14:textId="5AC4593B" w:rsidR="00E16485" w:rsidRPr="003B2197" w:rsidRDefault="00E16485" w:rsidP="0081016D">
            <w:pPr>
              <w:rPr>
                <w:rFonts w:cs="Arial"/>
              </w:rPr>
            </w:pPr>
            <w:r w:rsidRPr="003B2197">
              <w:rPr>
                <w:rFonts w:cs="Arial"/>
              </w:rPr>
              <w:t xml:space="preserve">The </w:t>
            </w:r>
            <w:proofErr w:type="spellStart"/>
            <w:r w:rsidRPr="003B2197">
              <w:rPr>
                <w:rFonts w:cs="Arial"/>
              </w:rPr>
              <w:t>agencyID</w:t>
            </w:r>
            <w:proofErr w:type="spellEnd"/>
            <w:r w:rsidRPr="003B2197">
              <w:rPr>
                <w:rFonts w:cs="Arial"/>
              </w:rPr>
              <w:t xml:space="preserve"> must be provided and identifies the maintenance agency of the object.</w:t>
            </w:r>
          </w:p>
        </w:tc>
      </w:tr>
      <w:tr w:rsidR="00E16485" w:rsidRPr="003B2197" w14:paraId="48F7D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A0D3A6" w14:textId="77777777" w:rsidR="00E16485" w:rsidRPr="003B2197" w:rsidRDefault="00E16485" w:rsidP="0081016D">
            <w:pPr>
              <w:rPr>
                <w:rFonts w:cs="Arial"/>
              </w:rPr>
            </w:pPr>
            <w:proofErr w:type="spellStart"/>
            <w:r w:rsidRPr="003B2197">
              <w:rPr>
                <w:rFonts w:cs="Arial"/>
              </w:rPr>
              <w:t>isExternalReference</w:t>
            </w:r>
            <w:proofErr w:type="spellEnd"/>
            <w:r w:rsidRPr="003B2197">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6DE43C80" w14:textId="77777777" w:rsidR="00E16485" w:rsidRPr="003B2197" w:rsidRDefault="00E16485" w:rsidP="0081016D">
            <w:pPr>
              <w:rPr>
                <w:rFonts w:cs="Arial"/>
              </w:rPr>
            </w:pPr>
            <w:proofErr w:type="spellStart"/>
            <w:r w:rsidRPr="003B2197">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F1F95A" w14:textId="77777777" w:rsidR="00E16485" w:rsidRPr="003B2197" w:rsidRDefault="00E16485" w:rsidP="0081016D">
            <w:pPr>
              <w:rPr>
                <w:rFonts w:cs="Arial"/>
              </w:rPr>
            </w:pPr>
            <w:r w:rsidRPr="003B2197">
              <w:rPr>
                <w:rFonts w:cs="Arial"/>
              </w:rPr>
              <w:t xml:space="preserve">The </w:t>
            </w:r>
            <w:proofErr w:type="spellStart"/>
            <w:r w:rsidRPr="003B2197">
              <w:rPr>
                <w:rFonts w:cs="Arial"/>
              </w:rPr>
              <w:t>isExternalReference</w:t>
            </w:r>
            <w:proofErr w:type="spellEnd"/>
            <w:r w:rsidRPr="003B2197">
              <w:rPr>
                <w:rFonts w:cs="Arial"/>
              </w:rPr>
              <w:t xml:space="preserve"> attribute, if true, indicates that the actual object is not defined the corresponding element, rather its full details are defined elsewhere - indicated by either the </w:t>
            </w:r>
            <w:proofErr w:type="spellStart"/>
            <w:r w:rsidRPr="003B2197">
              <w:rPr>
                <w:rFonts w:cs="Arial"/>
              </w:rPr>
              <w:t>registryURL</w:t>
            </w:r>
            <w:proofErr w:type="spellEnd"/>
            <w:r w:rsidRPr="003B2197">
              <w:rPr>
                <w:rFonts w:cs="Arial"/>
              </w:rPr>
              <w:t xml:space="preserve">, the </w:t>
            </w:r>
            <w:proofErr w:type="spellStart"/>
            <w:r w:rsidRPr="003B2197">
              <w:rPr>
                <w:rFonts w:cs="Arial"/>
              </w:rPr>
              <w:t>repositoryURL</w:t>
            </w:r>
            <w:proofErr w:type="spellEnd"/>
            <w:r w:rsidRPr="003B2197">
              <w:rPr>
                <w:rFonts w:cs="Arial"/>
              </w:rPr>
              <w:t xml:space="preserve">, or the </w:t>
            </w:r>
            <w:proofErr w:type="spellStart"/>
            <w:r w:rsidRPr="003B2197">
              <w:rPr>
                <w:rFonts w:cs="Arial"/>
              </w:rPr>
              <w:t>structureURL</w:t>
            </w:r>
            <w:proofErr w:type="spellEnd"/>
            <w:r w:rsidRPr="003B2197">
              <w:rPr>
                <w:rFonts w:cs="Arial"/>
              </w:rPr>
              <w:t xml:space="preserve">. The purpose of this is so that each structure message does not have to redefine object that are already defined elsewhere. If the </w:t>
            </w:r>
            <w:proofErr w:type="spellStart"/>
            <w:r w:rsidRPr="003B2197">
              <w:rPr>
                <w:rFonts w:cs="Arial"/>
              </w:rPr>
              <w:t>isExternalReference</w:t>
            </w:r>
            <w:proofErr w:type="spellEnd"/>
            <w:r w:rsidRPr="003B2197">
              <w:rPr>
                <w:rFonts w:cs="Arial"/>
              </w:rPr>
              <w:t xml:space="preserve"> attribute is not set, then it is assumed to be false, and the object should contain the full definition of its contents. If more than one of the </w:t>
            </w:r>
            <w:proofErr w:type="spellStart"/>
            <w:r w:rsidRPr="003B2197">
              <w:rPr>
                <w:rFonts w:cs="Arial"/>
              </w:rPr>
              <w:t>registryURL</w:t>
            </w:r>
            <w:proofErr w:type="spellEnd"/>
            <w:r w:rsidRPr="003B2197">
              <w:rPr>
                <w:rFonts w:cs="Arial"/>
              </w:rPr>
              <w:t xml:space="preserve">, the </w:t>
            </w:r>
            <w:proofErr w:type="spellStart"/>
            <w:r w:rsidRPr="003B2197">
              <w:rPr>
                <w:rFonts w:cs="Arial"/>
              </w:rPr>
              <w:t>repositoryURL</w:t>
            </w:r>
            <w:proofErr w:type="spellEnd"/>
            <w:r w:rsidRPr="003B2197">
              <w:rPr>
                <w:rFonts w:cs="Arial"/>
              </w:rPr>
              <w:t xml:space="preserve">, and the </w:t>
            </w:r>
            <w:proofErr w:type="spellStart"/>
            <w:r w:rsidRPr="003B2197">
              <w:rPr>
                <w:rFonts w:cs="Arial"/>
              </w:rPr>
              <w:t>structureURL</w:t>
            </w:r>
            <w:proofErr w:type="spellEnd"/>
            <w:r w:rsidRPr="003B2197">
              <w:rPr>
                <w:rFonts w:cs="Arial"/>
              </w:rPr>
              <w:t xml:space="preserve"> are supplied, then the application processing the object can </w:t>
            </w:r>
            <w:r w:rsidRPr="003B2197">
              <w:rPr>
                <w:rFonts w:cs="Arial"/>
              </w:rPr>
              <w:lastRenderedPageBreak/>
              <w:t xml:space="preserve">choose the method it finds best suited to retrieve the details of the object. </w:t>
            </w:r>
          </w:p>
        </w:tc>
      </w:tr>
      <w:tr w:rsidR="00E16485" w:rsidRPr="003B2197" w14:paraId="564560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44B60A" w14:textId="77777777" w:rsidR="00E16485" w:rsidRPr="003B2197" w:rsidRDefault="00E16485" w:rsidP="0081016D">
            <w:pPr>
              <w:rPr>
                <w:rFonts w:cs="Arial"/>
              </w:rPr>
            </w:pPr>
            <w:proofErr w:type="spellStart"/>
            <w:r w:rsidRPr="003B2197">
              <w:rPr>
                <w:rFonts w:cs="Arial"/>
              </w:rPr>
              <w:lastRenderedPageBreak/>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08875C" w14:textId="77777777" w:rsidR="00E16485" w:rsidRPr="003B2197" w:rsidRDefault="00E16485" w:rsidP="0081016D">
            <w:pPr>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3D9335" w14:textId="77777777" w:rsidR="00E16485" w:rsidRPr="003B2197" w:rsidRDefault="00E16485" w:rsidP="0081016D">
            <w:pPr>
              <w:rPr>
                <w:rFonts w:cs="Arial"/>
              </w:rPr>
            </w:pPr>
            <w:r w:rsidRPr="003B2197">
              <w:rPr>
                <w:rFonts w:cs="Arial"/>
              </w:rPr>
              <w:t xml:space="preserve">The </w:t>
            </w:r>
            <w:proofErr w:type="spellStart"/>
            <w:r w:rsidRPr="003B2197">
              <w:rPr>
                <w:rFonts w:cs="Arial"/>
              </w:rPr>
              <w:t>serviceURL</w:t>
            </w:r>
            <w:proofErr w:type="spellEnd"/>
            <w:r w:rsidRPr="003B2197">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E16485" w:rsidRPr="003B2197" w14:paraId="13117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9B8406" w14:textId="77777777" w:rsidR="00E16485" w:rsidRPr="003B2197" w:rsidRDefault="00E16485" w:rsidP="0081016D">
            <w:pPr>
              <w:rPr>
                <w:rFonts w:cs="Arial"/>
              </w:rPr>
            </w:pPr>
            <w:proofErr w:type="spellStart"/>
            <w:r w:rsidRPr="003B2197">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F24C194" w14:textId="77777777" w:rsidR="00E16485" w:rsidRPr="003B2197" w:rsidRDefault="00E16485" w:rsidP="0081016D">
            <w:pPr>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0233E14" w14:textId="77777777" w:rsidR="00E16485" w:rsidRPr="003B2197" w:rsidRDefault="00E16485" w:rsidP="0081016D">
            <w:pPr>
              <w:rPr>
                <w:rFonts w:cs="Arial"/>
              </w:rPr>
            </w:pPr>
            <w:r w:rsidRPr="003B2197">
              <w:rPr>
                <w:rFonts w:cs="Arial"/>
              </w:rPr>
              <w:t xml:space="preserve">The </w:t>
            </w:r>
            <w:proofErr w:type="spellStart"/>
            <w:r w:rsidRPr="003B2197">
              <w:rPr>
                <w:rFonts w:cs="Arial"/>
              </w:rPr>
              <w:t>structureURL</w:t>
            </w:r>
            <w:proofErr w:type="spellEnd"/>
            <w:r w:rsidRPr="003B2197">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45A2" w:rsidRPr="003B2197" w14:paraId="4BBD60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2351289" w14:textId="5179D71B" w:rsidR="00BC45A2" w:rsidRPr="003B2197" w:rsidRDefault="00BC45A2" w:rsidP="00BC45A2">
            <w:pPr>
              <w:rPr>
                <w:rFonts w:cs="Arial"/>
              </w:rPr>
            </w:pPr>
            <w:proofErr w:type="spellStart"/>
            <w:r w:rsidRPr="00483B0E">
              <w:rPr>
                <w:rFonts w:cs="Arial"/>
              </w:rPr>
              <w:t>isPartialLanguage</w:t>
            </w:r>
            <w:proofErr w:type="spellEnd"/>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914E790" w14:textId="4A3E11CE" w:rsidR="00BC45A2" w:rsidRPr="003B2197" w:rsidRDefault="00BC45A2" w:rsidP="00BC45A2">
            <w:pPr>
              <w:rPr>
                <w:rFonts w:cs="Arial"/>
              </w:rPr>
            </w:pPr>
            <w:proofErr w:type="spellStart"/>
            <w:r w:rsidRPr="00483B0E">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tcPr>
          <w:p w14:paraId="12045855" w14:textId="4A3DF45C" w:rsidR="00BC45A2" w:rsidRPr="003B2197" w:rsidRDefault="00BC45A2" w:rsidP="00BC45A2">
            <w:pPr>
              <w:rPr>
                <w:rFonts w:cs="Arial"/>
              </w:rPr>
            </w:pPr>
            <w:r w:rsidRPr="00483B0E">
              <w:rPr>
                <w:rFonts w:cs="Arial"/>
              </w:rPr>
              <w:t xml:space="preserve">The </w:t>
            </w:r>
            <w:proofErr w:type="spellStart"/>
            <w:r w:rsidRPr="00483B0E">
              <w:rPr>
                <w:rFonts w:cs="Arial"/>
              </w:rPr>
              <w:t>isPartialLanguage</w:t>
            </w:r>
            <w:proofErr w:type="spellEnd"/>
            <w:r w:rsidRPr="00483B0E">
              <w:rPr>
                <w:rFonts w:cs="Arial"/>
              </w:rPr>
              <w:t xml:space="preserv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1F9F3C59"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rsidRPr="003B2197" w14:paraId="7C1CDA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DAD954"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D051CA"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DEB043" w14:textId="77777777" w:rsidR="00E16485" w:rsidRPr="003B2197" w:rsidRDefault="00E16485" w:rsidP="0081016D">
            <w:pPr>
              <w:rPr>
                <w:rFonts w:cs="Arial"/>
                <w:b/>
                <w:bCs/>
              </w:rPr>
            </w:pPr>
            <w:r w:rsidRPr="003B2197">
              <w:rPr>
                <w:rFonts w:cs="Arial"/>
                <w:b/>
                <w:bCs/>
              </w:rPr>
              <w:t>Documentation</w:t>
            </w:r>
          </w:p>
        </w:tc>
      </w:tr>
      <w:tr w:rsidR="00E16485" w:rsidRPr="003B2197" w14:paraId="7DD4F1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AB01C"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B731231"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8DAA8E"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3F0CC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AA591" w14:textId="77777777" w:rsidR="00E16485" w:rsidRPr="003B2197" w:rsidRDefault="00E16485" w:rsidP="0081016D">
            <w:pPr>
              <w:rPr>
                <w:rFonts w:cs="Arial"/>
              </w:rPr>
            </w:pPr>
            <w:r w:rsidRPr="003B2197">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3BE97A5" w14:textId="77777777" w:rsidR="00E16485" w:rsidRPr="003B2197" w:rsidRDefault="00E16485" w:rsidP="0081016D">
            <w:pPr>
              <w:rPr>
                <w:rFonts w:cs="Arial"/>
              </w:rPr>
            </w:pPr>
            <w:proofErr w:type="spellStart"/>
            <w:r w:rsidRPr="003B2197">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1CC8B68" w14:textId="5D311AAA" w:rsidR="00E16485" w:rsidRPr="003B2197" w:rsidRDefault="00E16485" w:rsidP="0081016D">
            <w:pPr>
              <w:rPr>
                <w:rFonts w:cs="Arial"/>
              </w:rPr>
            </w:pPr>
            <w:r w:rsidRPr="003B2197">
              <w:rPr>
                <w:rFonts w:cs="Arial"/>
              </w:rPr>
              <w:t xml:space="preserve">Allows for the linking of other resources to identifiable objects. For example, if there is reference metadata associated with a structure, a link to the metadata report can be dynamically inserted in the structure metadata. </w:t>
            </w:r>
          </w:p>
        </w:tc>
      </w:tr>
      <w:tr w:rsidR="00E16485" w:rsidRPr="003B2197" w14:paraId="65813A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B3223" w14:textId="77777777" w:rsidR="00E16485" w:rsidRPr="003B2197" w:rsidRDefault="00E16485" w:rsidP="0081016D">
            <w:pPr>
              <w:rPr>
                <w:rFonts w:cs="Arial"/>
              </w:rPr>
            </w:pPr>
            <w:r w:rsidRPr="003B2197">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06F52F6" w14:textId="77777777" w:rsidR="00E16485" w:rsidRPr="003B2197" w:rsidRDefault="00E16485" w:rsidP="0081016D">
            <w:pPr>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9CE96EF" w14:textId="77777777" w:rsidR="00E16485" w:rsidRPr="003B2197" w:rsidRDefault="00E16485" w:rsidP="0081016D">
            <w:pPr>
              <w:rPr>
                <w:rFonts w:cs="Arial"/>
              </w:rPr>
            </w:pPr>
            <w:r w:rsidRPr="003B2197">
              <w:rPr>
                <w:rFonts w:cs="Arial"/>
              </w:rPr>
              <w:t>Name provides for a human-readable name for the object. This may be provided in multiple, parallel language-equivalent forms.</w:t>
            </w:r>
          </w:p>
        </w:tc>
      </w:tr>
      <w:tr w:rsidR="00E16485" w:rsidRPr="003B2197" w14:paraId="734A49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AB14C8" w14:textId="77777777" w:rsidR="00E16485" w:rsidRPr="003B2197" w:rsidRDefault="00E16485" w:rsidP="0081016D">
            <w:pPr>
              <w:rPr>
                <w:rFonts w:cs="Arial"/>
              </w:rPr>
            </w:pPr>
            <w:r w:rsidRPr="003B2197">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23490471" w14:textId="77777777" w:rsidR="00E16485" w:rsidRPr="003B2197" w:rsidRDefault="00E16485" w:rsidP="0081016D">
            <w:pPr>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3C16FA" w14:textId="77777777" w:rsidR="00E16485" w:rsidRPr="003B2197" w:rsidRDefault="00E16485" w:rsidP="0081016D">
            <w:pPr>
              <w:rPr>
                <w:rFonts w:cs="Arial"/>
              </w:rPr>
            </w:pPr>
            <w:r w:rsidRPr="003B2197">
              <w:rPr>
                <w:rFonts w:cs="Arial"/>
              </w:rPr>
              <w:t xml:space="preserve">Description provides for a longer human-readable description of the object. This may be provided in multiple, parallel language-equivalent forms. </w:t>
            </w:r>
          </w:p>
        </w:tc>
      </w:tr>
    </w:tbl>
    <w:p w14:paraId="04036338" w14:textId="12AC0483" w:rsidR="00E16485" w:rsidRPr="003B2197" w:rsidRDefault="00E16485" w:rsidP="003B2197">
      <w:pPr>
        <w:pStyle w:val="section"/>
        <w:jc w:val="both"/>
        <w:rPr>
          <w:sz w:val="20"/>
          <w:lang w:val="en-GB"/>
        </w:rPr>
      </w:pPr>
      <w:proofErr w:type="spellStart"/>
      <w:r w:rsidRPr="003B2197">
        <w:rPr>
          <w:b/>
          <w:bCs/>
          <w:sz w:val="20"/>
          <w:lang w:val="en-GB"/>
        </w:rPr>
        <w:t>MetadataSetType</w:t>
      </w:r>
      <w:proofErr w:type="spellEnd"/>
      <w:r w:rsidRPr="003B2197">
        <w:rPr>
          <w:b/>
          <w:bCs/>
          <w:sz w:val="20"/>
          <w:lang w:val="en-GB"/>
        </w:rPr>
        <w:t xml:space="preserve">: </w:t>
      </w:r>
      <w:proofErr w:type="spellStart"/>
      <w:r w:rsidRPr="003B2197">
        <w:rPr>
          <w:sz w:val="20"/>
          <w:lang w:val="en-GB"/>
        </w:rPr>
        <w:t>MetadataSetType</w:t>
      </w:r>
      <w:proofErr w:type="spellEnd"/>
      <w:r w:rsidRPr="003B2197">
        <w:rPr>
          <w:sz w:val="20"/>
          <w:lang w:val="en-GB"/>
        </w:rPr>
        <w:t xml:space="preserve"> describes the structure for a metadata set, which contains a collection of reported metadata against a set of targets. The targets should conform to the restrictions described by the metadata provision or the </w:t>
      </w:r>
      <w:proofErr w:type="spellStart"/>
      <w:r w:rsidRPr="003B2197">
        <w:rPr>
          <w:sz w:val="20"/>
          <w:lang w:val="en-GB"/>
        </w:rPr>
        <w:t>metadataflow</w:t>
      </w:r>
      <w:proofErr w:type="spellEnd"/>
      <w:r w:rsidRPr="003B2197">
        <w:rPr>
          <w:sz w:val="20"/>
          <w:lang w:val="en-GB"/>
        </w:rPr>
        <w:t>. Note that this is maintain</w:t>
      </w:r>
      <w:r w:rsidR="003B2197">
        <w:rPr>
          <w:sz w:val="20"/>
          <w:lang w:val="en-GB"/>
        </w:rPr>
        <w:t>a</w:t>
      </w:r>
      <w:r w:rsidRPr="003B2197">
        <w:rPr>
          <w:sz w:val="20"/>
          <w:lang w:val="en-GB"/>
        </w:rPr>
        <w:t>ble, and as such must specify in agency. In this case, the agency is the metadata provider. If a metadata provision agreement is referenced, it is assumed that the metadata provider described in the provision will be the same as the agency for this set.</w:t>
      </w:r>
    </w:p>
    <w:p w14:paraId="11020588" w14:textId="77777777" w:rsidR="00E16485" w:rsidRPr="003B2197" w:rsidRDefault="00E16485" w:rsidP="00E16485">
      <w:pPr>
        <w:pStyle w:val="NormalWeb"/>
        <w:rPr>
          <w:sz w:val="20"/>
          <w:szCs w:val="20"/>
          <w:lang w:val="en-GB"/>
        </w:rPr>
      </w:pPr>
      <w:r w:rsidRPr="003B2197">
        <w:rPr>
          <w:lang w:val="en-GB"/>
        </w:rPr>
        <w:t xml:space="preserve">Derivation: </w:t>
      </w:r>
    </w:p>
    <w:p w14:paraId="159AF000" w14:textId="77777777" w:rsidR="00E16485" w:rsidRPr="003B2197" w:rsidRDefault="00E16485" w:rsidP="00E16485">
      <w:pPr>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2A95B9AA" wp14:editId="4D0089A5">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IdentifiableType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28AD6572" wp14:editId="1F198C79">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NameableType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322ED16E" wp14:editId="492529C6">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VersionableType</w:t>
      </w:r>
      <w:proofErr w:type="spellEnd"/>
      <w:r w:rsidRPr="003B2197">
        <w:rPr>
          <w:rStyle w:val="code1"/>
        </w:rPr>
        <w:t xml:space="preserve"> (restriction)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31C06F57" wp14:editId="3E7C315A">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MaintainableBaseType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3D7E0DE1" wp14:editId="27E755D1">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MaintainableType</w:t>
      </w:r>
      <w:proofErr w:type="spellEnd"/>
      <w:r w:rsidRPr="003B2197">
        <w:rPr>
          <w:rStyle w:val="code1"/>
        </w:rPr>
        <w:t xml:space="preserve"> (restriction)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70D40E09" wp14:editId="122B6AAE">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MetadataSetBaseType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26A84EFC" wp14:editId="21EACEC0">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rPr>
        <w:t>MetadataSetType</w:t>
      </w:r>
      <w:proofErr w:type="spellEnd"/>
    </w:p>
    <w:p w14:paraId="73F5EF50" w14:textId="77777777" w:rsidR="00E16485" w:rsidRPr="003B2197" w:rsidRDefault="00E16485" w:rsidP="00E16485">
      <w:pPr>
        <w:pStyle w:val="NormalWeb"/>
        <w:rPr>
          <w:sz w:val="20"/>
          <w:szCs w:val="20"/>
          <w:lang w:val="en-GB"/>
        </w:rPr>
      </w:pPr>
      <w:r w:rsidRPr="003B2197">
        <w:rPr>
          <w:lang w:val="en-GB"/>
        </w:rPr>
        <w:t xml:space="preserve">Attributes: </w:t>
      </w:r>
    </w:p>
    <w:p w14:paraId="3CEABC8F" w14:textId="663E0FA3" w:rsidR="00E16485" w:rsidRPr="003B2197" w:rsidRDefault="00E16485" w:rsidP="00E16485">
      <w:pPr>
        <w:rPr>
          <w:rFonts w:cs="Arial"/>
        </w:rPr>
      </w:pPr>
      <w:r w:rsidRPr="003B2197">
        <w:rPr>
          <w:rStyle w:val="code1"/>
        </w:rPr>
        <w:t xml:space="preserve">id, urn?, </w:t>
      </w:r>
      <w:proofErr w:type="spellStart"/>
      <w:r w:rsidRPr="003B2197">
        <w:rPr>
          <w:rStyle w:val="code1"/>
        </w:rPr>
        <w:t>uri</w:t>
      </w:r>
      <w:proofErr w:type="spellEnd"/>
      <w:r w:rsidRPr="003B2197">
        <w:rPr>
          <w:rStyle w:val="code1"/>
        </w:rPr>
        <w:t xml:space="preserve">?, version?, </w:t>
      </w:r>
      <w:proofErr w:type="spellStart"/>
      <w:r w:rsidRPr="003B2197">
        <w:rPr>
          <w:rStyle w:val="code1"/>
        </w:rPr>
        <w:t>validFrom</w:t>
      </w:r>
      <w:proofErr w:type="spellEnd"/>
      <w:r w:rsidRPr="003B2197">
        <w:rPr>
          <w:rStyle w:val="code1"/>
        </w:rPr>
        <w:t xml:space="preserve">?, </w:t>
      </w:r>
      <w:proofErr w:type="spellStart"/>
      <w:r w:rsidRPr="003B2197">
        <w:rPr>
          <w:rStyle w:val="code1"/>
        </w:rPr>
        <w:t>validTo</w:t>
      </w:r>
      <w:proofErr w:type="spellEnd"/>
      <w:r w:rsidRPr="003B2197">
        <w:rPr>
          <w:rStyle w:val="code1"/>
        </w:rPr>
        <w:t xml:space="preserve">?, </w:t>
      </w:r>
      <w:proofErr w:type="spellStart"/>
      <w:r w:rsidRPr="003B2197">
        <w:rPr>
          <w:rStyle w:val="code1"/>
        </w:rPr>
        <w:t>agencyID</w:t>
      </w:r>
      <w:proofErr w:type="spellEnd"/>
      <w:r w:rsidR="00BC45A2" w:rsidRPr="00BC45A2">
        <w:rPr>
          <w:rStyle w:val="code1"/>
        </w:rPr>
        <w:t xml:space="preserve">, </w:t>
      </w:r>
      <w:proofErr w:type="spellStart"/>
      <w:r w:rsidR="00BC45A2" w:rsidRPr="00BC45A2">
        <w:rPr>
          <w:rStyle w:val="code1"/>
        </w:rPr>
        <w:t>isPartialLanguage</w:t>
      </w:r>
      <w:proofErr w:type="spellEnd"/>
      <w:r w:rsidR="00BC45A2" w:rsidRPr="00BC45A2">
        <w:rPr>
          <w:rStyle w:val="code1"/>
        </w:rPr>
        <w:t>?</w:t>
      </w:r>
      <w:r w:rsidRPr="003B2197">
        <w:rPr>
          <w:rStyle w:val="code1"/>
        </w:rPr>
        <w:t xml:space="preserve">, </w:t>
      </w:r>
      <w:proofErr w:type="spellStart"/>
      <w:r w:rsidRPr="003B2197">
        <w:rPr>
          <w:rStyle w:val="code1"/>
        </w:rPr>
        <w:t>isExternalReference</w:t>
      </w:r>
      <w:proofErr w:type="spellEnd"/>
      <w:r w:rsidRPr="003B2197">
        <w:rPr>
          <w:rStyle w:val="code1"/>
        </w:rPr>
        <w:t xml:space="preserve">?, </w:t>
      </w:r>
      <w:proofErr w:type="spellStart"/>
      <w:r w:rsidRPr="003B2197">
        <w:rPr>
          <w:rStyle w:val="code1"/>
        </w:rPr>
        <w:t>serviceURL</w:t>
      </w:r>
      <w:proofErr w:type="spellEnd"/>
      <w:r w:rsidRPr="003B2197">
        <w:rPr>
          <w:rStyle w:val="code1"/>
        </w:rPr>
        <w:t xml:space="preserve">?, </w:t>
      </w:r>
      <w:proofErr w:type="spellStart"/>
      <w:r w:rsidRPr="003B2197">
        <w:rPr>
          <w:rStyle w:val="code1"/>
        </w:rPr>
        <w:t>structureURL</w:t>
      </w:r>
      <w:proofErr w:type="spellEnd"/>
      <w:r w:rsidRPr="003B2197">
        <w:rPr>
          <w:rStyle w:val="code1"/>
        </w:rPr>
        <w:t xml:space="preserve">?, </w:t>
      </w:r>
      <w:proofErr w:type="spellStart"/>
      <w:r w:rsidRPr="003B2197">
        <w:rPr>
          <w:rStyle w:val="code1"/>
        </w:rPr>
        <w:t>reportingBeginDate</w:t>
      </w:r>
      <w:proofErr w:type="spellEnd"/>
      <w:r w:rsidRPr="003B2197">
        <w:rPr>
          <w:rStyle w:val="code1"/>
        </w:rPr>
        <w:t xml:space="preserve">?, </w:t>
      </w:r>
      <w:proofErr w:type="spellStart"/>
      <w:r w:rsidRPr="003B2197">
        <w:rPr>
          <w:rStyle w:val="code1"/>
        </w:rPr>
        <w:t>reportingEndDate</w:t>
      </w:r>
      <w:proofErr w:type="spellEnd"/>
      <w:r w:rsidRPr="003B2197">
        <w:rPr>
          <w:rStyle w:val="code1"/>
        </w:rPr>
        <w:t xml:space="preserve">?, </w:t>
      </w:r>
      <w:proofErr w:type="spellStart"/>
      <w:r w:rsidRPr="003B2197">
        <w:rPr>
          <w:rStyle w:val="code1"/>
        </w:rPr>
        <w:t>publicationYear</w:t>
      </w:r>
      <w:proofErr w:type="spellEnd"/>
      <w:r w:rsidRPr="003B2197">
        <w:rPr>
          <w:rStyle w:val="code1"/>
        </w:rPr>
        <w:t xml:space="preserve">?, </w:t>
      </w:r>
      <w:proofErr w:type="spellStart"/>
      <w:r w:rsidRPr="003B2197">
        <w:rPr>
          <w:rStyle w:val="code1"/>
        </w:rPr>
        <w:t>publicationPeriod</w:t>
      </w:r>
      <w:proofErr w:type="spellEnd"/>
      <w:r w:rsidRPr="003B2197">
        <w:rPr>
          <w:rStyle w:val="code1"/>
        </w:rPr>
        <w:t>?</w:t>
      </w:r>
    </w:p>
    <w:p w14:paraId="14509464" w14:textId="77777777" w:rsidR="00E16485" w:rsidRPr="003B2197" w:rsidRDefault="00E16485" w:rsidP="00E16485">
      <w:pPr>
        <w:pStyle w:val="NormalWeb"/>
        <w:rPr>
          <w:sz w:val="20"/>
          <w:szCs w:val="20"/>
          <w:lang w:val="en-GB"/>
        </w:rPr>
      </w:pPr>
      <w:r w:rsidRPr="003B2197">
        <w:rPr>
          <w:lang w:val="en-GB"/>
        </w:rPr>
        <w:t xml:space="preserve">Content: </w:t>
      </w:r>
    </w:p>
    <w:p w14:paraId="72597D04" w14:textId="77777777" w:rsidR="00E16485" w:rsidRPr="003B2197" w:rsidRDefault="00E16485" w:rsidP="00E16485">
      <w:pPr>
        <w:rPr>
          <w:rFonts w:cs="Arial"/>
        </w:rPr>
      </w:pPr>
      <w:r w:rsidRPr="003B2197">
        <w:rPr>
          <w:rStyle w:val="code1"/>
        </w:rPr>
        <w:t>Annotations?, Link*, Name+, Description*, ( (</w:t>
      </w:r>
      <w:proofErr w:type="spellStart"/>
      <w:r w:rsidRPr="003B2197">
        <w:rPr>
          <w:rStyle w:val="code1"/>
        </w:rPr>
        <w:t>MetadataProvisionAgreement</w:t>
      </w:r>
      <w:proofErr w:type="spellEnd"/>
      <w:r w:rsidRPr="003B2197">
        <w:rPr>
          <w:rStyle w:val="code1"/>
        </w:rPr>
        <w:t xml:space="preserve"> | </w:t>
      </w:r>
      <w:proofErr w:type="spellStart"/>
      <w:r w:rsidRPr="003B2197">
        <w:rPr>
          <w:rStyle w:val="code1"/>
        </w:rPr>
        <w:t>Metadataflow</w:t>
      </w:r>
      <w:proofErr w:type="spellEnd"/>
      <w:r w:rsidRPr="003B2197">
        <w:rPr>
          <w:rStyle w:val="code1"/>
        </w:rPr>
        <w:t>), Target+, Attribute+)?</w:t>
      </w:r>
    </w:p>
    <w:p w14:paraId="6E1E0799" w14:textId="77777777" w:rsidR="00E16485" w:rsidRPr="003B2197" w:rsidRDefault="00E16485" w:rsidP="00E16485">
      <w:pPr>
        <w:pStyle w:val="NormalWeb"/>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52"/>
        <w:gridCol w:w="3928"/>
      </w:tblGrid>
      <w:tr w:rsidR="00E16485" w:rsidRPr="003B2197" w14:paraId="29F052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16703F"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DCD783"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448006" w14:textId="77777777" w:rsidR="00E16485" w:rsidRPr="003B2197" w:rsidRDefault="00E16485" w:rsidP="0081016D">
            <w:pPr>
              <w:rPr>
                <w:rFonts w:cs="Arial"/>
                <w:b/>
                <w:bCs/>
              </w:rPr>
            </w:pPr>
            <w:r w:rsidRPr="003B2197">
              <w:rPr>
                <w:rFonts w:cs="Arial"/>
                <w:b/>
                <w:bCs/>
              </w:rPr>
              <w:t>Documentation</w:t>
            </w:r>
          </w:p>
        </w:tc>
      </w:tr>
      <w:tr w:rsidR="00E16485" w:rsidRPr="003B2197" w14:paraId="53A7DB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9231F0" w14:textId="77777777" w:rsidR="00E16485" w:rsidRPr="003B2197" w:rsidRDefault="00E16485" w:rsidP="0081016D">
            <w:pPr>
              <w:rPr>
                <w:rFonts w:cs="Arial"/>
              </w:rPr>
            </w:pPr>
            <w:r w:rsidRPr="003B2197">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A926F20" w14:textId="77777777" w:rsidR="00E16485" w:rsidRPr="003B2197" w:rsidRDefault="00E16485" w:rsidP="0081016D">
            <w:pPr>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EBDD52B" w14:textId="77777777" w:rsidR="00E16485" w:rsidRPr="003B2197" w:rsidRDefault="00E16485" w:rsidP="0081016D">
            <w:pPr>
              <w:rPr>
                <w:rFonts w:cs="Arial"/>
              </w:rPr>
            </w:pPr>
            <w:r w:rsidRPr="003B2197">
              <w:rPr>
                <w:rFonts w:cs="Arial"/>
              </w:rPr>
              <w:t>The id is the identifier for the object.</w:t>
            </w:r>
          </w:p>
        </w:tc>
      </w:tr>
      <w:tr w:rsidR="00E16485" w:rsidRPr="003B2197" w14:paraId="1CBB96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8AAE1" w14:textId="77777777" w:rsidR="00E16485" w:rsidRPr="003B2197" w:rsidRDefault="00E16485" w:rsidP="0081016D">
            <w:pPr>
              <w:rPr>
                <w:rFonts w:cs="Arial"/>
              </w:rPr>
            </w:pPr>
            <w:r w:rsidRPr="003B2197">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6B05E4C" w14:textId="77777777" w:rsidR="00E16485" w:rsidRPr="003B2197" w:rsidRDefault="00E16485" w:rsidP="0081016D">
            <w:pPr>
              <w:rPr>
                <w:rFonts w:cs="Arial"/>
              </w:rPr>
            </w:pPr>
            <w:proofErr w:type="spellStart"/>
            <w:r w:rsidRPr="003B2197">
              <w:rPr>
                <w:rFonts w:cs="Arial"/>
              </w:rPr>
              <w:t>MetadataSetUrnType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71E33F2" w14:textId="77777777" w:rsidR="00E16485" w:rsidRPr="003B2197" w:rsidRDefault="00E16485" w:rsidP="0081016D">
            <w:pPr>
              <w:rPr>
                <w:rFonts w:cs="Arial"/>
              </w:rPr>
            </w:pPr>
            <w:r w:rsidRPr="003B2197">
              <w:rPr>
                <w:rFonts w:cs="Arial"/>
              </w:rPr>
              <w:t>The urn attribute holds a valid SDMX Registry URN (see SDMX Registry Specification for details).</w:t>
            </w:r>
          </w:p>
        </w:tc>
      </w:tr>
      <w:tr w:rsidR="00E16485" w:rsidRPr="003B2197" w14:paraId="336EC7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74A7C" w14:textId="77777777" w:rsidR="00E16485" w:rsidRPr="003B2197" w:rsidRDefault="00E16485" w:rsidP="0081016D">
            <w:pPr>
              <w:rPr>
                <w:rFonts w:cs="Arial"/>
              </w:rPr>
            </w:pPr>
            <w:proofErr w:type="spellStart"/>
            <w:r w:rsidRPr="003B2197">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41644B" w14:textId="77777777" w:rsidR="00E16485" w:rsidRPr="003B2197" w:rsidRDefault="00E16485" w:rsidP="0081016D">
            <w:pPr>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B164A4" w14:textId="77777777" w:rsidR="00E16485" w:rsidRPr="003B2197" w:rsidRDefault="00E16485" w:rsidP="0081016D">
            <w:pPr>
              <w:rPr>
                <w:rFonts w:cs="Arial"/>
              </w:rPr>
            </w:pPr>
            <w:r w:rsidRPr="003B2197">
              <w:rPr>
                <w:rFonts w:cs="Arial"/>
              </w:rPr>
              <w:t xml:space="preserve">The </w:t>
            </w:r>
            <w:proofErr w:type="spellStart"/>
            <w:r w:rsidRPr="003B2197">
              <w:rPr>
                <w:rFonts w:cs="Arial"/>
              </w:rPr>
              <w:t>uri</w:t>
            </w:r>
            <w:proofErr w:type="spellEnd"/>
            <w:r w:rsidRPr="003B2197">
              <w:rPr>
                <w:rFonts w:cs="Arial"/>
              </w:rPr>
              <w:t xml:space="preserve"> attribute holds a URI that contains a link to a resource with additional </w:t>
            </w:r>
            <w:r w:rsidRPr="003B2197">
              <w:rPr>
                <w:rFonts w:cs="Arial"/>
              </w:rPr>
              <w:lastRenderedPageBreak/>
              <w:t xml:space="preserve">information about the object, such as a web page. This </w:t>
            </w:r>
            <w:proofErr w:type="spellStart"/>
            <w:r w:rsidRPr="003B2197">
              <w:rPr>
                <w:rFonts w:cs="Arial"/>
              </w:rPr>
              <w:t>uri</w:t>
            </w:r>
            <w:proofErr w:type="spellEnd"/>
            <w:r w:rsidRPr="003B2197">
              <w:rPr>
                <w:rFonts w:cs="Arial"/>
              </w:rPr>
              <w:t xml:space="preserve"> is not a SDMX message. </w:t>
            </w:r>
          </w:p>
        </w:tc>
      </w:tr>
      <w:tr w:rsidR="00E16485" w:rsidRPr="003B2197" w14:paraId="4BD9C6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F34C8D" w14:textId="77777777" w:rsidR="00E16485" w:rsidRPr="003B2197" w:rsidRDefault="00E16485" w:rsidP="0081016D">
            <w:pPr>
              <w:rPr>
                <w:rFonts w:cs="Arial"/>
              </w:rPr>
            </w:pPr>
            <w:r w:rsidRPr="003B2197">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7FCC9197" w14:textId="77777777" w:rsidR="00E16485" w:rsidRPr="003B2197" w:rsidRDefault="00E16485" w:rsidP="0081016D">
            <w:pPr>
              <w:rPr>
                <w:rFonts w:cs="Arial"/>
              </w:rPr>
            </w:pPr>
            <w:proofErr w:type="spellStart"/>
            <w:r w:rsidRPr="003B2197">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5FA3BEC" w14:textId="77777777" w:rsidR="00E16485" w:rsidRPr="003B2197" w:rsidRDefault="00E16485" w:rsidP="0081016D">
            <w:pPr>
              <w:rPr>
                <w:rFonts w:cs="Arial"/>
              </w:rPr>
            </w:pPr>
            <w:r w:rsidRPr="003B2197">
              <w:rPr>
                <w:rFonts w:cs="Arial"/>
              </w:rPr>
              <w:t xml:space="preserve">This version attribute holds a version number (see </w:t>
            </w:r>
            <w:proofErr w:type="spellStart"/>
            <w:r w:rsidRPr="003B2197">
              <w:rPr>
                <w:rFonts w:cs="Arial"/>
              </w:rPr>
              <w:t>common:VersionType</w:t>
            </w:r>
            <w:proofErr w:type="spellEnd"/>
            <w:r w:rsidRPr="003B2197">
              <w:rPr>
                <w:rFonts w:cs="Arial"/>
              </w:rPr>
              <w:t xml:space="preserve"> definition for details). If not supplied, artefact is considered to be un-versioned. </w:t>
            </w:r>
          </w:p>
        </w:tc>
      </w:tr>
      <w:tr w:rsidR="00E16485" w:rsidRPr="003B2197" w14:paraId="0A93B4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A0AFFA" w14:textId="77777777" w:rsidR="00E16485" w:rsidRPr="003B2197" w:rsidRDefault="00E16485" w:rsidP="0081016D">
            <w:pPr>
              <w:rPr>
                <w:rFonts w:cs="Arial"/>
              </w:rPr>
            </w:pPr>
            <w:proofErr w:type="spellStart"/>
            <w:r w:rsidRPr="003B2197">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8C12B7" w14:textId="77777777" w:rsidR="00E16485" w:rsidRPr="003B2197" w:rsidRDefault="00E16485" w:rsidP="0081016D">
            <w:pPr>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B6CAEE" w14:textId="77777777" w:rsidR="00E16485" w:rsidRPr="003B2197" w:rsidRDefault="00E16485" w:rsidP="0081016D">
            <w:pPr>
              <w:rPr>
                <w:rFonts w:cs="Arial"/>
              </w:rPr>
            </w:pPr>
            <w:r w:rsidRPr="003B2197">
              <w:rPr>
                <w:rFonts w:cs="Arial"/>
              </w:rPr>
              <w:t xml:space="preserve">The </w:t>
            </w:r>
            <w:proofErr w:type="spellStart"/>
            <w:r w:rsidRPr="003B2197">
              <w:rPr>
                <w:rFonts w:cs="Arial"/>
              </w:rPr>
              <w:t>validFrom</w:t>
            </w:r>
            <w:proofErr w:type="spellEnd"/>
            <w:r w:rsidRPr="003B2197">
              <w:rPr>
                <w:rFonts w:cs="Arial"/>
              </w:rPr>
              <w:t xml:space="preserve"> attribute provides the inclusive start date for providing supplemental validity information about the version.</w:t>
            </w:r>
          </w:p>
        </w:tc>
      </w:tr>
      <w:tr w:rsidR="00E16485" w:rsidRPr="003B2197" w14:paraId="4F9037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8ADF21" w14:textId="77777777" w:rsidR="00E16485" w:rsidRPr="003B2197" w:rsidRDefault="00E16485" w:rsidP="0081016D">
            <w:pPr>
              <w:rPr>
                <w:rFonts w:cs="Arial"/>
              </w:rPr>
            </w:pPr>
            <w:proofErr w:type="spellStart"/>
            <w:r w:rsidRPr="003B2197">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9ECE9A" w14:textId="77777777" w:rsidR="00E16485" w:rsidRPr="003B2197" w:rsidRDefault="00E16485" w:rsidP="0081016D">
            <w:pPr>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68CD14" w14:textId="77777777" w:rsidR="00E16485" w:rsidRPr="003B2197" w:rsidRDefault="00E16485" w:rsidP="0081016D">
            <w:pPr>
              <w:rPr>
                <w:rFonts w:cs="Arial"/>
              </w:rPr>
            </w:pPr>
            <w:r w:rsidRPr="003B2197">
              <w:rPr>
                <w:rFonts w:cs="Arial"/>
              </w:rPr>
              <w:t xml:space="preserve">The </w:t>
            </w:r>
            <w:proofErr w:type="spellStart"/>
            <w:r w:rsidRPr="003B2197">
              <w:rPr>
                <w:rFonts w:cs="Arial"/>
              </w:rPr>
              <w:t>validTo</w:t>
            </w:r>
            <w:proofErr w:type="spellEnd"/>
            <w:r w:rsidRPr="003B2197">
              <w:rPr>
                <w:rFonts w:cs="Arial"/>
              </w:rPr>
              <w:t xml:space="preserve"> attribute provides the inclusive end date for providing supplemental validity information about the version.</w:t>
            </w:r>
          </w:p>
        </w:tc>
      </w:tr>
      <w:tr w:rsidR="00E16485" w:rsidRPr="003B2197" w14:paraId="16B77C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B6D501" w14:textId="77777777" w:rsidR="00E16485" w:rsidRPr="003B2197" w:rsidRDefault="00E16485" w:rsidP="0081016D">
            <w:pPr>
              <w:rPr>
                <w:rFonts w:cs="Arial"/>
              </w:rPr>
            </w:pPr>
            <w:proofErr w:type="spellStart"/>
            <w:r w:rsidRPr="003B2197">
              <w:rPr>
                <w:rFonts w:cs="Arial"/>
              </w:rPr>
              <w:t>agencyID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1667F3" w14:textId="77777777" w:rsidR="00E16485" w:rsidRPr="003B2197" w:rsidRDefault="00E16485" w:rsidP="0081016D">
            <w:pPr>
              <w:rPr>
                <w:rFonts w:cs="Arial"/>
              </w:rPr>
            </w:pPr>
            <w:proofErr w:type="spellStart"/>
            <w:r w:rsidRPr="003B2197">
              <w:rPr>
                <w:rFonts w:cs="Arial"/>
              </w:rPr>
              <w:t>NestedNCNameIDType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D9E8DED" w14:textId="490C06DF" w:rsidR="00E16485" w:rsidRPr="003B2197" w:rsidRDefault="00E16485" w:rsidP="0081016D">
            <w:pPr>
              <w:rPr>
                <w:rFonts w:cs="Arial"/>
              </w:rPr>
            </w:pPr>
            <w:r w:rsidRPr="003B2197">
              <w:rPr>
                <w:rFonts w:cs="Arial"/>
              </w:rPr>
              <w:t xml:space="preserve">The </w:t>
            </w:r>
            <w:proofErr w:type="spellStart"/>
            <w:r w:rsidRPr="003B2197">
              <w:rPr>
                <w:rFonts w:cs="Arial"/>
              </w:rPr>
              <w:t>agencyID</w:t>
            </w:r>
            <w:proofErr w:type="spellEnd"/>
            <w:r w:rsidRPr="003B2197">
              <w:rPr>
                <w:rFonts w:cs="Arial"/>
              </w:rPr>
              <w:t xml:space="preserve"> must be provided and identifies the maintenance agency of the object.</w:t>
            </w:r>
          </w:p>
        </w:tc>
      </w:tr>
      <w:tr w:rsidR="00E16485" w:rsidRPr="003B2197" w14:paraId="51D082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3E0ADF" w14:textId="77777777" w:rsidR="00E16485" w:rsidRPr="003B2197" w:rsidRDefault="00E16485" w:rsidP="0081016D">
            <w:pPr>
              <w:rPr>
                <w:rFonts w:cs="Arial"/>
              </w:rPr>
            </w:pPr>
            <w:proofErr w:type="spellStart"/>
            <w:r w:rsidRPr="003B2197">
              <w:rPr>
                <w:rFonts w:cs="Arial"/>
              </w:rPr>
              <w:t>isExternalReference</w:t>
            </w:r>
            <w:proofErr w:type="spellEnd"/>
            <w:r w:rsidRPr="003B2197">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1F33C5A9" w14:textId="77777777" w:rsidR="00E16485" w:rsidRPr="003B2197" w:rsidRDefault="00E16485" w:rsidP="0081016D">
            <w:pPr>
              <w:rPr>
                <w:rFonts w:cs="Arial"/>
              </w:rPr>
            </w:pPr>
            <w:proofErr w:type="spellStart"/>
            <w:r w:rsidRPr="003B2197">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032A429" w14:textId="77777777" w:rsidR="00E16485" w:rsidRPr="003B2197" w:rsidRDefault="00E16485" w:rsidP="0081016D">
            <w:pPr>
              <w:rPr>
                <w:rFonts w:cs="Arial"/>
              </w:rPr>
            </w:pPr>
            <w:r w:rsidRPr="003B2197">
              <w:rPr>
                <w:rFonts w:cs="Arial"/>
              </w:rPr>
              <w:t xml:space="preserve">The </w:t>
            </w:r>
            <w:proofErr w:type="spellStart"/>
            <w:r w:rsidRPr="003B2197">
              <w:rPr>
                <w:rFonts w:cs="Arial"/>
              </w:rPr>
              <w:t>isExternalReference</w:t>
            </w:r>
            <w:proofErr w:type="spellEnd"/>
            <w:r w:rsidRPr="003B2197">
              <w:rPr>
                <w:rFonts w:cs="Arial"/>
              </w:rPr>
              <w:t xml:space="preserve"> attribute, if true, indicates that the actual object is not defined the corresponding element, rather its full details are defined elsewhere - indicated by either the </w:t>
            </w:r>
            <w:proofErr w:type="spellStart"/>
            <w:r w:rsidRPr="003B2197">
              <w:rPr>
                <w:rFonts w:cs="Arial"/>
              </w:rPr>
              <w:t>registryURL</w:t>
            </w:r>
            <w:proofErr w:type="spellEnd"/>
            <w:r w:rsidRPr="003B2197">
              <w:rPr>
                <w:rFonts w:cs="Arial"/>
              </w:rPr>
              <w:t xml:space="preserve">, the </w:t>
            </w:r>
            <w:proofErr w:type="spellStart"/>
            <w:r w:rsidRPr="003B2197">
              <w:rPr>
                <w:rFonts w:cs="Arial"/>
              </w:rPr>
              <w:t>repositoryURL</w:t>
            </w:r>
            <w:proofErr w:type="spellEnd"/>
            <w:r w:rsidRPr="003B2197">
              <w:rPr>
                <w:rFonts w:cs="Arial"/>
              </w:rPr>
              <w:t xml:space="preserve">, or the </w:t>
            </w:r>
            <w:proofErr w:type="spellStart"/>
            <w:r w:rsidRPr="003B2197">
              <w:rPr>
                <w:rFonts w:cs="Arial"/>
              </w:rPr>
              <w:t>structureURL</w:t>
            </w:r>
            <w:proofErr w:type="spellEnd"/>
            <w:r w:rsidRPr="003B2197">
              <w:rPr>
                <w:rFonts w:cs="Arial"/>
              </w:rPr>
              <w:t xml:space="preserve">. The purpose of this is so that each structure message does not have to redefine object that are already defined elsewhere. If the </w:t>
            </w:r>
            <w:proofErr w:type="spellStart"/>
            <w:r w:rsidRPr="003B2197">
              <w:rPr>
                <w:rFonts w:cs="Arial"/>
              </w:rPr>
              <w:t>isExternalReference</w:t>
            </w:r>
            <w:proofErr w:type="spellEnd"/>
            <w:r w:rsidRPr="003B2197">
              <w:rPr>
                <w:rFonts w:cs="Arial"/>
              </w:rPr>
              <w:t xml:space="preserve"> attribute is not set, then it is assumed to be false, and the object should contain the full definition of its contents. If more than one of the </w:t>
            </w:r>
            <w:proofErr w:type="spellStart"/>
            <w:r w:rsidRPr="003B2197">
              <w:rPr>
                <w:rFonts w:cs="Arial"/>
              </w:rPr>
              <w:t>registryURL</w:t>
            </w:r>
            <w:proofErr w:type="spellEnd"/>
            <w:r w:rsidRPr="003B2197">
              <w:rPr>
                <w:rFonts w:cs="Arial"/>
              </w:rPr>
              <w:t xml:space="preserve">, the </w:t>
            </w:r>
            <w:proofErr w:type="spellStart"/>
            <w:r w:rsidRPr="003B2197">
              <w:rPr>
                <w:rFonts w:cs="Arial"/>
              </w:rPr>
              <w:t>repositoryURL</w:t>
            </w:r>
            <w:proofErr w:type="spellEnd"/>
            <w:r w:rsidRPr="003B2197">
              <w:rPr>
                <w:rFonts w:cs="Arial"/>
              </w:rPr>
              <w:t xml:space="preserve">, and the </w:t>
            </w:r>
            <w:proofErr w:type="spellStart"/>
            <w:r w:rsidRPr="003B2197">
              <w:rPr>
                <w:rFonts w:cs="Arial"/>
              </w:rPr>
              <w:t>structureURL</w:t>
            </w:r>
            <w:proofErr w:type="spellEnd"/>
            <w:r w:rsidRPr="003B2197">
              <w:rPr>
                <w:rFonts w:cs="Arial"/>
              </w:rPr>
              <w:t xml:space="preserve"> are supplied, then the application processing the object can choose the method it finds best suited to retrieve the details of the object. </w:t>
            </w:r>
          </w:p>
        </w:tc>
      </w:tr>
      <w:tr w:rsidR="00E16485" w:rsidRPr="003B2197" w14:paraId="0DCF2F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A4408" w14:textId="77777777" w:rsidR="00E16485" w:rsidRPr="003B2197" w:rsidRDefault="00E16485" w:rsidP="0081016D">
            <w:pPr>
              <w:rPr>
                <w:rFonts w:cs="Arial"/>
              </w:rPr>
            </w:pPr>
            <w:proofErr w:type="spellStart"/>
            <w:r w:rsidRPr="003B2197">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80CC36" w14:textId="77777777" w:rsidR="00E16485" w:rsidRPr="003B2197" w:rsidRDefault="00E16485" w:rsidP="0081016D">
            <w:pPr>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26FD45" w14:textId="77777777" w:rsidR="00E16485" w:rsidRPr="003B2197" w:rsidRDefault="00E16485" w:rsidP="0081016D">
            <w:pPr>
              <w:rPr>
                <w:rFonts w:cs="Arial"/>
              </w:rPr>
            </w:pPr>
            <w:r w:rsidRPr="003B2197">
              <w:rPr>
                <w:rFonts w:cs="Arial"/>
              </w:rPr>
              <w:t xml:space="preserve">The </w:t>
            </w:r>
            <w:proofErr w:type="spellStart"/>
            <w:r w:rsidRPr="003B2197">
              <w:rPr>
                <w:rFonts w:cs="Arial"/>
              </w:rPr>
              <w:t>serviceURL</w:t>
            </w:r>
            <w:proofErr w:type="spellEnd"/>
            <w:r w:rsidRPr="003B2197">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E16485" w:rsidRPr="003B2197" w14:paraId="7EA2E2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4F265A" w14:textId="77777777" w:rsidR="00E16485" w:rsidRPr="003B2197" w:rsidRDefault="00E16485" w:rsidP="0081016D">
            <w:pPr>
              <w:rPr>
                <w:rFonts w:cs="Arial"/>
              </w:rPr>
            </w:pPr>
            <w:proofErr w:type="spellStart"/>
            <w:r w:rsidRPr="003B2197">
              <w:rPr>
                <w:rFonts w:cs="Arial"/>
              </w:rPr>
              <w:lastRenderedPageBreak/>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7F3B16" w14:textId="77777777" w:rsidR="00E16485" w:rsidRPr="003B2197" w:rsidRDefault="00E16485" w:rsidP="0081016D">
            <w:pPr>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0AA684" w14:textId="77777777" w:rsidR="00E16485" w:rsidRPr="003B2197" w:rsidRDefault="00E16485" w:rsidP="0081016D">
            <w:pPr>
              <w:rPr>
                <w:rFonts w:cs="Arial"/>
              </w:rPr>
            </w:pPr>
            <w:r w:rsidRPr="003B2197">
              <w:rPr>
                <w:rFonts w:cs="Arial"/>
              </w:rPr>
              <w:t xml:space="preserve">The </w:t>
            </w:r>
            <w:proofErr w:type="spellStart"/>
            <w:r w:rsidRPr="003B2197">
              <w:rPr>
                <w:rFonts w:cs="Arial"/>
              </w:rPr>
              <w:t>structureURL</w:t>
            </w:r>
            <w:proofErr w:type="spellEnd"/>
            <w:r w:rsidRPr="003B2197">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45A2" w:rsidRPr="003B2197" w14:paraId="2A5EE9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86466D0" w14:textId="68579D93" w:rsidR="00BC45A2" w:rsidRPr="003B2197" w:rsidRDefault="00BC45A2" w:rsidP="00BC45A2">
            <w:pPr>
              <w:rPr>
                <w:rFonts w:cs="Arial"/>
              </w:rPr>
            </w:pPr>
            <w:proofErr w:type="spellStart"/>
            <w:r w:rsidRPr="00483B0E">
              <w:rPr>
                <w:rFonts w:cs="Arial"/>
              </w:rPr>
              <w:t>isPartialLanguage</w:t>
            </w:r>
            <w:proofErr w:type="spellEnd"/>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1EC92C0E" w14:textId="04450E96" w:rsidR="00BC45A2" w:rsidRPr="003B2197" w:rsidRDefault="00BC45A2" w:rsidP="00BC45A2">
            <w:pPr>
              <w:rPr>
                <w:rFonts w:cs="Arial"/>
              </w:rPr>
            </w:pPr>
            <w:proofErr w:type="spellStart"/>
            <w:r w:rsidRPr="00483B0E">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tcPr>
          <w:p w14:paraId="26ABDD8B" w14:textId="684D3F78" w:rsidR="00BC45A2" w:rsidRPr="003B2197" w:rsidRDefault="00BC45A2" w:rsidP="00BC45A2">
            <w:pPr>
              <w:rPr>
                <w:rFonts w:cs="Arial"/>
              </w:rPr>
            </w:pPr>
            <w:r w:rsidRPr="00483B0E">
              <w:rPr>
                <w:rFonts w:cs="Arial"/>
              </w:rPr>
              <w:t xml:space="preserve">The </w:t>
            </w:r>
            <w:proofErr w:type="spellStart"/>
            <w:r w:rsidRPr="00483B0E">
              <w:rPr>
                <w:rFonts w:cs="Arial"/>
              </w:rPr>
              <w:t>isPartialLanguage</w:t>
            </w:r>
            <w:proofErr w:type="spellEnd"/>
            <w:r w:rsidRPr="00483B0E">
              <w:rPr>
                <w:rFonts w:cs="Arial"/>
              </w:rPr>
              <w:t xml:space="preserv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45A2" w:rsidRPr="003B2197" w14:paraId="259009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F15C7" w14:textId="77777777" w:rsidR="00BC45A2" w:rsidRPr="003B2197" w:rsidRDefault="00BC45A2" w:rsidP="00BC45A2">
            <w:pPr>
              <w:rPr>
                <w:rFonts w:cs="Arial"/>
              </w:rPr>
            </w:pPr>
            <w:proofErr w:type="spellStart"/>
            <w:r w:rsidRPr="003B2197">
              <w:rPr>
                <w:rFonts w:cs="Arial"/>
              </w:rPr>
              <w:t>reportingBeginDate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533EF9" w14:textId="77777777" w:rsidR="00BC45A2" w:rsidRPr="003B2197" w:rsidRDefault="00BC45A2" w:rsidP="00BC45A2">
            <w:pPr>
              <w:rPr>
                <w:rFonts w:cs="Arial"/>
              </w:rPr>
            </w:pPr>
            <w:proofErr w:type="spellStart"/>
            <w:r w:rsidRPr="003B2197">
              <w:rPr>
                <w:rFonts w:cs="Arial"/>
              </w:rPr>
              <w:t>BasicTimePeriodType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A39B77" w14:textId="77777777" w:rsidR="00BC45A2" w:rsidRPr="003B2197" w:rsidRDefault="00BC45A2" w:rsidP="00BC45A2">
            <w:pPr>
              <w:rPr>
                <w:rFonts w:cs="Arial"/>
              </w:rPr>
            </w:pPr>
            <w:r w:rsidRPr="003B2197">
              <w:rPr>
                <w:rFonts w:cs="Arial"/>
              </w:rPr>
              <w:t xml:space="preserve">The </w:t>
            </w:r>
            <w:proofErr w:type="spellStart"/>
            <w:r w:rsidRPr="003B2197">
              <w:rPr>
                <w:rFonts w:cs="Arial"/>
              </w:rPr>
              <w:t>reportingBeginDate</w:t>
            </w:r>
            <w:proofErr w:type="spellEnd"/>
            <w:r w:rsidRPr="003B2197">
              <w:rPr>
                <w:rFonts w:cs="Arial"/>
              </w:rPr>
              <w:t xml:space="preserve"> indicates the inclusive start time of the data reported in the data or metadata set.</w:t>
            </w:r>
          </w:p>
        </w:tc>
      </w:tr>
      <w:tr w:rsidR="00BC45A2" w:rsidRPr="003B2197" w14:paraId="10F953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F16F2" w14:textId="77777777" w:rsidR="00BC45A2" w:rsidRPr="003B2197" w:rsidRDefault="00BC45A2" w:rsidP="00BC45A2">
            <w:pPr>
              <w:rPr>
                <w:rFonts w:cs="Arial"/>
              </w:rPr>
            </w:pPr>
            <w:proofErr w:type="spellStart"/>
            <w:r w:rsidRPr="003B2197">
              <w:rPr>
                <w:rFonts w:cs="Arial"/>
              </w:rPr>
              <w:t>reportingEndDate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DFF4B7" w14:textId="77777777" w:rsidR="00BC45A2" w:rsidRPr="003B2197" w:rsidRDefault="00BC45A2" w:rsidP="00BC45A2">
            <w:pPr>
              <w:rPr>
                <w:rFonts w:cs="Arial"/>
              </w:rPr>
            </w:pPr>
            <w:proofErr w:type="spellStart"/>
            <w:r w:rsidRPr="003B2197">
              <w:rPr>
                <w:rFonts w:cs="Arial"/>
              </w:rPr>
              <w:t>BasicTimePeriodType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BBF02A" w14:textId="77777777" w:rsidR="00BC45A2" w:rsidRPr="003B2197" w:rsidRDefault="00BC45A2" w:rsidP="00BC45A2">
            <w:pPr>
              <w:rPr>
                <w:rFonts w:cs="Arial"/>
              </w:rPr>
            </w:pPr>
            <w:r w:rsidRPr="003B2197">
              <w:rPr>
                <w:rFonts w:cs="Arial"/>
              </w:rPr>
              <w:t xml:space="preserve">The </w:t>
            </w:r>
            <w:proofErr w:type="spellStart"/>
            <w:r w:rsidRPr="003B2197">
              <w:rPr>
                <w:rFonts w:cs="Arial"/>
              </w:rPr>
              <w:t>reportingEndDate</w:t>
            </w:r>
            <w:proofErr w:type="spellEnd"/>
            <w:r w:rsidRPr="003B2197">
              <w:rPr>
                <w:rFonts w:cs="Arial"/>
              </w:rPr>
              <w:t xml:space="preserve"> indicates the inclusive end time of the data reported in the data or metadata set.</w:t>
            </w:r>
          </w:p>
        </w:tc>
      </w:tr>
      <w:tr w:rsidR="00BC45A2" w:rsidRPr="003B2197" w14:paraId="3C4C7D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0054BA" w14:textId="77777777" w:rsidR="00BC45A2" w:rsidRPr="003B2197" w:rsidRDefault="00BC45A2" w:rsidP="00BC45A2">
            <w:pPr>
              <w:rPr>
                <w:rFonts w:cs="Arial"/>
              </w:rPr>
            </w:pPr>
            <w:proofErr w:type="spellStart"/>
            <w:r w:rsidRPr="003B2197">
              <w:rPr>
                <w:rFonts w:cs="Arial"/>
              </w:rPr>
              <w:t>publicationYear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FBF4F04" w14:textId="77777777" w:rsidR="00BC45A2" w:rsidRPr="003B2197" w:rsidRDefault="00BC45A2" w:rsidP="00BC45A2">
            <w:pPr>
              <w:rPr>
                <w:rFonts w:cs="Arial"/>
              </w:rPr>
            </w:pPr>
            <w:proofErr w:type="spellStart"/>
            <w:r w:rsidRPr="003B2197">
              <w:rPr>
                <w:rFonts w:cs="Arial"/>
              </w:rPr>
              <w:t>xs:gYear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47386C" w14:textId="77777777" w:rsidR="00BC45A2" w:rsidRPr="003B2197" w:rsidRDefault="00BC45A2" w:rsidP="00BC45A2">
            <w:pPr>
              <w:rPr>
                <w:rFonts w:cs="Arial"/>
              </w:rPr>
            </w:pPr>
            <w:r w:rsidRPr="003B2197">
              <w:rPr>
                <w:rFonts w:cs="Arial"/>
              </w:rPr>
              <w:t xml:space="preserve">The </w:t>
            </w:r>
            <w:proofErr w:type="spellStart"/>
            <w:r w:rsidRPr="003B2197">
              <w:rPr>
                <w:rFonts w:cs="Arial"/>
              </w:rPr>
              <w:t>publicationYear</w:t>
            </w:r>
            <w:proofErr w:type="spellEnd"/>
            <w:r w:rsidRPr="003B2197">
              <w:rPr>
                <w:rFonts w:cs="Arial"/>
              </w:rPr>
              <w:t xml:space="preserve"> holds the ISO 8601 four-digit year.</w:t>
            </w:r>
          </w:p>
        </w:tc>
      </w:tr>
      <w:tr w:rsidR="00BC45A2" w:rsidRPr="003B2197" w14:paraId="66FEBB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7C164D" w14:textId="77777777" w:rsidR="00BC45A2" w:rsidRPr="003B2197" w:rsidRDefault="00BC45A2" w:rsidP="00BC45A2">
            <w:pPr>
              <w:rPr>
                <w:rFonts w:cs="Arial"/>
              </w:rPr>
            </w:pPr>
            <w:proofErr w:type="spellStart"/>
            <w:r w:rsidRPr="003B2197">
              <w:rPr>
                <w:rFonts w:cs="Arial"/>
              </w:rPr>
              <w:t>publicationPeriod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706422" w14:textId="77777777" w:rsidR="00BC45A2" w:rsidRPr="003B2197" w:rsidRDefault="00BC45A2" w:rsidP="00BC45A2">
            <w:pPr>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EBE5639" w14:textId="77777777" w:rsidR="00BC45A2" w:rsidRPr="003B2197" w:rsidRDefault="00BC45A2" w:rsidP="00BC45A2">
            <w:pPr>
              <w:rPr>
                <w:rFonts w:cs="Arial"/>
              </w:rPr>
            </w:pPr>
            <w:r w:rsidRPr="003B2197">
              <w:rPr>
                <w:rFonts w:cs="Arial"/>
              </w:rPr>
              <w:t xml:space="preserve">The </w:t>
            </w:r>
            <w:proofErr w:type="spellStart"/>
            <w:r w:rsidRPr="003B2197">
              <w:rPr>
                <w:rFonts w:cs="Arial"/>
              </w:rPr>
              <w:t>publicationPeriod</w:t>
            </w:r>
            <w:proofErr w:type="spellEnd"/>
            <w:r w:rsidRPr="003B2197">
              <w:rPr>
                <w:rFonts w:cs="Arial"/>
              </w:rPr>
              <w:t xml:space="preserve"> specifies the period of publication of the data or metadata in terms of whatever provisioning agreements might be in force (i.e., "Q1 2005" if that is the time of publication for a data set published on a quarterly basis). </w:t>
            </w:r>
          </w:p>
        </w:tc>
      </w:tr>
    </w:tbl>
    <w:p w14:paraId="557A3AE5"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61"/>
        <w:gridCol w:w="2375"/>
        <w:gridCol w:w="3639"/>
      </w:tblGrid>
      <w:tr w:rsidR="00E16485" w:rsidRPr="003B2197" w14:paraId="5B446E5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3237B6"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9016C3"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C601EC" w14:textId="77777777" w:rsidR="00E16485" w:rsidRPr="003B2197" w:rsidRDefault="00E16485" w:rsidP="0081016D">
            <w:pPr>
              <w:rPr>
                <w:rFonts w:cs="Arial"/>
                <w:b/>
                <w:bCs/>
              </w:rPr>
            </w:pPr>
            <w:r w:rsidRPr="003B2197">
              <w:rPr>
                <w:rFonts w:cs="Arial"/>
                <w:b/>
                <w:bCs/>
              </w:rPr>
              <w:t>Documentation</w:t>
            </w:r>
          </w:p>
        </w:tc>
      </w:tr>
      <w:tr w:rsidR="00E16485" w:rsidRPr="003B2197" w14:paraId="2A8E91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4A9F07"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8C3C70E"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B83322"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6B9053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C94DA" w14:textId="77777777" w:rsidR="00E16485" w:rsidRPr="003B2197" w:rsidRDefault="00E16485" w:rsidP="0081016D">
            <w:pPr>
              <w:rPr>
                <w:rFonts w:cs="Arial"/>
              </w:rPr>
            </w:pPr>
            <w:r w:rsidRPr="003B2197">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2973BC5" w14:textId="77777777" w:rsidR="00E16485" w:rsidRPr="003B2197" w:rsidRDefault="00E16485" w:rsidP="0081016D">
            <w:pPr>
              <w:rPr>
                <w:rFonts w:cs="Arial"/>
              </w:rPr>
            </w:pPr>
            <w:proofErr w:type="spellStart"/>
            <w:r w:rsidRPr="003B2197">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EDCE6D5" w14:textId="04BFCD7D" w:rsidR="00E16485" w:rsidRPr="003B2197" w:rsidRDefault="00E16485" w:rsidP="0081016D">
            <w:pPr>
              <w:rPr>
                <w:rFonts w:cs="Arial"/>
              </w:rPr>
            </w:pPr>
            <w:r w:rsidRPr="003B2197">
              <w:rPr>
                <w:rFonts w:cs="Arial"/>
              </w:rPr>
              <w:t xml:space="preserve">Allows for the linking of other resources to identifiable objects. For example, if there is reference metadata associated </w:t>
            </w:r>
            <w:r w:rsidRPr="003B2197">
              <w:rPr>
                <w:rFonts w:cs="Arial"/>
              </w:rPr>
              <w:lastRenderedPageBreak/>
              <w:t xml:space="preserve">with a structure, a link to the metadata report can be dynamically inserted in the structure metadata. </w:t>
            </w:r>
          </w:p>
        </w:tc>
      </w:tr>
      <w:tr w:rsidR="00E16485" w:rsidRPr="003B2197" w14:paraId="52E576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DB1CC2" w14:textId="77777777" w:rsidR="00E16485" w:rsidRPr="003B2197" w:rsidRDefault="00E16485" w:rsidP="0081016D">
            <w:pPr>
              <w:rPr>
                <w:rFonts w:cs="Arial"/>
              </w:rPr>
            </w:pPr>
            <w:r w:rsidRPr="003B2197">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62EB0F9F" w14:textId="77777777" w:rsidR="00E16485" w:rsidRPr="003B2197" w:rsidRDefault="00E16485" w:rsidP="0081016D">
            <w:pPr>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C33C19" w14:textId="77777777" w:rsidR="00E16485" w:rsidRPr="003B2197" w:rsidRDefault="00E16485" w:rsidP="0081016D">
            <w:pPr>
              <w:rPr>
                <w:rFonts w:cs="Arial"/>
              </w:rPr>
            </w:pPr>
            <w:r w:rsidRPr="003B2197">
              <w:rPr>
                <w:rFonts w:cs="Arial"/>
              </w:rPr>
              <w:t>Name provides for a human-readable name for the object. This may be provided in multiple, parallel language-equivalent forms.</w:t>
            </w:r>
          </w:p>
        </w:tc>
      </w:tr>
      <w:tr w:rsidR="00E16485" w:rsidRPr="003B2197" w14:paraId="448476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2A5BC" w14:textId="77777777" w:rsidR="00E16485" w:rsidRPr="003B2197" w:rsidRDefault="00E16485" w:rsidP="0081016D">
            <w:pPr>
              <w:rPr>
                <w:rFonts w:cs="Arial"/>
              </w:rPr>
            </w:pPr>
            <w:r w:rsidRPr="003B2197">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2CD08E5" w14:textId="77777777" w:rsidR="00E16485" w:rsidRPr="003B2197" w:rsidRDefault="00E16485" w:rsidP="0081016D">
            <w:pPr>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DB0CBC" w14:textId="77777777" w:rsidR="00E16485" w:rsidRPr="003B2197" w:rsidRDefault="00E16485" w:rsidP="0081016D">
            <w:pPr>
              <w:rPr>
                <w:rFonts w:cs="Arial"/>
              </w:rPr>
            </w:pPr>
            <w:r w:rsidRPr="003B2197">
              <w:rPr>
                <w:rFonts w:cs="Arial"/>
              </w:rPr>
              <w:t xml:space="preserve">Description provides for a longer human-readable description of the object. This may be provided in multiple, parallel language-equivalent forms. </w:t>
            </w:r>
          </w:p>
        </w:tc>
      </w:tr>
      <w:tr w:rsidR="00E16485" w:rsidRPr="003B2197" w14:paraId="76087F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C0A757" w14:textId="77777777" w:rsidR="00E16485" w:rsidRPr="003B2197" w:rsidRDefault="00E16485" w:rsidP="0081016D">
            <w:pPr>
              <w:rPr>
                <w:rFonts w:cs="Arial"/>
              </w:rPr>
            </w:pPr>
            <w:proofErr w:type="spellStart"/>
            <w:r w:rsidRPr="003B2197">
              <w:rPr>
                <w:rFonts w:cs="Arial"/>
              </w:rPr>
              <w:t>MetadataProvisionAgr</w:t>
            </w:r>
            <w:proofErr w:type="spellEnd"/>
            <w:r w:rsidRPr="003B2197">
              <w:rPr>
                <w:rFonts w:cs="Arial"/>
              </w:rPr>
              <w:t xml:space="preserve"> </w:t>
            </w:r>
            <w:proofErr w:type="spellStart"/>
            <w:r w:rsidRPr="003B2197">
              <w:rPr>
                <w:rFonts w:cs="Arial"/>
              </w:rPr>
              <w:t>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1E089BA" w14:textId="77777777" w:rsidR="00E16485" w:rsidRPr="003B2197" w:rsidRDefault="00E16485" w:rsidP="0081016D">
            <w:pPr>
              <w:rPr>
                <w:rFonts w:cs="Arial"/>
              </w:rPr>
            </w:pPr>
            <w:proofErr w:type="spellStart"/>
            <w:r w:rsidRPr="003B2197">
              <w:rPr>
                <w:rFonts w:cs="Arial"/>
              </w:rPr>
              <w:t>MetadataProvisionAgr</w:t>
            </w:r>
            <w:proofErr w:type="spellEnd"/>
            <w:r w:rsidRPr="003B2197">
              <w:rPr>
                <w:rFonts w:cs="Arial"/>
              </w:rPr>
              <w:t xml:space="preserve"> </w:t>
            </w:r>
            <w:proofErr w:type="spellStart"/>
            <w:r w:rsidRPr="003B2197">
              <w:rPr>
                <w:rFonts w:cs="Arial"/>
              </w:rPr>
              <w:t>eementReferenceType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E10653C" w14:textId="6568A9E9" w:rsidR="00E16485" w:rsidRPr="003B2197" w:rsidRDefault="00E16485" w:rsidP="0081016D">
            <w:pPr>
              <w:rPr>
                <w:rFonts w:cs="Arial"/>
              </w:rPr>
            </w:pPr>
            <w:proofErr w:type="spellStart"/>
            <w:r w:rsidRPr="003B2197">
              <w:rPr>
                <w:rFonts w:cs="Arial"/>
              </w:rPr>
              <w:t>Metadataflow</w:t>
            </w:r>
            <w:proofErr w:type="spellEnd"/>
            <w:r w:rsidRPr="003B2197">
              <w:rPr>
                <w:rFonts w:cs="Arial"/>
              </w:rPr>
              <w:t xml:space="preserve"> provides a reference to the</w:t>
            </w:r>
            <w:r w:rsidR="00AE4AFA">
              <w:rPr>
                <w:rFonts w:cs="Arial"/>
              </w:rPr>
              <w:t xml:space="preserve"> </w:t>
            </w:r>
            <w:r w:rsidR="00A85886">
              <w:rPr>
                <w:rFonts w:cs="Arial"/>
              </w:rPr>
              <w:t xml:space="preserve">metadata provision agreement </w:t>
            </w:r>
            <w:r w:rsidR="00AE4AFA" w:rsidRPr="00AE4AFA">
              <w:rPr>
                <w:rFonts w:cs="Arial"/>
              </w:rPr>
              <w:t>the metadata set is being reported against</w:t>
            </w:r>
            <w:r w:rsidRPr="003B2197">
              <w:rPr>
                <w:rFonts w:cs="Arial"/>
              </w:rPr>
              <w:t>.</w:t>
            </w:r>
          </w:p>
        </w:tc>
      </w:tr>
      <w:tr w:rsidR="00E16485" w:rsidRPr="003B2197" w14:paraId="522075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076E0E" w14:textId="77777777" w:rsidR="00E16485" w:rsidRPr="003B2197" w:rsidRDefault="00E16485" w:rsidP="0081016D">
            <w:pPr>
              <w:rPr>
                <w:rFonts w:cs="Arial"/>
              </w:rPr>
            </w:pPr>
            <w:proofErr w:type="spellStart"/>
            <w:r w:rsidRPr="003B2197">
              <w:rPr>
                <w:rFonts w:cs="Arial"/>
              </w:rPr>
              <w:t>Metadataflow</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15EFD2" w14:textId="77777777" w:rsidR="00E16485" w:rsidRPr="003B2197" w:rsidRDefault="00E16485" w:rsidP="0081016D">
            <w:pPr>
              <w:rPr>
                <w:rFonts w:cs="Arial"/>
              </w:rPr>
            </w:pPr>
            <w:proofErr w:type="spellStart"/>
            <w:r w:rsidRPr="003B2197">
              <w:rPr>
                <w:rFonts w:cs="Arial"/>
              </w:rPr>
              <w:t>MetadataflowReferenc</w:t>
            </w:r>
            <w:proofErr w:type="spellEnd"/>
            <w:r w:rsidRPr="003B2197">
              <w:rPr>
                <w:rFonts w:cs="Arial"/>
              </w:rPr>
              <w:t xml:space="preserve"> </w:t>
            </w:r>
            <w:proofErr w:type="spellStart"/>
            <w:r w:rsidRPr="003B2197">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9E11DF" w14:textId="77777777" w:rsidR="00E16485" w:rsidRPr="003B2197" w:rsidRDefault="00E16485" w:rsidP="0081016D">
            <w:pPr>
              <w:rPr>
                <w:rFonts w:cs="Arial"/>
              </w:rPr>
            </w:pPr>
            <w:proofErr w:type="spellStart"/>
            <w:r w:rsidRPr="003B2197">
              <w:rPr>
                <w:rFonts w:cs="Arial"/>
              </w:rPr>
              <w:t>Metadataflow</w:t>
            </w:r>
            <w:proofErr w:type="spellEnd"/>
            <w:r w:rsidRPr="003B2197">
              <w:rPr>
                <w:rFonts w:cs="Arial"/>
              </w:rPr>
              <w:t xml:space="preserve"> provides a reference to the </w:t>
            </w:r>
            <w:proofErr w:type="spellStart"/>
            <w:r w:rsidRPr="003B2197">
              <w:rPr>
                <w:rFonts w:cs="Arial"/>
              </w:rPr>
              <w:t>metadataflow</w:t>
            </w:r>
            <w:proofErr w:type="spellEnd"/>
            <w:r w:rsidRPr="003B2197">
              <w:rPr>
                <w:rFonts w:cs="Arial"/>
              </w:rPr>
              <w:t xml:space="preserve"> the metadata set is being reported against.</w:t>
            </w:r>
          </w:p>
        </w:tc>
      </w:tr>
      <w:tr w:rsidR="00E16485" w:rsidRPr="003B2197" w14:paraId="38CD65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57C2E2" w14:textId="77777777" w:rsidR="00E16485" w:rsidRPr="003B2197" w:rsidRDefault="00E16485" w:rsidP="0081016D">
            <w:pPr>
              <w:rPr>
                <w:rFonts w:cs="Arial"/>
              </w:rPr>
            </w:pPr>
            <w:r w:rsidRPr="003B2197">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BDC3922" w14:textId="77777777" w:rsidR="00E16485" w:rsidRPr="003B2197" w:rsidRDefault="00E16485" w:rsidP="0081016D">
            <w:pPr>
              <w:rPr>
                <w:rFonts w:cs="Arial"/>
              </w:rPr>
            </w:pPr>
            <w:proofErr w:type="spellStart"/>
            <w:r w:rsidRPr="003B2197">
              <w:rPr>
                <w:rFonts w:cs="Arial"/>
              </w:rPr>
              <w:t>WildcardUrnType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88AFD0" w14:textId="77777777" w:rsidR="00E16485" w:rsidRPr="003B2197" w:rsidRDefault="00E16485" w:rsidP="0081016D">
            <w:pPr>
              <w:rPr>
                <w:rFonts w:cs="Arial"/>
              </w:rPr>
            </w:pPr>
            <w:r w:rsidRPr="003B2197">
              <w:rPr>
                <w:rFonts w:cs="Arial"/>
              </w:rPr>
              <w:t xml:space="preserve">Target references the target structures for which metadata is being reported. These must conform with the constraints defined by the metadata provision agreement and/or the </w:t>
            </w:r>
            <w:proofErr w:type="spellStart"/>
            <w:r w:rsidRPr="003B2197">
              <w:rPr>
                <w:rFonts w:cs="Arial"/>
              </w:rPr>
              <w:t>metadataflow</w:t>
            </w:r>
            <w:proofErr w:type="spellEnd"/>
            <w:r w:rsidRPr="003B2197">
              <w:rPr>
                <w:rFonts w:cs="Arial"/>
              </w:rPr>
              <w:t xml:space="preserve">. </w:t>
            </w:r>
          </w:p>
        </w:tc>
      </w:tr>
      <w:tr w:rsidR="00E16485" w:rsidRPr="003B2197" w14:paraId="12E4C7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BF90C6" w14:textId="77777777" w:rsidR="00E16485" w:rsidRPr="003B2197" w:rsidRDefault="00E16485" w:rsidP="0081016D">
            <w:pPr>
              <w:rPr>
                <w:rFonts w:cs="Arial"/>
              </w:rPr>
            </w:pPr>
            <w:r w:rsidRPr="003B2197">
              <w:rPr>
                <w:rFonts w:cs="Arial"/>
              </w:rPr>
              <w:t>Attribute</w:t>
            </w:r>
          </w:p>
        </w:tc>
        <w:tc>
          <w:tcPr>
            <w:tcW w:w="0" w:type="auto"/>
            <w:tcBorders>
              <w:top w:val="outset" w:sz="6" w:space="0" w:color="auto"/>
              <w:left w:val="outset" w:sz="6" w:space="0" w:color="auto"/>
              <w:bottom w:val="outset" w:sz="6" w:space="0" w:color="auto"/>
              <w:right w:val="outset" w:sz="6" w:space="0" w:color="auto"/>
            </w:tcBorders>
            <w:hideMark/>
          </w:tcPr>
          <w:p w14:paraId="6221CEE0" w14:textId="77777777" w:rsidR="00E16485" w:rsidRPr="003B2197" w:rsidRDefault="00E16485" w:rsidP="0081016D">
            <w:pPr>
              <w:rPr>
                <w:rFonts w:cs="Arial"/>
              </w:rPr>
            </w:pPr>
            <w:proofErr w:type="spellStart"/>
            <w:r w:rsidRPr="003B2197">
              <w:rPr>
                <w:rFonts w:cs="Arial"/>
              </w:rPr>
              <w:t>AttributeType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0A4423" w14:textId="09C0AEC1" w:rsidR="00E16485" w:rsidRPr="003B2197" w:rsidRDefault="00E16485" w:rsidP="0081016D">
            <w:pPr>
              <w:rPr>
                <w:rFonts w:cs="Arial"/>
              </w:rPr>
            </w:pPr>
            <w:proofErr w:type="spellStart"/>
            <w:r w:rsidRPr="003B2197">
              <w:rPr>
                <w:rFonts w:cs="Arial"/>
              </w:rPr>
              <w:t>Att</w:t>
            </w:r>
            <w:proofErr w:type="spellEnd"/>
            <w:r w:rsidRPr="003B2197">
              <w:rPr>
                <w:rFonts w:cs="Arial"/>
              </w:rPr>
              <w:t xml:space="preserve"> elements hold the reported metadata attribute values being reported in the metadata set. These conform to the metadata structure </w:t>
            </w:r>
            <w:r w:rsidR="00A85886">
              <w:rPr>
                <w:rFonts w:cs="Arial"/>
              </w:rPr>
              <w:t>definition.</w:t>
            </w:r>
            <w:r w:rsidRPr="003B2197">
              <w:rPr>
                <w:rFonts w:cs="Arial"/>
              </w:rPr>
              <w:t xml:space="preserve"> </w:t>
            </w:r>
          </w:p>
        </w:tc>
      </w:tr>
    </w:tbl>
    <w:p w14:paraId="6DCA7DCA" w14:textId="77777777" w:rsidR="00E16485" w:rsidRPr="003B2197" w:rsidRDefault="00E16485" w:rsidP="00900C0B">
      <w:pPr>
        <w:pStyle w:val="section"/>
        <w:jc w:val="both"/>
        <w:rPr>
          <w:sz w:val="20"/>
          <w:lang w:val="en-GB"/>
        </w:rPr>
      </w:pPr>
      <w:proofErr w:type="spellStart"/>
      <w:r w:rsidRPr="003B2197">
        <w:rPr>
          <w:b/>
          <w:bCs/>
          <w:sz w:val="20"/>
          <w:lang w:val="en-GB"/>
        </w:rPr>
        <w:t>AttributeType</w:t>
      </w:r>
      <w:proofErr w:type="spellEnd"/>
      <w:r w:rsidRPr="003B2197">
        <w:rPr>
          <w:b/>
          <w:bCs/>
          <w:sz w:val="20"/>
          <w:lang w:val="en-GB"/>
        </w:rPr>
        <w:t xml:space="preserve">: </w:t>
      </w:r>
      <w:proofErr w:type="spellStart"/>
      <w:r w:rsidRPr="003B2197">
        <w:rPr>
          <w:sz w:val="20"/>
          <w:lang w:val="en-GB"/>
        </w:rPr>
        <w:t>AttributeType</w:t>
      </w:r>
      <w:proofErr w:type="spellEnd"/>
      <w:r w:rsidRPr="003B2197">
        <w:rPr>
          <w:sz w:val="20"/>
          <w:lang w:val="en-GB"/>
        </w:rPr>
        <w:t xml:space="preserve"> defines the structure for a reported metadata attribute. A value for the attribute can be supplied as either a single value (enumerated or non-enumerated single value), or multi-lingual text values (either structured or unstructured). Optional child attributes </w:t>
      </w:r>
      <w:proofErr w:type="spellStart"/>
      <w:r w:rsidRPr="003B2197">
        <w:rPr>
          <w:sz w:val="20"/>
          <w:lang w:val="en-GB"/>
        </w:rPr>
        <w:t>ar</w:t>
      </w:r>
      <w:proofErr w:type="spellEnd"/>
      <w:r w:rsidRPr="003B2197">
        <w:rPr>
          <w:sz w:val="20"/>
          <w:lang w:val="en-GB"/>
        </w:rPr>
        <w:t xml:space="preserve"> also available if the metadata attribute definition defines nested metadata attributes.</w:t>
      </w:r>
    </w:p>
    <w:p w14:paraId="0C48B196" w14:textId="77777777" w:rsidR="00E16485" w:rsidRPr="003B2197" w:rsidRDefault="00E16485" w:rsidP="00E16485">
      <w:pPr>
        <w:pStyle w:val="NormalWeb"/>
        <w:rPr>
          <w:sz w:val="20"/>
          <w:szCs w:val="20"/>
          <w:lang w:val="en-GB"/>
        </w:rPr>
      </w:pPr>
      <w:r w:rsidRPr="003B2197">
        <w:rPr>
          <w:lang w:val="en-GB"/>
        </w:rPr>
        <w:t xml:space="preserve">Derivation: </w:t>
      </w:r>
    </w:p>
    <w:p w14:paraId="5BD17D11" w14:textId="77777777" w:rsidR="00E16485" w:rsidRPr="003B2197" w:rsidRDefault="00E16485" w:rsidP="00E16485">
      <w:pPr>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480A4DE0" wp14:editId="4E5A7812">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rPr>
        <w:t>AttributeType</w:t>
      </w:r>
      <w:proofErr w:type="spellEnd"/>
    </w:p>
    <w:p w14:paraId="0EB7CA26" w14:textId="77777777" w:rsidR="00E16485" w:rsidRPr="003B2197" w:rsidRDefault="00E16485" w:rsidP="00E16485">
      <w:pPr>
        <w:pStyle w:val="NormalWeb"/>
        <w:rPr>
          <w:sz w:val="20"/>
          <w:szCs w:val="20"/>
          <w:lang w:val="en-GB"/>
        </w:rPr>
      </w:pPr>
      <w:r w:rsidRPr="003B2197">
        <w:rPr>
          <w:lang w:val="en-GB"/>
        </w:rPr>
        <w:t xml:space="preserve">Attributes: </w:t>
      </w:r>
    </w:p>
    <w:p w14:paraId="3BD2C688" w14:textId="77777777" w:rsidR="00E16485" w:rsidRPr="003B2197" w:rsidRDefault="00E16485" w:rsidP="00E16485">
      <w:pPr>
        <w:rPr>
          <w:rFonts w:cs="Arial"/>
        </w:rPr>
      </w:pPr>
      <w:r w:rsidRPr="003B2197">
        <w:rPr>
          <w:rStyle w:val="code1"/>
        </w:rPr>
        <w:lastRenderedPageBreak/>
        <w:t>id</w:t>
      </w:r>
    </w:p>
    <w:p w14:paraId="20172820" w14:textId="77777777" w:rsidR="00E16485" w:rsidRPr="003B2197" w:rsidRDefault="00E16485" w:rsidP="00E16485">
      <w:pPr>
        <w:pStyle w:val="NormalWeb"/>
        <w:rPr>
          <w:sz w:val="20"/>
          <w:szCs w:val="20"/>
          <w:lang w:val="en-GB"/>
        </w:rPr>
      </w:pPr>
      <w:r w:rsidRPr="003B2197">
        <w:rPr>
          <w:lang w:val="en-GB"/>
        </w:rPr>
        <w:t xml:space="preserve">Content: </w:t>
      </w:r>
    </w:p>
    <w:p w14:paraId="336B0980" w14:textId="77777777" w:rsidR="00E16485" w:rsidRPr="003B2197" w:rsidRDefault="00E16485" w:rsidP="00E16485">
      <w:pPr>
        <w:rPr>
          <w:rFonts w:cs="Arial"/>
        </w:rPr>
      </w:pPr>
      <w:r w:rsidRPr="003B2197">
        <w:rPr>
          <w:rStyle w:val="code1"/>
        </w:rPr>
        <w:t xml:space="preserve">Annotations?, (Value+ | Text+ | </w:t>
      </w:r>
      <w:proofErr w:type="spellStart"/>
      <w:r w:rsidRPr="003B2197">
        <w:rPr>
          <w:rStyle w:val="code1"/>
        </w:rPr>
        <w:t>StructuredText</w:t>
      </w:r>
      <w:proofErr w:type="spellEnd"/>
      <w:r w:rsidRPr="003B2197">
        <w:rPr>
          <w:rStyle w:val="code1"/>
        </w:rPr>
        <w:t>+)?, Attribute*</w:t>
      </w:r>
    </w:p>
    <w:p w14:paraId="2C583DFB" w14:textId="77777777" w:rsidR="00E16485" w:rsidRPr="003B2197" w:rsidRDefault="00E16485" w:rsidP="00E16485">
      <w:pPr>
        <w:pStyle w:val="NormalWeb"/>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755"/>
        <w:gridCol w:w="6765"/>
      </w:tblGrid>
      <w:tr w:rsidR="00E16485" w:rsidRPr="003B2197" w14:paraId="0B1CFD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E8ECA"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C8B598"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EB7CBB" w14:textId="77777777" w:rsidR="00E16485" w:rsidRPr="003B2197" w:rsidRDefault="00E16485" w:rsidP="0081016D">
            <w:pPr>
              <w:rPr>
                <w:rFonts w:cs="Arial"/>
                <w:b/>
                <w:bCs/>
              </w:rPr>
            </w:pPr>
            <w:r w:rsidRPr="003B2197">
              <w:rPr>
                <w:rFonts w:cs="Arial"/>
                <w:b/>
                <w:bCs/>
              </w:rPr>
              <w:t>Documentation</w:t>
            </w:r>
          </w:p>
        </w:tc>
      </w:tr>
      <w:tr w:rsidR="00E16485" w:rsidRPr="003B2197" w14:paraId="435382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28BE98" w14:textId="77777777" w:rsidR="00E16485" w:rsidRPr="003B2197" w:rsidRDefault="00E16485" w:rsidP="0081016D">
            <w:pPr>
              <w:rPr>
                <w:rFonts w:cs="Arial"/>
              </w:rPr>
            </w:pPr>
            <w:r w:rsidRPr="003B2197">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024CFF9" w14:textId="77777777" w:rsidR="00E16485" w:rsidRPr="003B2197" w:rsidRDefault="00E16485" w:rsidP="0081016D">
            <w:pPr>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4B3596" w14:textId="77777777" w:rsidR="00E16485" w:rsidRPr="003B2197" w:rsidRDefault="00E16485" w:rsidP="0081016D">
            <w:pPr>
              <w:rPr>
                <w:rFonts w:cs="Arial"/>
              </w:rPr>
            </w:pPr>
            <w:r w:rsidRPr="003B2197">
              <w:rPr>
                <w:rFonts w:cs="Arial"/>
              </w:rPr>
              <w:t>The id attribute identifies the metadata attribute that the value is being reported for.</w:t>
            </w:r>
          </w:p>
        </w:tc>
      </w:tr>
    </w:tbl>
    <w:p w14:paraId="75CEAF7E" w14:textId="77777777" w:rsidR="00E16485" w:rsidRPr="003B2197" w:rsidRDefault="00E16485" w:rsidP="00E16485">
      <w:pPr>
        <w:pStyle w:val="NormalWeb"/>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744"/>
        <w:gridCol w:w="5009"/>
      </w:tblGrid>
      <w:tr w:rsidR="00E16485" w:rsidRPr="003B2197" w14:paraId="2A0FE6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2F629F" w14:textId="77777777" w:rsidR="00E16485" w:rsidRPr="003B2197" w:rsidRDefault="00E16485" w:rsidP="0081016D">
            <w:pPr>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E72C53" w14:textId="77777777" w:rsidR="00E16485" w:rsidRPr="003B2197" w:rsidRDefault="00E16485" w:rsidP="0081016D">
            <w:pPr>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9C5FB2" w14:textId="77777777" w:rsidR="00E16485" w:rsidRPr="003B2197" w:rsidRDefault="00E16485" w:rsidP="0081016D">
            <w:pPr>
              <w:rPr>
                <w:rFonts w:cs="Arial"/>
                <w:b/>
                <w:bCs/>
              </w:rPr>
            </w:pPr>
            <w:r w:rsidRPr="003B2197">
              <w:rPr>
                <w:rFonts w:cs="Arial"/>
                <w:b/>
                <w:bCs/>
              </w:rPr>
              <w:t>Documentation</w:t>
            </w:r>
          </w:p>
        </w:tc>
      </w:tr>
      <w:tr w:rsidR="00E16485" w:rsidRPr="003B2197" w14:paraId="6316EE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0DE7CD" w14:textId="77777777" w:rsidR="00E16485" w:rsidRPr="003B2197" w:rsidRDefault="00E16485" w:rsidP="0081016D">
            <w:pPr>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3827F1D" w14:textId="77777777" w:rsidR="00E16485" w:rsidRPr="003B2197" w:rsidRDefault="00E16485" w:rsidP="0081016D">
            <w:pPr>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05334A2" w14:textId="77777777" w:rsidR="00E16485" w:rsidRPr="003B2197" w:rsidRDefault="00E16485" w:rsidP="0081016D">
            <w:pPr>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7DE45F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7B308" w14:textId="77777777" w:rsidR="00E16485" w:rsidRPr="003B2197" w:rsidRDefault="00E16485" w:rsidP="0081016D">
            <w:pPr>
              <w:rPr>
                <w:rFonts w:cs="Arial"/>
              </w:rPr>
            </w:pPr>
            <w:r w:rsidRPr="003B2197">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7F5BFDDD" w14:textId="77777777" w:rsidR="00E16485" w:rsidRPr="003B2197" w:rsidRDefault="00E16485" w:rsidP="0081016D">
            <w:pPr>
              <w:rPr>
                <w:rFonts w:cs="Arial"/>
              </w:rPr>
            </w:pPr>
            <w:proofErr w:type="spellStart"/>
            <w:r w:rsidRPr="003B2197">
              <w:rPr>
                <w:rFonts w:cs="Arial"/>
              </w:rPr>
              <w:t>xs:anySimpleType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26FDD4" w14:textId="77777777" w:rsidR="00E16485" w:rsidRPr="003B2197" w:rsidRDefault="00E16485" w:rsidP="0081016D">
            <w:pPr>
              <w:rPr>
                <w:rFonts w:cs="Arial"/>
              </w:rPr>
            </w:pPr>
            <w:r w:rsidRPr="003B2197">
              <w:rPr>
                <w:rFonts w:cs="Arial"/>
              </w:rPr>
              <w:t xml:space="preserve">Value holds any simple value (enumerated or not) for the metadata attribute. It can be repeated if this metadata attribute allows for multiple values. </w:t>
            </w:r>
          </w:p>
        </w:tc>
      </w:tr>
      <w:tr w:rsidR="00E16485" w:rsidRPr="003B2197" w14:paraId="77EF16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3DB34A" w14:textId="77777777" w:rsidR="00E16485" w:rsidRPr="003B2197" w:rsidRDefault="00E16485" w:rsidP="0081016D">
            <w:pPr>
              <w:rPr>
                <w:rFonts w:cs="Arial"/>
              </w:rPr>
            </w:pPr>
            <w:r w:rsidRPr="003B2197">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03140537" w14:textId="77777777" w:rsidR="00E16485" w:rsidRPr="003B2197" w:rsidRDefault="00E16485" w:rsidP="0081016D">
            <w:pPr>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18AE9A" w14:textId="768F7CF8" w:rsidR="00E16485" w:rsidRPr="003B2197" w:rsidRDefault="00E16485" w:rsidP="0081016D">
            <w:pPr>
              <w:rPr>
                <w:rFonts w:cs="Arial"/>
              </w:rPr>
            </w:pPr>
            <w:r w:rsidRPr="003B2197">
              <w:rPr>
                <w:rFonts w:cs="Arial"/>
              </w:rPr>
              <w:t>Text is used to supply parallel multi-lingual textual values for the reported metadata attribute. This will be used if the text format of the metadata attribute has a type of string</w:t>
            </w:r>
            <w:r w:rsidR="00A85886">
              <w:rPr>
                <w:rFonts w:cs="Arial"/>
              </w:rPr>
              <w:t>,</w:t>
            </w:r>
            <w:r w:rsidRPr="003B2197">
              <w:rPr>
                <w:rFonts w:cs="Arial"/>
              </w:rPr>
              <w:t xml:space="preserve"> and the multi-lingual value is set to true. </w:t>
            </w:r>
          </w:p>
        </w:tc>
      </w:tr>
      <w:tr w:rsidR="00E16485" w:rsidRPr="003B2197" w14:paraId="3E8B3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D15B7" w14:textId="77777777" w:rsidR="00E16485" w:rsidRPr="003B2197" w:rsidRDefault="00E16485" w:rsidP="0081016D">
            <w:pPr>
              <w:rPr>
                <w:rFonts w:cs="Arial"/>
              </w:rPr>
            </w:pPr>
            <w:proofErr w:type="spellStart"/>
            <w:r w:rsidRPr="003B2197">
              <w:rPr>
                <w:rFonts w:cs="Arial"/>
              </w:rPr>
              <w:t>StructuredText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76E287" w14:textId="77777777" w:rsidR="00E16485" w:rsidRPr="003B2197" w:rsidRDefault="00E16485" w:rsidP="0081016D">
            <w:pPr>
              <w:rPr>
                <w:rFonts w:cs="Arial"/>
              </w:rPr>
            </w:pPr>
            <w:proofErr w:type="spellStart"/>
            <w:r w:rsidRPr="003B2197">
              <w:rPr>
                <w:rFonts w:cs="Arial"/>
              </w:rPr>
              <w:t>XHTMLType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DD0EBC" w14:textId="14E1CF41" w:rsidR="00E16485" w:rsidRPr="003B2197" w:rsidRDefault="00E16485" w:rsidP="0081016D">
            <w:pPr>
              <w:rPr>
                <w:rFonts w:cs="Arial"/>
              </w:rPr>
            </w:pPr>
            <w:proofErr w:type="spellStart"/>
            <w:r w:rsidRPr="003B2197">
              <w:rPr>
                <w:rFonts w:cs="Arial"/>
              </w:rPr>
              <w:t>StructuredText</w:t>
            </w:r>
            <w:proofErr w:type="spellEnd"/>
            <w:r w:rsidRPr="003B2197">
              <w:rPr>
                <w:rFonts w:cs="Arial"/>
              </w:rPr>
              <w:t xml:space="preserve"> is used to supply parallel multi-lingual structured (as XHTML) textual values for the reported metadata attribute. This will be used if the text format of the metadata attribute has a type of XHTML</w:t>
            </w:r>
            <w:r w:rsidR="00A85886">
              <w:rPr>
                <w:rFonts w:cs="Arial"/>
              </w:rPr>
              <w:t>,</w:t>
            </w:r>
            <w:r w:rsidRPr="003B2197">
              <w:rPr>
                <w:rFonts w:cs="Arial"/>
              </w:rPr>
              <w:t xml:space="preserve"> and the multi-lingual value is set to true. </w:t>
            </w:r>
          </w:p>
        </w:tc>
      </w:tr>
      <w:tr w:rsidR="00E16485" w:rsidRPr="003B2197" w14:paraId="77CF15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B9C339" w14:textId="77777777" w:rsidR="00E16485" w:rsidRPr="003B2197" w:rsidRDefault="00E16485" w:rsidP="0081016D">
            <w:pPr>
              <w:rPr>
                <w:rFonts w:cs="Arial"/>
              </w:rPr>
            </w:pPr>
            <w:r w:rsidRPr="003B2197">
              <w:rPr>
                <w:rFonts w:cs="Arial"/>
              </w:rPr>
              <w:t>Attribute</w:t>
            </w:r>
          </w:p>
        </w:tc>
        <w:tc>
          <w:tcPr>
            <w:tcW w:w="0" w:type="auto"/>
            <w:tcBorders>
              <w:top w:val="outset" w:sz="6" w:space="0" w:color="auto"/>
              <w:left w:val="outset" w:sz="6" w:space="0" w:color="auto"/>
              <w:bottom w:val="outset" w:sz="6" w:space="0" w:color="auto"/>
              <w:right w:val="outset" w:sz="6" w:space="0" w:color="auto"/>
            </w:tcBorders>
            <w:hideMark/>
          </w:tcPr>
          <w:p w14:paraId="37834F07" w14:textId="77777777" w:rsidR="00E16485" w:rsidRPr="003B2197" w:rsidRDefault="00E16485" w:rsidP="0081016D">
            <w:pPr>
              <w:rPr>
                <w:rFonts w:cs="Arial"/>
              </w:rPr>
            </w:pPr>
            <w:proofErr w:type="spellStart"/>
            <w:r w:rsidRPr="003B2197">
              <w:rPr>
                <w:rFonts w:cs="Arial"/>
              </w:rPr>
              <w:t>AttributeType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7B99FB" w14:textId="77777777" w:rsidR="00E16485" w:rsidRPr="003B2197" w:rsidRDefault="00E16485" w:rsidP="0081016D">
            <w:pPr>
              <w:rPr>
                <w:rFonts w:cs="Arial"/>
              </w:rPr>
            </w:pPr>
            <w:proofErr w:type="spellStart"/>
            <w:r w:rsidRPr="003B2197">
              <w:rPr>
                <w:rFonts w:cs="Arial"/>
              </w:rPr>
              <w:t>Att</w:t>
            </w:r>
            <w:proofErr w:type="spellEnd"/>
            <w:r w:rsidRPr="003B2197">
              <w:rPr>
                <w:rFonts w:cs="Arial"/>
              </w:rPr>
              <w:t xml:space="preserve"> contains the reported metadata attribute values for the child metadata attributes.</w:t>
            </w:r>
          </w:p>
        </w:tc>
      </w:tr>
    </w:tbl>
    <w:p w14:paraId="7E4FD53D" w14:textId="77777777" w:rsidR="00D44C96" w:rsidRPr="003B2197" w:rsidRDefault="00D44C96" w:rsidP="00D44C96">
      <w:pPr>
        <w:pStyle w:val="ParagraphCharCharChar"/>
      </w:pPr>
    </w:p>
    <w:p w14:paraId="57B478D9" w14:textId="77777777" w:rsidR="007F2B31" w:rsidRPr="003B2197" w:rsidRDefault="007F2B31" w:rsidP="007F2B31">
      <w:pPr>
        <w:pStyle w:val="Heading1"/>
      </w:pPr>
      <w:bookmarkStart w:id="19" w:name="_Toc290069326"/>
      <w:bookmarkStart w:id="20" w:name="_Toc197687400"/>
      <w:r w:rsidRPr="003B2197">
        <w:t>Mapping to Structure-Specific Schemas</w:t>
      </w:r>
      <w:bookmarkEnd w:id="19"/>
      <w:bookmarkEnd w:id="20"/>
    </w:p>
    <w:p w14:paraId="418D080E" w14:textId="77777777" w:rsidR="007F2B31" w:rsidRPr="003B2197" w:rsidRDefault="007F2B31" w:rsidP="00381C5B">
      <w:pPr>
        <w:pStyle w:val="Heading2"/>
      </w:pPr>
      <w:bookmarkStart w:id="21" w:name="_Toc290069327"/>
      <w:bookmarkStart w:id="22" w:name="_Toc197687401"/>
      <w:r w:rsidRPr="003B2197">
        <w:t>General</w:t>
      </w:r>
      <w:bookmarkEnd w:id="21"/>
      <w:bookmarkEnd w:id="22"/>
      <w:r w:rsidRPr="003B2197">
        <w:t xml:space="preserve"> </w:t>
      </w:r>
    </w:p>
    <w:p w14:paraId="5A7AD827" w14:textId="26DFF9D5" w:rsidR="007F2B31" w:rsidRPr="003B2197" w:rsidRDefault="007F2B31" w:rsidP="00900C0B">
      <w:pPr>
        <w:jc w:val="both"/>
        <w:rPr>
          <w:rFonts w:cs="Arial"/>
          <w:lang w:bidi="ml"/>
        </w:rPr>
      </w:pPr>
      <w:r w:rsidRPr="003B2197">
        <w:rPr>
          <w:rFonts w:cs="Arial"/>
          <w:lang w:bidi="ml"/>
        </w:rPr>
        <w:t>Data</w:t>
      </w:r>
      <w:r w:rsidR="00900C0B">
        <w:rPr>
          <w:rFonts w:cs="Arial"/>
          <w:lang w:bidi="ml"/>
        </w:rPr>
        <w:t>-</w:t>
      </w:r>
      <w:r w:rsidRPr="003B2197">
        <w:rPr>
          <w:rFonts w:cs="Arial"/>
          <w:lang w:bidi="ml"/>
        </w:rPr>
        <w:t xml:space="preserve">structure-specific schemas are each based on one single core construct found in </w:t>
      </w:r>
      <w:r w:rsidR="002A7BF9" w:rsidRPr="003B2197">
        <w:rPr>
          <w:rFonts w:cs="Arial"/>
          <w:lang w:bidi="ml"/>
        </w:rPr>
        <w:t xml:space="preserve">the </w:t>
      </w:r>
      <w:r w:rsidRPr="003B2197">
        <w:rPr>
          <w:rFonts w:cs="Arial"/>
          <w:lang w:bidi="ml"/>
        </w:rPr>
        <w:t>structure-specific namespace</w:t>
      </w:r>
      <w:r w:rsidR="00A85886">
        <w:rPr>
          <w:rFonts w:cs="Arial"/>
          <w:lang w:bidi="ml"/>
        </w:rPr>
        <w:t>:</w:t>
      </w:r>
    </w:p>
    <w:p w14:paraId="35C32C8E" w14:textId="2FA84F55" w:rsidR="007F2B31" w:rsidRPr="003B2197" w:rsidRDefault="007F2B31" w:rsidP="007F2B31">
      <w:pPr>
        <w:rPr>
          <w:rFonts w:cs="Arial"/>
          <w:lang w:bidi="ml"/>
        </w:rPr>
      </w:pPr>
      <w:r w:rsidRPr="003B2197">
        <w:rPr>
          <w:rFonts w:cs="Arial"/>
          <w:lang w:bidi="ml"/>
        </w:rPr>
        <w:lastRenderedPageBreak/>
        <w:t>Data  - http://www.SDMX.org/resources/SDMXML/schemas/v</w:t>
      </w:r>
      <w:r w:rsidR="0064297C" w:rsidRPr="003B2197">
        <w:rPr>
          <w:rFonts w:cs="Arial"/>
          <w:lang w:bidi="ml"/>
        </w:rPr>
        <w:t>3_1</w:t>
      </w:r>
      <w:r w:rsidRPr="003B2197">
        <w:rPr>
          <w:rFonts w:cs="Arial"/>
          <w:lang w:bidi="ml"/>
        </w:rPr>
        <w:t>/data/structurespecific</w:t>
      </w:r>
    </w:p>
    <w:p w14:paraId="1B911C01" w14:textId="77777777" w:rsidR="007F2B31" w:rsidRPr="003B2197" w:rsidRDefault="007F2B31" w:rsidP="00EB60F7">
      <w:pPr>
        <w:pStyle w:val="Heading3"/>
      </w:pPr>
      <w:bookmarkStart w:id="23" w:name="_Toc290069328"/>
      <w:bookmarkStart w:id="24" w:name="_Toc197687402"/>
      <w:r w:rsidRPr="003B2197">
        <w:t>Basic Terminology</w:t>
      </w:r>
      <w:bookmarkEnd w:id="23"/>
      <w:bookmarkEnd w:id="24"/>
    </w:p>
    <w:p w14:paraId="28EC12BA" w14:textId="77777777" w:rsidR="007F2B31" w:rsidRPr="003B2197" w:rsidRDefault="007F2B31" w:rsidP="007F2B31">
      <w:pPr>
        <w:rPr>
          <w:rFonts w:cs="Arial"/>
          <w:lang w:bidi="ml"/>
        </w:rPr>
      </w:pPr>
      <w:r w:rsidRPr="003B2197">
        <w:rPr>
          <w:rFonts w:cs="Arial"/>
          <w:lang w:bidi="ml"/>
        </w:rPr>
        <w:t>In the subsequent sections, the following namespace prefixes are used:</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40"/>
        <w:gridCol w:w="1800"/>
      </w:tblGrid>
      <w:tr w:rsidR="007F2B31" w:rsidRPr="003B2197" w14:paraId="22D433AD" w14:textId="77777777" w:rsidTr="0006082B">
        <w:tc>
          <w:tcPr>
            <w:tcW w:w="5940" w:type="dxa"/>
          </w:tcPr>
          <w:p w14:paraId="0397448A" w14:textId="77777777" w:rsidR="007F2B31" w:rsidRPr="003B2197" w:rsidRDefault="007F2B31" w:rsidP="0006082B">
            <w:pPr>
              <w:rPr>
                <w:rFonts w:cs="Arial"/>
                <w:b/>
                <w:lang w:bidi="ml"/>
              </w:rPr>
            </w:pPr>
            <w:r w:rsidRPr="003B2197">
              <w:rPr>
                <w:rFonts w:cs="Arial"/>
                <w:b/>
                <w:lang w:bidi="ml"/>
              </w:rPr>
              <w:t>Namespace</w:t>
            </w:r>
          </w:p>
        </w:tc>
        <w:tc>
          <w:tcPr>
            <w:tcW w:w="1800" w:type="dxa"/>
          </w:tcPr>
          <w:p w14:paraId="5D2D02E0" w14:textId="77777777" w:rsidR="007F2B31" w:rsidRPr="003B2197" w:rsidRDefault="007F2B31" w:rsidP="0006082B">
            <w:pPr>
              <w:rPr>
                <w:rFonts w:cs="Arial"/>
                <w:b/>
                <w:lang w:bidi="ml"/>
              </w:rPr>
            </w:pPr>
            <w:r w:rsidRPr="003B2197">
              <w:rPr>
                <w:rFonts w:cs="Arial"/>
                <w:b/>
                <w:lang w:bidi="ml"/>
              </w:rPr>
              <w:t>Prefix</w:t>
            </w:r>
          </w:p>
        </w:tc>
      </w:tr>
      <w:tr w:rsidR="007F2B31" w:rsidRPr="003B2197" w14:paraId="7E4264CE" w14:textId="77777777" w:rsidTr="0006082B">
        <w:tc>
          <w:tcPr>
            <w:tcW w:w="5940" w:type="dxa"/>
          </w:tcPr>
          <w:p w14:paraId="41CF47B1" w14:textId="77777777" w:rsidR="007F2B31" w:rsidRPr="003B2197" w:rsidRDefault="007F2B31" w:rsidP="0006082B">
            <w:pPr>
              <w:rPr>
                <w:rFonts w:cs="Arial"/>
                <w:highlight w:val="yellow"/>
                <w:lang w:bidi="ml"/>
              </w:rPr>
            </w:pPr>
            <w:r w:rsidRPr="003B2197">
              <w:rPr>
                <w:rFonts w:cs="Arial"/>
                <w:lang w:bidi="ml"/>
              </w:rPr>
              <w:t>http://www.w3.org/2001/XMLSchema</w:t>
            </w:r>
          </w:p>
        </w:tc>
        <w:tc>
          <w:tcPr>
            <w:tcW w:w="1800" w:type="dxa"/>
          </w:tcPr>
          <w:p w14:paraId="47FE34F5" w14:textId="2A96A167" w:rsidR="007F2B31" w:rsidRPr="003B2197" w:rsidRDefault="009574E8" w:rsidP="0006082B">
            <w:pPr>
              <w:rPr>
                <w:rFonts w:cs="Arial"/>
                <w:lang w:bidi="ml"/>
              </w:rPr>
            </w:pPr>
            <w:proofErr w:type="spellStart"/>
            <w:r>
              <w:rPr>
                <w:rFonts w:cs="Arial"/>
                <w:lang w:bidi="ml"/>
              </w:rPr>
              <w:t>x</w:t>
            </w:r>
            <w:r w:rsidR="007F2B31" w:rsidRPr="003B2197">
              <w:rPr>
                <w:rFonts w:cs="Arial"/>
                <w:lang w:bidi="ml"/>
              </w:rPr>
              <w:t>s</w:t>
            </w:r>
            <w:proofErr w:type="spellEnd"/>
          </w:p>
        </w:tc>
      </w:tr>
      <w:tr w:rsidR="007F2B31" w:rsidRPr="003B2197" w14:paraId="64FF386D" w14:textId="77777777" w:rsidTr="0006082B">
        <w:tc>
          <w:tcPr>
            <w:tcW w:w="5940" w:type="dxa"/>
          </w:tcPr>
          <w:p w14:paraId="54222FD1" w14:textId="02190663" w:rsidR="007F2B31" w:rsidRPr="003B2197" w:rsidRDefault="007F2B31" w:rsidP="00A10AD4">
            <w:pPr>
              <w:rPr>
                <w:rFonts w:cs="Arial"/>
                <w:lang w:bidi="ml"/>
              </w:rPr>
            </w:pPr>
            <w:r w:rsidRPr="003B2197">
              <w:rPr>
                <w:rFonts w:cs="Arial"/>
                <w:lang w:bidi="ml"/>
              </w:rPr>
              <w:t>http://www.</w:t>
            </w:r>
            <w:r w:rsidR="00A10AD4" w:rsidRPr="003B2197">
              <w:rPr>
                <w:rFonts w:cs="Arial"/>
                <w:lang w:bidi="ml"/>
              </w:rPr>
              <w:t>sdmx</w:t>
            </w:r>
            <w:r w:rsidRPr="003B2197">
              <w:rPr>
                <w:rFonts w:cs="Arial"/>
                <w:lang w:bidi="ml"/>
              </w:rPr>
              <w:t>.org/resources/</w:t>
            </w:r>
            <w:r w:rsidR="00A10AD4" w:rsidRPr="003B2197">
              <w:rPr>
                <w:rFonts w:cs="Arial"/>
                <w:lang w:bidi="ml"/>
              </w:rPr>
              <w:t>sdmxml</w:t>
            </w:r>
            <w:r w:rsidRPr="003B2197">
              <w:rPr>
                <w:rFonts w:cs="Arial"/>
                <w:lang w:bidi="ml"/>
              </w:rPr>
              <w:t>/schemas/v</w:t>
            </w:r>
            <w:r w:rsidR="0064297C" w:rsidRPr="003B2197">
              <w:rPr>
                <w:rFonts w:cs="Arial"/>
                <w:lang w:bidi="ml"/>
              </w:rPr>
              <w:t>3_1</w:t>
            </w:r>
            <w:r w:rsidRPr="003B2197">
              <w:rPr>
                <w:rFonts w:cs="Arial"/>
                <w:lang w:bidi="ml"/>
              </w:rPr>
              <w:t>/common</w:t>
            </w:r>
          </w:p>
        </w:tc>
        <w:tc>
          <w:tcPr>
            <w:tcW w:w="1800" w:type="dxa"/>
          </w:tcPr>
          <w:p w14:paraId="3E913DDE" w14:textId="77777777" w:rsidR="007F2B31" w:rsidRPr="003B2197" w:rsidRDefault="007F2B31" w:rsidP="0006082B">
            <w:pPr>
              <w:rPr>
                <w:rFonts w:cs="Arial"/>
                <w:lang w:bidi="ml"/>
              </w:rPr>
            </w:pPr>
            <w:r w:rsidRPr="003B2197">
              <w:rPr>
                <w:rFonts w:cs="Arial"/>
                <w:lang w:bidi="ml"/>
              </w:rPr>
              <w:t>common</w:t>
            </w:r>
          </w:p>
        </w:tc>
      </w:tr>
      <w:tr w:rsidR="007F2B31" w:rsidRPr="003B2197" w14:paraId="701F5048" w14:textId="77777777" w:rsidTr="0006082B">
        <w:tc>
          <w:tcPr>
            <w:tcW w:w="5940" w:type="dxa"/>
          </w:tcPr>
          <w:p w14:paraId="2E249214" w14:textId="30824BCA" w:rsidR="007F2B31" w:rsidRPr="003B2197" w:rsidRDefault="007F2B31" w:rsidP="00A10AD4">
            <w:pPr>
              <w:rPr>
                <w:rFonts w:cs="Arial"/>
                <w:lang w:bidi="ml"/>
              </w:rPr>
            </w:pPr>
            <w:r w:rsidRPr="003B2197">
              <w:rPr>
                <w:rFonts w:cs="Arial"/>
                <w:lang w:bidi="ml"/>
              </w:rPr>
              <w:t>http://www.</w:t>
            </w:r>
            <w:r w:rsidR="00A10AD4" w:rsidRPr="003B2197">
              <w:rPr>
                <w:rFonts w:cs="Arial"/>
                <w:lang w:bidi="ml"/>
              </w:rPr>
              <w:t>sdmx</w:t>
            </w:r>
            <w:r w:rsidRPr="003B2197">
              <w:rPr>
                <w:rFonts w:cs="Arial"/>
                <w:lang w:bidi="ml"/>
              </w:rPr>
              <w:t>.org/resources/</w:t>
            </w:r>
            <w:r w:rsidR="00A10AD4" w:rsidRPr="003B2197">
              <w:rPr>
                <w:rFonts w:cs="Arial"/>
                <w:lang w:bidi="ml"/>
              </w:rPr>
              <w:t>sdmxml</w:t>
            </w:r>
            <w:r w:rsidRPr="003B2197">
              <w:rPr>
                <w:rFonts w:cs="Arial"/>
                <w:lang w:bidi="ml"/>
              </w:rPr>
              <w:t>/schemas/ v</w:t>
            </w:r>
            <w:r w:rsidR="0064297C" w:rsidRPr="003B2197">
              <w:rPr>
                <w:rFonts w:cs="Arial"/>
                <w:lang w:bidi="ml"/>
              </w:rPr>
              <w:t>3_1</w:t>
            </w:r>
            <w:r w:rsidRPr="003B2197">
              <w:rPr>
                <w:rFonts w:cs="Arial"/>
                <w:lang w:bidi="ml"/>
              </w:rPr>
              <w:t>/data/</w:t>
            </w:r>
            <w:proofErr w:type="spellStart"/>
            <w:r w:rsidRPr="003B2197">
              <w:rPr>
                <w:rFonts w:cs="Arial"/>
                <w:lang w:bidi="ml"/>
              </w:rPr>
              <w:t>structurespecific</w:t>
            </w:r>
            <w:proofErr w:type="spellEnd"/>
          </w:p>
        </w:tc>
        <w:tc>
          <w:tcPr>
            <w:tcW w:w="1800" w:type="dxa"/>
          </w:tcPr>
          <w:p w14:paraId="4C04D2FF" w14:textId="77777777" w:rsidR="007F2B31" w:rsidRPr="003B2197" w:rsidRDefault="007F2B31" w:rsidP="0006082B">
            <w:pPr>
              <w:rPr>
                <w:rFonts w:cs="Arial"/>
                <w:lang w:bidi="ml"/>
              </w:rPr>
            </w:pPr>
            <w:r w:rsidRPr="003B2197">
              <w:rPr>
                <w:rFonts w:cs="Arial"/>
                <w:lang w:bidi="ml"/>
              </w:rPr>
              <w:t>dsd</w:t>
            </w:r>
          </w:p>
        </w:tc>
      </w:tr>
      <w:tr w:rsidR="00EB60F7" w:rsidRPr="003B2197" w14:paraId="0CAA9D48" w14:textId="77777777" w:rsidTr="0006082B">
        <w:tc>
          <w:tcPr>
            <w:tcW w:w="5940" w:type="dxa"/>
          </w:tcPr>
          <w:p w14:paraId="790A8DE6" w14:textId="403CC5EC" w:rsidR="00EB60F7" w:rsidRPr="003B2197" w:rsidRDefault="00000000" w:rsidP="00A10AD4">
            <w:pPr>
              <w:rPr>
                <w:rFonts w:cs="Arial"/>
                <w:lang w:bidi="ml"/>
              </w:rPr>
            </w:pPr>
            <w:hyperlink r:id="rId20" w:history="1">
              <w:r w:rsidR="00A85886" w:rsidRPr="00435FB1">
                <w:rPr>
                  <w:rStyle w:val="Hyperlink"/>
                  <w:rFonts w:cs="Arial"/>
                  <w:lang w:bidi="ml"/>
                </w:rPr>
                <w:t>http://www.sdmx.org/resources/sdmxml/schemas/v3_1/metadata/generic</w:t>
              </w:r>
            </w:hyperlink>
          </w:p>
        </w:tc>
        <w:tc>
          <w:tcPr>
            <w:tcW w:w="1800" w:type="dxa"/>
          </w:tcPr>
          <w:p w14:paraId="24F2AB84" w14:textId="7EF8BFC4" w:rsidR="00EB60F7" w:rsidRPr="003B2197" w:rsidRDefault="00EB60F7" w:rsidP="0006082B">
            <w:pPr>
              <w:rPr>
                <w:rFonts w:cs="Arial"/>
                <w:lang w:bidi="ml"/>
              </w:rPr>
            </w:pPr>
            <w:r w:rsidRPr="003B2197">
              <w:rPr>
                <w:rFonts w:cs="Arial"/>
                <w:lang w:bidi="ml"/>
              </w:rPr>
              <w:t>metadata</w:t>
            </w:r>
          </w:p>
        </w:tc>
      </w:tr>
    </w:tbl>
    <w:p w14:paraId="7C57DD94" w14:textId="77777777" w:rsidR="007F2B31" w:rsidRPr="003B2197" w:rsidRDefault="007F2B31" w:rsidP="00900C0B">
      <w:pPr>
        <w:spacing w:before="240"/>
        <w:jc w:val="both"/>
        <w:rPr>
          <w:rFonts w:cs="Arial"/>
          <w:lang w:bidi="ml"/>
        </w:rPr>
      </w:pPr>
      <w:r w:rsidRPr="003B2197">
        <w:rPr>
          <w:rFonts w:cs="Arial"/>
          <w:lang w:bidi="ml"/>
        </w:rPr>
        <w:t>It is assumed that in order to use this guide, the reader is familiar with schema terminology. However, for convenience the following is list of the terminology used here:</w:t>
      </w:r>
    </w:p>
    <w:p w14:paraId="51DC67AF" w14:textId="77777777" w:rsidR="007F2B31" w:rsidRPr="003B2197" w:rsidRDefault="007F2B31" w:rsidP="00900C0B">
      <w:pPr>
        <w:jc w:val="both"/>
        <w:rPr>
          <w:rFonts w:cs="Arial"/>
          <w:lang w:bidi="ml"/>
        </w:rPr>
      </w:pPr>
      <w:r w:rsidRPr="003B2197">
        <w:rPr>
          <w:rFonts w:cs="Arial"/>
          <w:b/>
          <w:bCs/>
          <w:lang w:bidi="ml"/>
        </w:rPr>
        <w:t>Schema:</w:t>
      </w:r>
      <w:r w:rsidRPr="003B2197">
        <w:rPr>
          <w:rFonts w:cs="Arial"/>
          <w:lang w:bidi="ml"/>
        </w:rPr>
        <w:t xml:space="preserve"> Refers to the format specific schema in general, and in particular the root </w:t>
      </w:r>
      <w:proofErr w:type="spellStart"/>
      <w:r w:rsidRPr="003B2197">
        <w:rPr>
          <w:rFonts w:cs="Arial"/>
          <w:lang w:bidi="ml"/>
        </w:rPr>
        <w:t>xs:schema</w:t>
      </w:r>
      <w:proofErr w:type="spellEnd"/>
      <w:r w:rsidRPr="003B2197">
        <w:rPr>
          <w:rFonts w:cs="Arial"/>
          <w:lang w:bidi="ml"/>
        </w:rPr>
        <w:t xml:space="preserve"> element of that schema file.</w:t>
      </w:r>
    </w:p>
    <w:p w14:paraId="0F82743A" w14:textId="77777777" w:rsidR="007F2B31" w:rsidRPr="003B2197" w:rsidRDefault="007F2B31" w:rsidP="00900C0B">
      <w:pPr>
        <w:jc w:val="both"/>
        <w:rPr>
          <w:rFonts w:cs="Arial"/>
          <w:lang w:bidi="ml"/>
        </w:rPr>
      </w:pPr>
      <w:r w:rsidRPr="003B2197">
        <w:rPr>
          <w:rFonts w:cs="Arial"/>
          <w:b/>
          <w:bCs/>
          <w:lang w:bidi="ml"/>
        </w:rPr>
        <w:t>Global Element:</w:t>
      </w:r>
      <w:r w:rsidRPr="003B2197">
        <w:rPr>
          <w:rFonts w:cs="Arial"/>
          <w:lang w:bidi="ml"/>
        </w:rPr>
        <w:t xml:space="preserve"> Refers to an element definition at the top level of the schema (i.e. an </w:t>
      </w:r>
      <w:proofErr w:type="spellStart"/>
      <w:r w:rsidRPr="003B2197">
        <w:rPr>
          <w:rFonts w:cs="Arial"/>
          <w:lang w:bidi="ml"/>
        </w:rPr>
        <w:t>xs:element</w:t>
      </w:r>
      <w:proofErr w:type="spellEnd"/>
      <w:r w:rsidRPr="003B2197">
        <w:rPr>
          <w:rFonts w:cs="Arial"/>
          <w:lang w:bidi="ml"/>
        </w:rPr>
        <w:t xml:space="preserve"> element in the root </w:t>
      </w:r>
      <w:proofErr w:type="spellStart"/>
      <w:r w:rsidRPr="003B2197">
        <w:rPr>
          <w:rFonts w:cs="Arial"/>
          <w:lang w:bidi="ml"/>
        </w:rPr>
        <w:t>xs:schema</w:t>
      </w:r>
      <w:proofErr w:type="spellEnd"/>
      <w:r w:rsidRPr="003B2197">
        <w:rPr>
          <w:rFonts w:cs="Arial"/>
          <w:lang w:bidi="ml"/>
        </w:rPr>
        <w:t xml:space="preserve"> element). It will define a name and type (name and type attributes) and possibly a substitution group (</w:t>
      </w:r>
      <w:proofErr w:type="spellStart"/>
      <w:r w:rsidRPr="003B2197">
        <w:rPr>
          <w:rFonts w:cs="Arial"/>
          <w:lang w:bidi="ml"/>
        </w:rPr>
        <w:t>substitutionGroup</w:t>
      </w:r>
      <w:proofErr w:type="spellEnd"/>
      <w:r w:rsidRPr="003B2197">
        <w:rPr>
          <w:rFonts w:cs="Arial"/>
          <w:lang w:bidi="ml"/>
        </w:rPr>
        <w:t xml:space="preserve"> attribute).</w:t>
      </w:r>
    </w:p>
    <w:p w14:paraId="1AB18BC5" w14:textId="77777777" w:rsidR="007F2B31" w:rsidRPr="003B2197" w:rsidRDefault="007F2B31" w:rsidP="00900C0B">
      <w:pPr>
        <w:jc w:val="both"/>
        <w:rPr>
          <w:rFonts w:cs="Arial"/>
          <w:lang w:bidi="ml"/>
        </w:rPr>
      </w:pPr>
      <w:r w:rsidRPr="003B2197">
        <w:rPr>
          <w:rFonts w:cs="Arial"/>
          <w:b/>
          <w:bCs/>
          <w:lang w:bidi="ml"/>
        </w:rPr>
        <w:t>Local Element:</w:t>
      </w:r>
      <w:r w:rsidRPr="003B2197">
        <w:rPr>
          <w:rFonts w:cs="Arial"/>
          <w:lang w:bidi="ml"/>
        </w:rPr>
        <w:t xml:space="preserve"> Refers to an element definition within a complex type (i.e. an </w:t>
      </w:r>
      <w:proofErr w:type="spellStart"/>
      <w:r w:rsidRPr="003B2197">
        <w:rPr>
          <w:rFonts w:cs="Arial"/>
          <w:lang w:bidi="ml"/>
        </w:rPr>
        <w:t>xs:element</w:t>
      </w:r>
      <w:proofErr w:type="spellEnd"/>
      <w:r w:rsidRPr="003B2197">
        <w:rPr>
          <w:rFonts w:cs="Arial"/>
          <w:lang w:bidi="ml"/>
        </w:rPr>
        <w:t xml:space="preserve"> element contained within a </w:t>
      </w:r>
      <w:proofErr w:type="spellStart"/>
      <w:r w:rsidRPr="003B2197">
        <w:rPr>
          <w:rFonts w:cs="Arial"/>
          <w:lang w:bidi="ml"/>
        </w:rPr>
        <w:t>xs:sequence</w:t>
      </w:r>
      <w:proofErr w:type="spellEnd"/>
      <w:r w:rsidRPr="003B2197">
        <w:rPr>
          <w:rFonts w:cs="Arial"/>
          <w:lang w:bidi="ml"/>
        </w:rPr>
        <w:t xml:space="preserve"> element that is contained in a </w:t>
      </w:r>
      <w:proofErr w:type="spellStart"/>
      <w:r w:rsidRPr="003B2197">
        <w:rPr>
          <w:rFonts w:cs="Arial"/>
          <w:lang w:bidi="ml"/>
        </w:rPr>
        <w:t>xs:complexType</w:t>
      </w:r>
      <w:proofErr w:type="spellEnd"/>
      <w:r w:rsidRPr="003B2197">
        <w:rPr>
          <w:rFonts w:cs="Arial"/>
          <w:lang w:bidi="ml"/>
        </w:rPr>
        <w:t xml:space="preserve"> element). A local element must define a name and type (name and type attributes) and may also specify a minimum and maximum occurrence (minOccurs and </w:t>
      </w:r>
      <w:proofErr w:type="spellStart"/>
      <w:r w:rsidRPr="003B2197">
        <w:rPr>
          <w:rFonts w:cs="Arial"/>
          <w:lang w:bidi="ml"/>
        </w:rPr>
        <w:t>maxOccurs</w:t>
      </w:r>
      <w:proofErr w:type="spellEnd"/>
      <w:r w:rsidRPr="003B2197">
        <w:rPr>
          <w:rFonts w:cs="Arial"/>
          <w:lang w:bidi="ml"/>
        </w:rPr>
        <w:t xml:space="preserve"> attribute).</w:t>
      </w:r>
    </w:p>
    <w:p w14:paraId="284BCEF9" w14:textId="4A3BD08B" w:rsidR="007F2B31" w:rsidRPr="003B2197" w:rsidRDefault="007F2B31" w:rsidP="00900C0B">
      <w:pPr>
        <w:jc w:val="both"/>
        <w:rPr>
          <w:rFonts w:cs="Arial"/>
          <w:lang w:bidi="ml"/>
        </w:rPr>
      </w:pPr>
      <w:r w:rsidRPr="003B2197">
        <w:rPr>
          <w:rFonts w:cs="Arial"/>
          <w:b/>
          <w:lang w:bidi="ml"/>
        </w:rPr>
        <w:t>Qualified/Unqualified Element:</w:t>
      </w:r>
      <w:r w:rsidRPr="003B2197">
        <w:rPr>
          <w:rFonts w:cs="Arial"/>
          <w:lang w:bidi="ml"/>
        </w:rPr>
        <w:t xml:space="preserve"> A qualified element is an element that must be referred to by the namespace in which it was defined. An unqualified element does not have a namespace associated with it. The </w:t>
      </w:r>
      <w:r w:rsidR="00AE4AFA">
        <w:rPr>
          <w:rFonts w:cs="Arial"/>
          <w:lang w:bidi="ml"/>
        </w:rPr>
        <w:t>structure-specific</w:t>
      </w:r>
      <w:r w:rsidRPr="003B2197">
        <w:rPr>
          <w:rFonts w:cs="Arial"/>
          <w:lang w:bidi="ml"/>
        </w:rPr>
        <w:t xml:space="preserve"> schemas make use of unqualified elements to that the </w:t>
      </w:r>
      <w:r w:rsidR="00AE4AFA">
        <w:rPr>
          <w:rFonts w:cs="Arial"/>
          <w:lang w:bidi="ml"/>
        </w:rPr>
        <w:t>structure-specific</w:t>
      </w:r>
      <w:r w:rsidRPr="003B2197">
        <w:rPr>
          <w:rFonts w:cs="Arial"/>
          <w:lang w:bidi="ml"/>
        </w:rPr>
        <w:t xml:space="preserve"> schemas can restrict the base content to meet the specific needs of the structure, while maintaining as much of the original document structure as possible.</w:t>
      </w:r>
    </w:p>
    <w:p w14:paraId="7F4FE817" w14:textId="77777777" w:rsidR="007F2B31" w:rsidRPr="003B2197" w:rsidRDefault="007F2B31" w:rsidP="00900C0B">
      <w:pPr>
        <w:jc w:val="both"/>
        <w:rPr>
          <w:rFonts w:cs="Arial"/>
          <w:lang w:bidi="ml"/>
        </w:rPr>
      </w:pPr>
      <w:r w:rsidRPr="003B2197">
        <w:rPr>
          <w:rFonts w:cs="Arial"/>
          <w:b/>
          <w:bCs/>
          <w:lang w:bidi="ml"/>
        </w:rPr>
        <w:t>Element Reference:</w:t>
      </w:r>
      <w:r w:rsidRPr="003B2197">
        <w:rPr>
          <w:rFonts w:cs="Arial"/>
          <w:lang w:bidi="ml"/>
        </w:rPr>
        <w:t xml:space="preserve"> Refers to an element definition within a complex type that is a reference to a global element (i.e. an </w:t>
      </w:r>
      <w:proofErr w:type="spellStart"/>
      <w:r w:rsidRPr="003B2197">
        <w:rPr>
          <w:rFonts w:cs="Arial"/>
          <w:lang w:bidi="ml"/>
        </w:rPr>
        <w:t>xs:element</w:t>
      </w:r>
      <w:proofErr w:type="spellEnd"/>
      <w:r w:rsidRPr="003B2197">
        <w:rPr>
          <w:rFonts w:cs="Arial"/>
          <w:lang w:bidi="ml"/>
        </w:rPr>
        <w:t xml:space="preserve"> element contained within a </w:t>
      </w:r>
      <w:proofErr w:type="spellStart"/>
      <w:r w:rsidRPr="003B2197">
        <w:rPr>
          <w:rFonts w:cs="Arial"/>
          <w:lang w:bidi="ml"/>
        </w:rPr>
        <w:t>xs:sequence</w:t>
      </w:r>
      <w:proofErr w:type="spellEnd"/>
      <w:r w:rsidRPr="003B2197">
        <w:rPr>
          <w:rFonts w:cs="Arial"/>
          <w:lang w:bidi="ml"/>
        </w:rPr>
        <w:t xml:space="preserve"> element that is contained in a </w:t>
      </w:r>
      <w:proofErr w:type="spellStart"/>
      <w:r w:rsidRPr="003B2197">
        <w:rPr>
          <w:rFonts w:cs="Arial"/>
          <w:lang w:bidi="ml"/>
        </w:rPr>
        <w:t>xs:complexType</w:t>
      </w:r>
      <w:proofErr w:type="spellEnd"/>
      <w:r w:rsidRPr="003B2197">
        <w:rPr>
          <w:rFonts w:cs="Arial"/>
          <w:lang w:bidi="ml"/>
        </w:rPr>
        <w:t xml:space="preserve"> element). An element reference must reference a global element (via its ref attribute) and may also specify a minimum and maximum occurrence (minOccurs and </w:t>
      </w:r>
      <w:proofErr w:type="spellStart"/>
      <w:r w:rsidRPr="003B2197">
        <w:rPr>
          <w:rFonts w:cs="Arial"/>
          <w:lang w:bidi="ml"/>
        </w:rPr>
        <w:t>maxOccurs</w:t>
      </w:r>
      <w:proofErr w:type="spellEnd"/>
      <w:r w:rsidRPr="003B2197">
        <w:rPr>
          <w:rFonts w:cs="Arial"/>
          <w:lang w:bidi="ml"/>
        </w:rPr>
        <w:t xml:space="preserve"> attribute).</w:t>
      </w:r>
    </w:p>
    <w:p w14:paraId="3787BF0E" w14:textId="77777777" w:rsidR="007F2B31" w:rsidRPr="003B2197" w:rsidRDefault="007F2B31" w:rsidP="00900C0B">
      <w:pPr>
        <w:jc w:val="both"/>
        <w:rPr>
          <w:rFonts w:cs="Arial"/>
          <w:lang w:bidi="ml"/>
        </w:rPr>
      </w:pPr>
      <w:r w:rsidRPr="003B2197">
        <w:rPr>
          <w:rFonts w:cs="Arial"/>
          <w:b/>
          <w:bCs/>
          <w:lang w:bidi="ml"/>
        </w:rPr>
        <w:t>Complex Type:</w:t>
      </w:r>
      <w:r w:rsidRPr="003B2197">
        <w:rPr>
          <w:rFonts w:cs="Arial"/>
          <w:lang w:bidi="ml"/>
        </w:rPr>
        <w:t xml:space="preserve"> Refers to a complex type definition. In this context, all complex type definitions occur at the top level of the schema (i.e. an </w:t>
      </w:r>
      <w:proofErr w:type="spellStart"/>
      <w:r w:rsidRPr="003B2197">
        <w:rPr>
          <w:rFonts w:cs="Arial"/>
          <w:lang w:bidi="ml"/>
        </w:rPr>
        <w:t>xs:complexType</w:t>
      </w:r>
      <w:proofErr w:type="spellEnd"/>
      <w:r w:rsidRPr="003B2197">
        <w:rPr>
          <w:rFonts w:cs="Arial"/>
          <w:lang w:bidi="ml"/>
        </w:rPr>
        <w:t xml:space="preserve"> element in the root </w:t>
      </w:r>
      <w:proofErr w:type="spellStart"/>
      <w:r w:rsidRPr="003B2197">
        <w:rPr>
          <w:rFonts w:cs="Arial"/>
          <w:lang w:bidi="ml"/>
        </w:rPr>
        <w:t>xs:schema</w:t>
      </w:r>
      <w:proofErr w:type="spellEnd"/>
      <w:r w:rsidRPr="003B2197">
        <w:rPr>
          <w:rFonts w:cs="Arial"/>
          <w:lang w:bidi="ml"/>
        </w:rPr>
        <w:t xml:space="preserve"> element). A complex type must define a name (name attribute) and may be made abstract (via the abstract attribute’s </w:t>
      </w:r>
      <w:proofErr w:type="spellStart"/>
      <w:r w:rsidRPr="003B2197">
        <w:rPr>
          <w:rFonts w:cs="Arial"/>
          <w:lang w:bidi="ml"/>
        </w:rPr>
        <w:t>boolean</w:t>
      </w:r>
      <w:proofErr w:type="spellEnd"/>
      <w:r w:rsidRPr="003B2197">
        <w:rPr>
          <w:rFonts w:cs="Arial"/>
          <w:lang w:bidi="ml"/>
        </w:rPr>
        <w:t xml:space="preserve"> value).</w:t>
      </w:r>
    </w:p>
    <w:p w14:paraId="6DB949EF" w14:textId="77777777" w:rsidR="007F2B31" w:rsidRPr="003B2197" w:rsidRDefault="007F2B31" w:rsidP="00900C0B">
      <w:pPr>
        <w:jc w:val="both"/>
        <w:rPr>
          <w:rFonts w:cs="Arial"/>
          <w:lang w:bidi="ml"/>
        </w:rPr>
      </w:pPr>
      <w:r w:rsidRPr="003B2197">
        <w:rPr>
          <w:rFonts w:cs="Arial"/>
          <w:b/>
          <w:bCs/>
          <w:lang w:bidi="ml"/>
        </w:rPr>
        <w:t>Simple Type:</w:t>
      </w:r>
      <w:r w:rsidRPr="003B2197">
        <w:rPr>
          <w:rFonts w:cs="Arial"/>
          <w:lang w:bidi="ml"/>
        </w:rPr>
        <w:t xml:space="preserve"> Refers to a simple type definition. In this context, all simple type definitions occur at the top level of the schema (i.e. an </w:t>
      </w:r>
      <w:proofErr w:type="spellStart"/>
      <w:r w:rsidRPr="003B2197">
        <w:rPr>
          <w:rFonts w:cs="Arial"/>
          <w:lang w:bidi="ml"/>
        </w:rPr>
        <w:t>xs:simpleType</w:t>
      </w:r>
      <w:proofErr w:type="spellEnd"/>
      <w:r w:rsidRPr="003B2197">
        <w:rPr>
          <w:rFonts w:cs="Arial"/>
          <w:lang w:bidi="ml"/>
        </w:rPr>
        <w:t xml:space="preserve"> element in the root </w:t>
      </w:r>
      <w:proofErr w:type="spellStart"/>
      <w:r w:rsidRPr="003B2197">
        <w:rPr>
          <w:rFonts w:cs="Arial"/>
          <w:lang w:bidi="ml"/>
        </w:rPr>
        <w:t>xs:schema</w:t>
      </w:r>
      <w:proofErr w:type="spellEnd"/>
      <w:r w:rsidRPr="003B2197">
        <w:rPr>
          <w:rFonts w:cs="Arial"/>
          <w:lang w:bidi="ml"/>
        </w:rPr>
        <w:t xml:space="preserve"> element). In this context, a simple type will always be defined via a restriction (an </w:t>
      </w:r>
      <w:proofErr w:type="spellStart"/>
      <w:r w:rsidRPr="003B2197">
        <w:rPr>
          <w:rFonts w:cs="Arial"/>
          <w:lang w:bidi="ml"/>
        </w:rPr>
        <w:t>xs:restriction</w:t>
      </w:r>
      <w:proofErr w:type="spellEnd"/>
      <w:r w:rsidRPr="003B2197">
        <w:rPr>
          <w:rFonts w:cs="Arial"/>
          <w:lang w:bidi="ml"/>
        </w:rPr>
        <w:t xml:space="preserve"> element in the </w:t>
      </w:r>
      <w:proofErr w:type="spellStart"/>
      <w:r w:rsidRPr="003B2197">
        <w:rPr>
          <w:rFonts w:cs="Arial"/>
          <w:lang w:bidi="ml"/>
        </w:rPr>
        <w:t>xs:simpleType</w:t>
      </w:r>
      <w:proofErr w:type="spellEnd"/>
      <w:r w:rsidRPr="003B2197">
        <w:rPr>
          <w:rFonts w:cs="Arial"/>
          <w:lang w:bidi="ml"/>
        </w:rPr>
        <w:t xml:space="preserve"> element). The restriction will reference a base type.</w:t>
      </w:r>
    </w:p>
    <w:p w14:paraId="78564B75" w14:textId="77777777" w:rsidR="007F2B31" w:rsidRPr="003B2197" w:rsidRDefault="007F2B31" w:rsidP="00900C0B">
      <w:pPr>
        <w:jc w:val="both"/>
        <w:rPr>
          <w:rFonts w:cs="Arial"/>
          <w:lang w:bidi="ml"/>
        </w:rPr>
      </w:pPr>
      <w:r w:rsidRPr="003B2197">
        <w:rPr>
          <w:rFonts w:cs="Arial"/>
          <w:b/>
          <w:lang w:bidi="ml"/>
        </w:rPr>
        <w:lastRenderedPageBreak/>
        <w:t>Anonymous Type:</w:t>
      </w:r>
      <w:r w:rsidRPr="003B2197">
        <w:rPr>
          <w:rFonts w:cs="Arial"/>
          <w:lang w:bidi="ml"/>
        </w:rPr>
        <w:t xml:space="preserve"> A complex or simple type definition which occurs within an element definition. The method is sometimes referred to </w:t>
      </w:r>
      <w:proofErr w:type="spellStart"/>
      <w:r w:rsidRPr="003B2197">
        <w:rPr>
          <w:rFonts w:cs="Arial"/>
          <w:lang w:bidi="ml"/>
        </w:rPr>
        <w:t>a</w:t>
      </w:r>
      <w:proofErr w:type="spellEnd"/>
      <w:r w:rsidRPr="003B2197">
        <w:rPr>
          <w:rFonts w:cs="Arial"/>
          <w:lang w:bidi="ml"/>
        </w:rPr>
        <w:t xml:space="preserve"> the "Russian-doll" technique as it creates nested constructs. Anonymous types are not given names and cannot be abstract. The can however, be derived from other types.</w:t>
      </w:r>
    </w:p>
    <w:p w14:paraId="2199CE9A" w14:textId="3E4CE45E" w:rsidR="007F2B31" w:rsidRPr="003B2197" w:rsidRDefault="007F2B31" w:rsidP="00900C0B">
      <w:pPr>
        <w:jc w:val="both"/>
        <w:rPr>
          <w:rFonts w:cs="Arial"/>
          <w:lang w:bidi="ml"/>
        </w:rPr>
      </w:pPr>
      <w:r w:rsidRPr="003B2197">
        <w:rPr>
          <w:rFonts w:cs="Arial"/>
          <w:b/>
          <w:lang w:bidi="ml"/>
        </w:rPr>
        <w:t>Content Group:</w:t>
      </w:r>
      <w:r w:rsidRPr="003B2197">
        <w:rPr>
          <w:rFonts w:cs="Arial"/>
          <w:lang w:bidi="ml"/>
        </w:rPr>
        <w:t xml:space="preserve"> A group which defines a content model for reuse. This is contained in the </w:t>
      </w:r>
      <w:proofErr w:type="spellStart"/>
      <w:r w:rsidRPr="003B2197">
        <w:rPr>
          <w:rFonts w:cs="Arial"/>
          <w:lang w:bidi="ml"/>
        </w:rPr>
        <w:t>xs:group</w:t>
      </w:r>
      <w:proofErr w:type="spellEnd"/>
      <w:r w:rsidRPr="003B2197">
        <w:rPr>
          <w:rFonts w:cs="Arial"/>
          <w:lang w:bidi="ml"/>
        </w:rPr>
        <w:t xml:space="preserve"> element and is defined at the root of the schema. It allows for a common sequence or choice of elements to be reused across multiple types without having to redefine the sequence or choice in each type.</w:t>
      </w:r>
    </w:p>
    <w:p w14:paraId="2497B09B" w14:textId="586E0555" w:rsidR="007F2B31" w:rsidRPr="003B2197" w:rsidRDefault="007F2B31" w:rsidP="00900C0B">
      <w:pPr>
        <w:jc w:val="both"/>
        <w:rPr>
          <w:rFonts w:cs="Arial"/>
          <w:lang w:bidi="ml"/>
        </w:rPr>
      </w:pPr>
      <w:r w:rsidRPr="003B2197">
        <w:rPr>
          <w:rFonts w:cs="Arial"/>
          <w:b/>
          <w:lang w:bidi="ml"/>
        </w:rPr>
        <w:t>Uniqueness Constraint:</w:t>
      </w:r>
      <w:r w:rsidRPr="003B2197">
        <w:rPr>
          <w:rFonts w:cs="Arial"/>
          <w:lang w:bidi="ml"/>
        </w:rPr>
        <w:t xml:space="preserve"> A uniqueness constraint is defined within an element and is used to force descendent elements to be unique based on some criteria of it fields (elements or attributes). This is defined in an &lt;</w:t>
      </w:r>
      <w:proofErr w:type="spellStart"/>
      <w:r w:rsidRPr="003B2197">
        <w:rPr>
          <w:rFonts w:cs="Arial"/>
          <w:lang w:bidi="ml"/>
        </w:rPr>
        <w:t>xs:unique</w:t>
      </w:r>
      <w:proofErr w:type="spellEnd"/>
      <w:r w:rsidRPr="003B2197">
        <w:rPr>
          <w:rFonts w:cs="Arial"/>
          <w:lang w:bidi="ml"/>
        </w:rPr>
        <w:t>&gt; element and has content of an &lt;</w:t>
      </w:r>
      <w:proofErr w:type="spellStart"/>
      <w:r w:rsidRPr="003B2197">
        <w:rPr>
          <w:rFonts w:cs="Arial"/>
          <w:lang w:bidi="ml"/>
        </w:rPr>
        <w:t>xs:selector</w:t>
      </w:r>
      <w:proofErr w:type="spellEnd"/>
      <w:r w:rsidRPr="003B2197">
        <w:rPr>
          <w:rFonts w:cs="Arial"/>
          <w:lang w:bidi="ml"/>
        </w:rPr>
        <w:t>&gt; and multiple &lt;</w:t>
      </w:r>
      <w:proofErr w:type="spellStart"/>
      <w:r w:rsidRPr="003B2197">
        <w:rPr>
          <w:rFonts w:cs="Arial"/>
          <w:lang w:bidi="ml"/>
        </w:rPr>
        <w:t>xs:field</w:t>
      </w:r>
      <w:proofErr w:type="spellEnd"/>
      <w:r w:rsidRPr="003B2197">
        <w:rPr>
          <w:rFonts w:cs="Arial"/>
          <w:lang w:bidi="ml"/>
        </w:rPr>
        <w:t xml:space="preserve">&gt; elements. The selector designates the descendants that must be unique (with an </w:t>
      </w:r>
      <w:proofErr w:type="spellStart"/>
      <w:r w:rsidRPr="003B2197">
        <w:rPr>
          <w:rFonts w:cs="Arial"/>
          <w:lang w:bidi="ml"/>
        </w:rPr>
        <w:t>xpath</w:t>
      </w:r>
      <w:proofErr w:type="spellEnd"/>
      <w:r w:rsidRPr="003B2197">
        <w:rPr>
          <w:rFonts w:cs="Arial"/>
          <w:lang w:bidi="ml"/>
        </w:rPr>
        <w:t xml:space="preserve"> attribute) and the field specifies which property of the selected element must be unique (also with an </w:t>
      </w:r>
      <w:proofErr w:type="spellStart"/>
      <w:r w:rsidRPr="003B2197">
        <w:rPr>
          <w:rFonts w:cs="Arial"/>
          <w:lang w:bidi="ml"/>
        </w:rPr>
        <w:t>xpath</w:t>
      </w:r>
      <w:proofErr w:type="spellEnd"/>
      <w:r w:rsidRPr="003B2197">
        <w:rPr>
          <w:rFonts w:cs="Arial"/>
          <w:lang w:bidi="ml"/>
        </w:rPr>
        <w:t xml:space="preserve"> attribute)</w:t>
      </w:r>
    </w:p>
    <w:p w14:paraId="6A5EE8CC" w14:textId="77777777" w:rsidR="007F2B31" w:rsidRPr="003B2197" w:rsidRDefault="007F2B31" w:rsidP="00900C0B">
      <w:pPr>
        <w:jc w:val="both"/>
        <w:rPr>
          <w:rFonts w:cs="Arial"/>
          <w:lang w:bidi="ml"/>
        </w:rPr>
      </w:pPr>
      <w:r w:rsidRPr="003B2197">
        <w:rPr>
          <w:rFonts w:cs="Arial"/>
          <w:b/>
          <w:bCs/>
          <w:lang w:bidi="ml"/>
        </w:rPr>
        <w:t>Extension:</w:t>
      </w:r>
      <w:r w:rsidRPr="003B2197">
        <w:rPr>
          <w:rFonts w:cs="Arial"/>
          <w:lang w:bidi="ml"/>
        </w:rPr>
        <w:t xml:space="preserve"> Refers to the definition of a complex type that is an extension of another complex type. The extension will always make a reference to a base. In the schema, this is defined within the </w:t>
      </w:r>
      <w:proofErr w:type="spellStart"/>
      <w:r w:rsidRPr="003B2197">
        <w:rPr>
          <w:rFonts w:cs="Arial"/>
          <w:lang w:bidi="ml"/>
        </w:rPr>
        <w:t>xs:complexType</w:t>
      </w:r>
      <w:proofErr w:type="spellEnd"/>
      <w:r w:rsidRPr="003B2197">
        <w:rPr>
          <w:rFonts w:cs="Arial"/>
          <w:lang w:bidi="ml"/>
        </w:rPr>
        <w:t xml:space="preserve"> element as a child </w:t>
      </w:r>
      <w:proofErr w:type="spellStart"/>
      <w:r w:rsidRPr="003B2197">
        <w:rPr>
          <w:rFonts w:cs="Arial"/>
          <w:lang w:bidi="ml"/>
        </w:rPr>
        <w:t>xs:complexContent</w:t>
      </w:r>
      <w:proofErr w:type="spellEnd"/>
      <w:r w:rsidRPr="003B2197">
        <w:rPr>
          <w:rFonts w:cs="Arial"/>
          <w:lang w:bidi="ml"/>
        </w:rPr>
        <w:t xml:space="preserve"> element containing an </w:t>
      </w:r>
      <w:proofErr w:type="spellStart"/>
      <w:r w:rsidRPr="003B2197">
        <w:rPr>
          <w:rFonts w:cs="Arial"/>
          <w:lang w:bidi="ml"/>
        </w:rPr>
        <w:t>xs:extension</w:t>
      </w:r>
      <w:proofErr w:type="spellEnd"/>
      <w:r w:rsidRPr="003B2197">
        <w:rPr>
          <w:rFonts w:cs="Arial"/>
          <w:lang w:bidi="ml"/>
        </w:rPr>
        <w:t xml:space="preserve"> element (with a base attribute).</w:t>
      </w:r>
    </w:p>
    <w:p w14:paraId="5615C6AE" w14:textId="77777777" w:rsidR="007F2B31" w:rsidRPr="003B2197" w:rsidRDefault="007F2B31" w:rsidP="00900C0B">
      <w:pPr>
        <w:jc w:val="both"/>
        <w:rPr>
          <w:rFonts w:cs="Arial"/>
          <w:lang w:bidi="ml"/>
        </w:rPr>
      </w:pPr>
      <w:r w:rsidRPr="003B2197">
        <w:rPr>
          <w:rFonts w:cs="Arial"/>
          <w:b/>
          <w:bCs/>
          <w:lang w:bidi="ml"/>
        </w:rPr>
        <w:t>Restriction:</w:t>
      </w:r>
      <w:r w:rsidRPr="003B2197">
        <w:rPr>
          <w:rFonts w:cs="Arial"/>
          <w:lang w:bidi="ml"/>
        </w:rPr>
        <w:t xml:space="preserve"> Refers to the definition of a simple or complex type that is a restriction of another type of the same variety. The restriction will always make a reference to a base. In the schema, this is defined with an </w:t>
      </w:r>
      <w:proofErr w:type="spellStart"/>
      <w:r w:rsidRPr="003B2197">
        <w:rPr>
          <w:rFonts w:cs="Arial"/>
          <w:lang w:bidi="ml"/>
        </w:rPr>
        <w:t>xs:restriction</w:t>
      </w:r>
      <w:proofErr w:type="spellEnd"/>
      <w:r w:rsidRPr="003B2197">
        <w:rPr>
          <w:rFonts w:cs="Arial"/>
          <w:lang w:bidi="ml"/>
        </w:rPr>
        <w:t xml:space="preserve"> element (with a base attribute).</w:t>
      </w:r>
    </w:p>
    <w:p w14:paraId="1C73E29F" w14:textId="77777777" w:rsidR="007F2B31" w:rsidRPr="003B2197" w:rsidRDefault="007F2B31" w:rsidP="00900C0B">
      <w:pPr>
        <w:jc w:val="both"/>
        <w:rPr>
          <w:rFonts w:cs="Arial"/>
          <w:lang w:bidi="ml"/>
        </w:rPr>
      </w:pPr>
      <w:r w:rsidRPr="003B2197">
        <w:rPr>
          <w:rFonts w:cs="Arial"/>
          <w:b/>
          <w:bCs/>
          <w:lang w:bidi="ml"/>
        </w:rPr>
        <w:t>Sequence:</w:t>
      </w:r>
      <w:r w:rsidRPr="003B2197">
        <w:rPr>
          <w:rFonts w:cs="Arial"/>
          <w:lang w:bidi="ml"/>
        </w:rPr>
        <w:t xml:space="preserve"> Refers to a sequence of elements that may be defined as the root of a complex type content model, or as part of the content of a choice or another sequence. This is defined as an </w:t>
      </w:r>
      <w:proofErr w:type="spellStart"/>
      <w:r w:rsidRPr="003B2197">
        <w:rPr>
          <w:rFonts w:cs="Arial"/>
          <w:lang w:bidi="ml"/>
        </w:rPr>
        <w:t>xs:sequence</w:t>
      </w:r>
      <w:proofErr w:type="spellEnd"/>
      <w:r w:rsidRPr="003B2197">
        <w:rPr>
          <w:rFonts w:cs="Arial"/>
          <w:lang w:bidi="ml"/>
        </w:rPr>
        <w:t xml:space="preserve"> element. The sequence may specify a minimum and maximum occurrence (minOccurs and </w:t>
      </w:r>
      <w:proofErr w:type="spellStart"/>
      <w:r w:rsidRPr="003B2197">
        <w:rPr>
          <w:rFonts w:cs="Arial"/>
          <w:lang w:bidi="ml"/>
        </w:rPr>
        <w:t>maxOccurs</w:t>
      </w:r>
      <w:proofErr w:type="spellEnd"/>
      <w:r w:rsidRPr="003B2197">
        <w:rPr>
          <w:rFonts w:cs="Arial"/>
          <w:lang w:bidi="ml"/>
        </w:rPr>
        <w:t xml:space="preserve"> attribute).</w:t>
      </w:r>
    </w:p>
    <w:p w14:paraId="24C9A656" w14:textId="77777777" w:rsidR="007F2B31" w:rsidRPr="003B2197" w:rsidRDefault="007F2B31" w:rsidP="00900C0B">
      <w:pPr>
        <w:jc w:val="both"/>
        <w:rPr>
          <w:rFonts w:cs="Arial"/>
          <w:lang w:bidi="ml"/>
        </w:rPr>
      </w:pPr>
      <w:r w:rsidRPr="003B2197">
        <w:rPr>
          <w:rFonts w:cs="Arial"/>
          <w:b/>
          <w:bCs/>
          <w:lang w:bidi="ml"/>
        </w:rPr>
        <w:t>Choice:</w:t>
      </w:r>
      <w:r w:rsidRPr="003B2197">
        <w:rPr>
          <w:rFonts w:cs="Arial"/>
          <w:lang w:bidi="ml"/>
        </w:rPr>
        <w:t xml:space="preserve"> Refers to a choice of elements that may be defined as the root of a complex type content model, or as part of the content of a sequence or another choice. This is defined as an </w:t>
      </w:r>
      <w:proofErr w:type="spellStart"/>
      <w:r w:rsidRPr="003B2197">
        <w:rPr>
          <w:rFonts w:cs="Arial"/>
          <w:lang w:bidi="ml"/>
        </w:rPr>
        <w:t>xs:choice</w:t>
      </w:r>
      <w:proofErr w:type="spellEnd"/>
      <w:r w:rsidRPr="003B2197">
        <w:rPr>
          <w:rFonts w:cs="Arial"/>
          <w:lang w:bidi="ml"/>
        </w:rPr>
        <w:t xml:space="preserve"> element. The sequence may specify a minimum and maximum occurrence (minOccurs and </w:t>
      </w:r>
      <w:proofErr w:type="spellStart"/>
      <w:r w:rsidRPr="003B2197">
        <w:rPr>
          <w:rFonts w:cs="Arial"/>
          <w:lang w:bidi="ml"/>
        </w:rPr>
        <w:t>maxOccurs</w:t>
      </w:r>
      <w:proofErr w:type="spellEnd"/>
      <w:r w:rsidRPr="003B2197">
        <w:rPr>
          <w:rFonts w:cs="Arial"/>
          <w:lang w:bidi="ml"/>
        </w:rPr>
        <w:t xml:space="preserve"> attribute).</w:t>
      </w:r>
    </w:p>
    <w:p w14:paraId="66FEEA09" w14:textId="77777777" w:rsidR="007F2B31" w:rsidRPr="003B2197" w:rsidRDefault="007F2B31" w:rsidP="00900C0B">
      <w:pPr>
        <w:jc w:val="both"/>
        <w:rPr>
          <w:rFonts w:cs="Arial"/>
          <w:lang w:bidi="ml"/>
        </w:rPr>
      </w:pPr>
      <w:r w:rsidRPr="003B2197">
        <w:rPr>
          <w:rFonts w:cs="Arial"/>
          <w:b/>
          <w:bCs/>
          <w:lang w:bidi="ml"/>
        </w:rPr>
        <w:t>Facet:</w:t>
      </w:r>
      <w:r w:rsidRPr="003B2197">
        <w:rPr>
          <w:rFonts w:cs="Arial"/>
          <w:lang w:bidi="ml"/>
        </w:rPr>
        <w:t xml:space="preserve"> Refers to a single detail of a simple type restriction. This is represented by elements such as </w:t>
      </w:r>
      <w:proofErr w:type="spellStart"/>
      <w:r w:rsidRPr="003B2197">
        <w:rPr>
          <w:rFonts w:cs="Arial"/>
          <w:lang w:bidi="ml"/>
        </w:rPr>
        <w:t>xs:minInclusive</w:t>
      </w:r>
      <w:proofErr w:type="spellEnd"/>
      <w:r w:rsidRPr="003B2197">
        <w:rPr>
          <w:rFonts w:cs="Arial"/>
          <w:lang w:bidi="ml"/>
        </w:rPr>
        <w:t xml:space="preserve">, </w:t>
      </w:r>
      <w:proofErr w:type="spellStart"/>
      <w:r w:rsidRPr="003B2197">
        <w:rPr>
          <w:rFonts w:cs="Arial"/>
          <w:lang w:bidi="ml"/>
        </w:rPr>
        <w:t>xs:totalDigits</w:t>
      </w:r>
      <w:proofErr w:type="spellEnd"/>
      <w:r w:rsidRPr="003B2197">
        <w:rPr>
          <w:rFonts w:cs="Arial"/>
          <w:lang w:bidi="ml"/>
        </w:rPr>
        <w:t xml:space="preserve">, </w:t>
      </w:r>
      <w:proofErr w:type="spellStart"/>
      <w:r w:rsidRPr="003B2197">
        <w:rPr>
          <w:rFonts w:cs="Arial"/>
          <w:lang w:bidi="ml"/>
        </w:rPr>
        <w:t>xs:minLength</w:t>
      </w:r>
      <w:proofErr w:type="spellEnd"/>
      <w:r w:rsidRPr="003B2197">
        <w:rPr>
          <w:rFonts w:cs="Arial"/>
          <w:lang w:bidi="ml"/>
        </w:rPr>
        <w:t xml:space="preserve">, and is contained in the </w:t>
      </w:r>
      <w:proofErr w:type="spellStart"/>
      <w:r w:rsidRPr="003B2197">
        <w:rPr>
          <w:rFonts w:cs="Arial"/>
          <w:lang w:bidi="ml"/>
        </w:rPr>
        <w:t>xs:restriction</w:t>
      </w:r>
      <w:proofErr w:type="spellEnd"/>
      <w:r w:rsidRPr="003B2197">
        <w:rPr>
          <w:rFonts w:cs="Arial"/>
          <w:lang w:bidi="ml"/>
        </w:rPr>
        <w:t xml:space="preserve"> element of a simple type definition. The value of the facet is contained in a value attribute of the particular element.</w:t>
      </w:r>
    </w:p>
    <w:p w14:paraId="5C654F55" w14:textId="77777777" w:rsidR="007F2B31" w:rsidRPr="003B2197" w:rsidRDefault="007F2B31" w:rsidP="00900C0B">
      <w:pPr>
        <w:jc w:val="both"/>
        <w:rPr>
          <w:rFonts w:cs="Arial"/>
          <w:lang w:bidi="ml"/>
        </w:rPr>
      </w:pPr>
      <w:r w:rsidRPr="003B2197">
        <w:rPr>
          <w:rFonts w:cs="Arial"/>
          <w:b/>
          <w:bCs/>
          <w:lang w:bidi="ml"/>
        </w:rPr>
        <w:t>Enumeration:</w:t>
      </w:r>
      <w:r w:rsidRPr="003B2197">
        <w:rPr>
          <w:rFonts w:cs="Arial"/>
          <w:lang w:bidi="ml"/>
        </w:rPr>
        <w:t xml:space="preserve"> Refers to an enumerated value of a simple type definition. It is represented by an </w:t>
      </w:r>
      <w:proofErr w:type="spellStart"/>
      <w:r w:rsidRPr="003B2197">
        <w:rPr>
          <w:rFonts w:cs="Arial"/>
          <w:lang w:bidi="ml"/>
        </w:rPr>
        <w:t>xs:enumeration</w:t>
      </w:r>
      <w:proofErr w:type="spellEnd"/>
      <w:r w:rsidRPr="003B2197">
        <w:rPr>
          <w:rFonts w:cs="Arial"/>
          <w:lang w:bidi="ml"/>
        </w:rPr>
        <w:t xml:space="preserve"> element contained within an </w:t>
      </w:r>
      <w:proofErr w:type="spellStart"/>
      <w:r w:rsidRPr="003B2197">
        <w:rPr>
          <w:rFonts w:cs="Arial"/>
          <w:lang w:bidi="ml"/>
        </w:rPr>
        <w:t>xs:restriction</w:t>
      </w:r>
      <w:proofErr w:type="spellEnd"/>
      <w:r w:rsidRPr="003B2197">
        <w:rPr>
          <w:rFonts w:cs="Arial"/>
          <w:lang w:bidi="ml"/>
        </w:rPr>
        <w:t xml:space="preserve"> element of a simple type definition. An enumeration defines a value (in the value attribute) and documentation (in </w:t>
      </w:r>
      <w:proofErr w:type="spellStart"/>
      <w:r w:rsidRPr="003B2197">
        <w:rPr>
          <w:rFonts w:cs="Arial"/>
          <w:lang w:bidi="ml"/>
        </w:rPr>
        <w:t>xs:documentation</w:t>
      </w:r>
      <w:proofErr w:type="spellEnd"/>
      <w:r w:rsidRPr="003B2197">
        <w:rPr>
          <w:rFonts w:cs="Arial"/>
          <w:lang w:bidi="ml"/>
        </w:rPr>
        <w:t xml:space="preserve"> elements contained in an </w:t>
      </w:r>
      <w:proofErr w:type="spellStart"/>
      <w:r w:rsidRPr="003B2197">
        <w:rPr>
          <w:rFonts w:cs="Arial"/>
          <w:lang w:bidi="ml"/>
        </w:rPr>
        <w:t>xs:annotation</w:t>
      </w:r>
      <w:proofErr w:type="spellEnd"/>
      <w:r w:rsidRPr="003B2197">
        <w:rPr>
          <w:rFonts w:cs="Arial"/>
          <w:lang w:bidi="ml"/>
        </w:rPr>
        <w:t xml:space="preserve"> element).</w:t>
      </w:r>
    </w:p>
    <w:p w14:paraId="35A15795" w14:textId="77777777" w:rsidR="007F2B31" w:rsidRPr="003B2197" w:rsidRDefault="007F2B31" w:rsidP="00900C0B">
      <w:pPr>
        <w:jc w:val="both"/>
        <w:rPr>
          <w:rFonts w:cs="Arial"/>
          <w:lang w:bidi="ml"/>
        </w:rPr>
      </w:pPr>
      <w:r w:rsidRPr="003B2197">
        <w:rPr>
          <w:rFonts w:cs="Arial"/>
          <w:b/>
          <w:bCs/>
          <w:lang w:bidi="ml"/>
        </w:rPr>
        <w:t>XML Attribute:</w:t>
      </w:r>
      <w:r w:rsidRPr="003B2197">
        <w:rPr>
          <w:rFonts w:cs="Arial"/>
          <w:lang w:bidi="ml"/>
        </w:rPr>
        <w:t xml:space="preserve"> Refers to the definition of an XML attribute for a complex type (i.e. and </w:t>
      </w:r>
      <w:proofErr w:type="spellStart"/>
      <w:r w:rsidRPr="003B2197">
        <w:rPr>
          <w:rFonts w:cs="Arial"/>
          <w:lang w:bidi="ml"/>
        </w:rPr>
        <w:t>xs:attribute</w:t>
      </w:r>
      <w:proofErr w:type="spellEnd"/>
      <w:r w:rsidRPr="003B2197">
        <w:rPr>
          <w:rFonts w:cs="Arial"/>
          <w:lang w:bidi="ml"/>
        </w:rPr>
        <w:t xml:space="preserve"> element in a </w:t>
      </w:r>
      <w:proofErr w:type="spellStart"/>
      <w:r w:rsidRPr="003B2197">
        <w:rPr>
          <w:rFonts w:cs="Arial"/>
          <w:lang w:bidi="ml"/>
        </w:rPr>
        <w:t>xs:complexType</w:t>
      </w:r>
      <w:proofErr w:type="spellEnd"/>
      <w:r w:rsidRPr="003B2197">
        <w:rPr>
          <w:rFonts w:cs="Arial"/>
          <w:lang w:bidi="ml"/>
        </w:rPr>
        <w:t xml:space="preserve"> element). An attribute must define a name and type (name and type attributes) and may also specify a usage (use attribute).</w:t>
      </w:r>
    </w:p>
    <w:p w14:paraId="09A9B198" w14:textId="77777777" w:rsidR="007F2B31" w:rsidRPr="003B2197" w:rsidRDefault="007F2B31" w:rsidP="00381C5B">
      <w:pPr>
        <w:pStyle w:val="Heading2"/>
      </w:pPr>
      <w:bookmarkStart w:id="25" w:name="_Toc290069329"/>
      <w:bookmarkStart w:id="26" w:name="_Toc197687403"/>
      <w:r w:rsidRPr="003B2197">
        <w:t>Namespace Rules</w:t>
      </w:r>
      <w:bookmarkEnd w:id="25"/>
      <w:bookmarkEnd w:id="26"/>
    </w:p>
    <w:p w14:paraId="4E0ECC1D" w14:textId="10A84884" w:rsidR="007F2B31" w:rsidRPr="003B2197" w:rsidRDefault="007F2B31" w:rsidP="00900C0B">
      <w:pPr>
        <w:autoSpaceDE w:val="0"/>
        <w:autoSpaceDN w:val="0"/>
        <w:adjustRightInd w:val="0"/>
        <w:jc w:val="both"/>
        <w:rPr>
          <w:rFonts w:cs="Arial"/>
          <w:lang w:bidi="ml"/>
        </w:rPr>
      </w:pPr>
      <w:r w:rsidRPr="003B2197">
        <w:rPr>
          <w:rFonts w:cs="Arial"/>
          <w:lang w:bidi="ml"/>
        </w:rPr>
        <w:t xml:space="preserve">Each format specific schema will specify its namespace in the target namespace of the schema (the </w:t>
      </w:r>
      <w:proofErr w:type="spellStart"/>
      <w:r w:rsidRPr="003B2197">
        <w:rPr>
          <w:rFonts w:cs="Arial"/>
          <w:lang w:bidi="ml"/>
        </w:rPr>
        <w:t>targetNamespace</w:t>
      </w:r>
      <w:proofErr w:type="spellEnd"/>
      <w:r w:rsidRPr="003B2197">
        <w:rPr>
          <w:rFonts w:cs="Arial"/>
          <w:lang w:bidi="ml"/>
        </w:rPr>
        <w:t xml:space="preserve"> attribute of the schema). This document also assumes that the root namespace (that which is defined by the </w:t>
      </w:r>
      <w:proofErr w:type="spellStart"/>
      <w:r w:rsidRPr="003B2197">
        <w:rPr>
          <w:rFonts w:cs="Arial"/>
          <w:lang w:bidi="ml"/>
        </w:rPr>
        <w:t>xmlns</w:t>
      </w:r>
      <w:proofErr w:type="spellEnd"/>
      <w:r w:rsidRPr="003B2197">
        <w:rPr>
          <w:rFonts w:cs="Arial"/>
          <w:lang w:bidi="ml"/>
        </w:rPr>
        <w:t xml:space="preserve"> attribute) of the schema will be the same as the target namespace. Therefore</w:t>
      </w:r>
      <w:r w:rsidR="00A85886">
        <w:rPr>
          <w:rFonts w:cs="Arial"/>
          <w:lang w:bidi="ml"/>
        </w:rPr>
        <w:t>,</w:t>
      </w:r>
      <w:r w:rsidRPr="003B2197">
        <w:rPr>
          <w:rFonts w:cs="Arial"/>
          <w:lang w:bidi="ml"/>
        </w:rPr>
        <w:t xml:space="preserve"> any types or global elements referenced in these descriptions without a namespace prefix are assumed to be in the format specific namespace.</w:t>
      </w:r>
    </w:p>
    <w:p w14:paraId="28B961B5" w14:textId="77777777" w:rsidR="007F2B31" w:rsidRPr="003B2197" w:rsidRDefault="007F2B31" w:rsidP="00900C0B">
      <w:pPr>
        <w:autoSpaceDE w:val="0"/>
        <w:autoSpaceDN w:val="0"/>
        <w:adjustRightInd w:val="0"/>
        <w:jc w:val="both"/>
        <w:rPr>
          <w:rFonts w:cs="Arial"/>
          <w:lang w:bidi="ml"/>
        </w:rPr>
      </w:pPr>
      <w:r w:rsidRPr="003B2197">
        <w:rPr>
          <w:rFonts w:cs="Arial"/>
          <w:lang w:bidi="ml"/>
        </w:rPr>
        <w:lastRenderedPageBreak/>
        <w:t xml:space="preserve">The format specific schemas will incorporate the core format namespace and the common namespace by importing the schemas (via the </w:t>
      </w:r>
      <w:proofErr w:type="spellStart"/>
      <w:r w:rsidRPr="003B2197">
        <w:rPr>
          <w:rFonts w:cs="Arial"/>
          <w:lang w:bidi="ml"/>
        </w:rPr>
        <w:t>xs:import</w:t>
      </w:r>
      <w:proofErr w:type="spellEnd"/>
      <w:r w:rsidRPr="003B2197">
        <w:rPr>
          <w:rFonts w:cs="Arial"/>
          <w:lang w:bidi="ml"/>
        </w:rPr>
        <w:t xml:space="preserve"> element). If necessary, additional namespaces may be imported and referenced.</w:t>
      </w:r>
    </w:p>
    <w:p w14:paraId="6AE6292E" w14:textId="77777777" w:rsidR="007F2B31" w:rsidRPr="003B2197" w:rsidRDefault="007F2B31" w:rsidP="00900C0B">
      <w:pPr>
        <w:autoSpaceDE w:val="0"/>
        <w:autoSpaceDN w:val="0"/>
        <w:adjustRightInd w:val="0"/>
        <w:jc w:val="both"/>
        <w:rPr>
          <w:rFonts w:cs="Arial"/>
          <w:lang w:bidi="ml"/>
        </w:rPr>
      </w:pPr>
      <w:r w:rsidRPr="003B2197">
        <w:rPr>
          <w:rFonts w:cs="Arial"/>
          <w:lang w:bidi="ml"/>
        </w:rPr>
        <w:t xml:space="preserve">For the purpose of the descriptions here, the default element form for the schema (as specified in the </w:t>
      </w:r>
      <w:proofErr w:type="spellStart"/>
      <w:r w:rsidRPr="003B2197">
        <w:rPr>
          <w:rFonts w:cs="Arial"/>
          <w:lang w:bidi="ml"/>
        </w:rPr>
        <w:t>elementFormDefault</w:t>
      </w:r>
      <w:proofErr w:type="spellEnd"/>
      <w:r w:rsidRPr="003B2197">
        <w:rPr>
          <w:rFonts w:cs="Arial"/>
          <w:lang w:bidi="ml"/>
        </w:rPr>
        <w:t xml:space="preserve"> attribute of the schema) is “qualified", and the default attribute form (as specified in the </w:t>
      </w:r>
      <w:proofErr w:type="spellStart"/>
      <w:r w:rsidRPr="003B2197">
        <w:rPr>
          <w:rFonts w:cs="Arial"/>
          <w:lang w:bidi="ml"/>
        </w:rPr>
        <w:t>attributeFormDefault</w:t>
      </w:r>
      <w:proofErr w:type="spellEnd"/>
      <w:r w:rsidRPr="003B2197">
        <w:rPr>
          <w:rFonts w:cs="Arial"/>
          <w:lang w:bidi="ml"/>
        </w:rPr>
        <w:t xml:space="preserve"> attribute of the schema) is "unqualified".</w:t>
      </w:r>
    </w:p>
    <w:p w14:paraId="1AC6AE0B" w14:textId="77777777" w:rsidR="007F2B31" w:rsidRPr="003B2197" w:rsidRDefault="007F2B31" w:rsidP="00381C5B">
      <w:pPr>
        <w:pStyle w:val="Heading2"/>
      </w:pPr>
      <w:bookmarkStart w:id="27" w:name="_Representation_Determination:"/>
      <w:bookmarkStart w:id="28" w:name="_Toc290069330"/>
      <w:bookmarkStart w:id="29" w:name="_Toc197687404"/>
      <w:bookmarkEnd w:id="27"/>
      <w:r w:rsidRPr="003B2197">
        <w:t>General Rules</w:t>
      </w:r>
      <w:bookmarkEnd w:id="28"/>
      <w:bookmarkEnd w:id="29"/>
    </w:p>
    <w:p w14:paraId="530F97DD" w14:textId="439AEBAF" w:rsidR="007F2B31" w:rsidRPr="003B2197" w:rsidRDefault="007F2B31" w:rsidP="007F2B31">
      <w:pPr>
        <w:rPr>
          <w:rFonts w:cs="Arial"/>
        </w:rPr>
      </w:pPr>
      <w:r w:rsidRPr="003B2197">
        <w:rPr>
          <w:rFonts w:cs="Arial"/>
        </w:rPr>
        <w:t xml:space="preserve">The following section details the general rules which apply to all </w:t>
      </w:r>
      <w:r w:rsidR="00AE4AFA">
        <w:rPr>
          <w:rFonts w:cs="Arial"/>
        </w:rPr>
        <w:t>structure-specific</w:t>
      </w:r>
      <w:r w:rsidRPr="003B2197">
        <w:rPr>
          <w:rFonts w:cs="Arial"/>
        </w:rPr>
        <w:t xml:space="preserve"> schema creation.</w:t>
      </w:r>
    </w:p>
    <w:p w14:paraId="1841D826" w14:textId="77777777" w:rsidR="007F2B31" w:rsidRPr="003B2197" w:rsidRDefault="007F2B31" w:rsidP="00EB60F7">
      <w:pPr>
        <w:pStyle w:val="Heading3"/>
      </w:pPr>
      <w:bookmarkStart w:id="30" w:name="_Component_Name_Determination"/>
      <w:bookmarkStart w:id="31" w:name="_Toc290069331"/>
      <w:bookmarkStart w:id="32" w:name="_Toc197687405"/>
      <w:bookmarkEnd w:id="30"/>
      <w:r w:rsidRPr="003B2197">
        <w:t>Component Name Determination</w:t>
      </w:r>
      <w:bookmarkEnd w:id="31"/>
      <w:bookmarkEnd w:id="32"/>
    </w:p>
    <w:p w14:paraId="310DDBA2" w14:textId="188DC2BF" w:rsidR="007F2B31" w:rsidRPr="003B2197" w:rsidRDefault="007F2B31" w:rsidP="00900C0B">
      <w:pPr>
        <w:jc w:val="both"/>
        <w:rPr>
          <w:lang w:bidi="ml"/>
        </w:rPr>
      </w:pPr>
      <w:r w:rsidRPr="003B2197">
        <w:rPr>
          <w:lang w:bidi="ml"/>
        </w:rPr>
        <w:t xml:space="preserve">When required to create an XML element or attribute, the name for a component is always its identifier. However, the identifier may be inherited. Therefore, the general rules </w:t>
      </w:r>
      <w:r w:rsidR="00900C0B">
        <w:rPr>
          <w:lang w:bidi="ml"/>
        </w:rPr>
        <w:t>are</w:t>
      </w:r>
      <w:r w:rsidRPr="003B2197">
        <w:rPr>
          <w:lang w:bidi="ml"/>
        </w:rPr>
        <w:t xml:space="preserve"> as follows:</w:t>
      </w:r>
    </w:p>
    <w:p w14:paraId="7BAFA7AC" w14:textId="77777777" w:rsidR="007F2B31" w:rsidRPr="003B2197" w:rsidRDefault="007F2B31" w:rsidP="00900C0B">
      <w:pPr>
        <w:numPr>
          <w:ilvl w:val="0"/>
          <w:numId w:val="20"/>
        </w:numPr>
        <w:spacing w:after="0"/>
        <w:jc w:val="both"/>
        <w:rPr>
          <w:rFonts w:cs="Arial"/>
          <w:lang w:bidi="ml"/>
        </w:rPr>
      </w:pPr>
      <w:r w:rsidRPr="003B2197">
        <w:rPr>
          <w:rFonts w:cs="Arial"/>
          <w:lang w:bidi="ml"/>
        </w:rPr>
        <w:t>If the component defines an identifier, the element or attribute name is the value of that identifier</w:t>
      </w:r>
    </w:p>
    <w:p w14:paraId="1CC058D0" w14:textId="5CE2E290" w:rsidR="007F2B31" w:rsidRPr="003B2197" w:rsidRDefault="007F2B31" w:rsidP="00900C0B">
      <w:pPr>
        <w:numPr>
          <w:ilvl w:val="0"/>
          <w:numId w:val="20"/>
        </w:numPr>
        <w:spacing w:after="0"/>
        <w:jc w:val="both"/>
        <w:rPr>
          <w:rFonts w:cs="Arial"/>
          <w:lang w:bidi="ml"/>
        </w:rPr>
      </w:pPr>
      <w:r w:rsidRPr="003B2197">
        <w:rPr>
          <w:rFonts w:cs="Arial"/>
          <w:lang w:bidi="ml"/>
        </w:rPr>
        <w:t xml:space="preserve">Otherwise, the element or attribute name is the identifier of the concept from which it takes its semantic (Note that this is technically the component </w:t>
      </w:r>
      <w:r w:rsidR="00900C0B" w:rsidRPr="003B2197">
        <w:rPr>
          <w:rFonts w:cs="Arial"/>
          <w:lang w:bidi="ml"/>
        </w:rPr>
        <w:t>identifier</w:t>
      </w:r>
      <w:r w:rsidRPr="003B2197">
        <w:rPr>
          <w:rFonts w:cs="Arial"/>
          <w:lang w:bidi="ml"/>
        </w:rPr>
        <w:t xml:space="preserve">). </w:t>
      </w:r>
    </w:p>
    <w:p w14:paraId="1A1BE9A0" w14:textId="77777777" w:rsidR="007F2B31" w:rsidRPr="003B2197" w:rsidRDefault="007F2B31" w:rsidP="00EB60F7">
      <w:pPr>
        <w:pStyle w:val="Heading3"/>
      </w:pPr>
      <w:bookmarkStart w:id="33" w:name="_Toc290069332"/>
      <w:bookmarkStart w:id="34" w:name="_Toc197687406"/>
      <w:r w:rsidRPr="003B2197">
        <w:t>Representation Determination</w:t>
      </w:r>
      <w:bookmarkEnd w:id="33"/>
      <w:bookmarkEnd w:id="34"/>
    </w:p>
    <w:p w14:paraId="3BDE4C3B" w14:textId="77777777" w:rsidR="007F2B31" w:rsidRPr="003B2197" w:rsidRDefault="007F2B31" w:rsidP="00900C0B">
      <w:pPr>
        <w:jc w:val="both"/>
        <w:rPr>
          <w:rFonts w:cs="Arial"/>
          <w:lang w:bidi="ml"/>
        </w:rPr>
      </w:pPr>
      <w:r w:rsidRPr="003B2197">
        <w:rPr>
          <w:rFonts w:cs="Arial"/>
          <w:lang w:bidi="ml"/>
        </w:rPr>
        <w:t>Every component has a representation associated with it, whether it is defined as a local representation in the component definition, or it is inherited from the concept from which the component takes it semantic (as defined in the concept identity of the component).</w:t>
      </w:r>
    </w:p>
    <w:p w14:paraId="5A1F5A9C" w14:textId="77777777" w:rsidR="007F2B31" w:rsidRPr="003B2197" w:rsidRDefault="007F2B31" w:rsidP="007F2B31">
      <w:pPr>
        <w:rPr>
          <w:rFonts w:cs="Arial"/>
          <w:lang w:bidi="ml"/>
        </w:rPr>
      </w:pPr>
      <w:r w:rsidRPr="003B2197">
        <w:rPr>
          <w:rFonts w:cs="Arial"/>
          <w:lang w:bidi="ml"/>
        </w:rPr>
        <w:t>The representation of a component is determined by the following precedence:</w:t>
      </w:r>
    </w:p>
    <w:p w14:paraId="7FE3F114" w14:textId="77777777" w:rsidR="007F2B31" w:rsidRPr="003B2197" w:rsidRDefault="007F2B31" w:rsidP="0006082B">
      <w:pPr>
        <w:numPr>
          <w:ilvl w:val="0"/>
          <w:numId w:val="11"/>
        </w:numPr>
        <w:spacing w:after="0"/>
        <w:rPr>
          <w:rFonts w:cs="Arial"/>
          <w:lang w:bidi="ml"/>
        </w:rPr>
      </w:pPr>
      <w:r w:rsidRPr="003B2197">
        <w:rPr>
          <w:rFonts w:cs="Arial"/>
          <w:lang w:bidi="ml"/>
        </w:rPr>
        <w:t>The local representation defined by the component</w:t>
      </w:r>
    </w:p>
    <w:p w14:paraId="66A4875F" w14:textId="77777777" w:rsidR="007F2B31" w:rsidRPr="003B2197" w:rsidRDefault="007F2B31" w:rsidP="0006082B">
      <w:pPr>
        <w:numPr>
          <w:ilvl w:val="0"/>
          <w:numId w:val="11"/>
        </w:numPr>
        <w:spacing w:after="0"/>
        <w:rPr>
          <w:rFonts w:cs="Arial"/>
          <w:lang w:bidi="ml"/>
        </w:rPr>
      </w:pPr>
      <w:r w:rsidRPr="003B2197">
        <w:rPr>
          <w:rFonts w:cs="Arial"/>
          <w:lang w:bidi="ml"/>
        </w:rPr>
        <w:t>The core representation defined in the concept from which the component takes its semantic</w:t>
      </w:r>
    </w:p>
    <w:p w14:paraId="50EA3222" w14:textId="77777777" w:rsidR="007F2B31" w:rsidRPr="003B2197" w:rsidRDefault="007F2B31" w:rsidP="0006082B">
      <w:pPr>
        <w:numPr>
          <w:ilvl w:val="0"/>
          <w:numId w:val="11"/>
        </w:numPr>
        <w:spacing w:after="0"/>
        <w:rPr>
          <w:rFonts w:cs="Arial"/>
          <w:lang w:bidi="ml"/>
        </w:rPr>
      </w:pPr>
      <w:r w:rsidRPr="003B2197">
        <w:rPr>
          <w:rFonts w:cs="Arial"/>
          <w:lang w:bidi="ml"/>
        </w:rPr>
        <w:t>A default representation of an un-faceted text format with a data type of String.</w:t>
      </w:r>
    </w:p>
    <w:p w14:paraId="43922E66" w14:textId="683B06D1" w:rsidR="007F2B31" w:rsidRPr="003B2197" w:rsidRDefault="007F2B31" w:rsidP="007F2B31">
      <w:pPr>
        <w:spacing w:before="240"/>
        <w:rPr>
          <w:rFonts w:cs="Arial"/>
          <w:lang w:bidi="ml"/>
        </w:rPr>
      </w:pPr>
      <w:r w:rsidRPr="003B2197">
        <w:rPr>
          <w:rFonts w:cs="Arial"/>
          <w:lang w:bidi="ml"/>
        </w:rPr>
        <w:t>The representation will either define a text format, an enumeration with an enumeration format</w:t>
      </w:r>
      <w:r w:rsidR="009574E8">
        <w:rPr>
          <w:rFonts w:cs="Arial"/>
          <w:lang w:bidi="ml"/>
        </w:rPr>
        <w:t xml:space="preserve">, or a union of the former with the value of a </w:t>
      </w:r>
      <w:r w:rsidR="00935FB9">
        <w:rPr>
          <w:rFonts w:cs="Arial"/>
          <w:lang w:bidi="ml"/>
        </w:rPr>
        <w:t>irrelevant</w:t>
      </w:r>
      <w:r w:rsidR="009574E8">
        <w:rPr>
          <w:rFonts w:cs="Arial"/>
          <w:lang w:bidi="ml"/>
        </w:rPr>
        <w:t xml:space="preserve"> representation ‘~’</w:t>
      </w:r>
      <w:r w:rsidR="00935FB9">
        <w:rPr>
          <w:rFonts w:cs="Arial"/>
          <w:lang w:bidi="ml"/>
        </w:rPr>
        <w:t xml:space="preserve"> (tilde)</w:t>
      </w:r>
      <w:r w:rsidR="009574E8">
        <w:rPr>
          <w:rFonts w:cs="Arial"/>
          <w:lang w:bidi="ml"/>
        </w:rPr>
        <w:t>.</w:t>
      </w:r>
    </w:p>
    <w:p w14:paraId="5A0AD60C" w14:textId="77777777" w:rsidR="007F2B31" w:rsidRPr="003B2197" w:rsidRDefault="007F2B31" w:rsidP="00900C0B">
      <w:pPr>
        <w:jc w:val="both"/>
        <w:rPr>
          <w:rFonts w:cs="Arial"/>
          <w:lang w:bidi="ml"/>
        </w:rPr>
      </w:pPr>
      <w:r w:rsidRPr="003B2197">
        <w:rPr>
          <w:rFonts w:cs="Arial"/>
          <w:lang w:bidi="ml"/>
        </w:rPr>
        <w:t xml:space="preserve">A text format consists of a data type and an optional collection of facets. It is the combination of these which determine the exact nature of the component representation. An enumeration consists of a reference to </w:t>
      </w:r>
      <w:r w:rsidR="00DF0FA1" w:rsidRPr="003B2197">
        <w:rPr>
          <w:rFonts w:cs="Arial"/>
          <w:lang w:bidi="ml"/>
        </w:rPr>
        <w:t>a codelist, hierarchy, or value list</w:t>
      </w:r>
      <w:r w:rsidRPr="003B2197">
        <w:rPr>
          <w:rFonts w:cs="Arial"/>
          <w:lang w:bidi="ml"/>
        </w:rPr>
        <w:t>, for which an enumerated list of possible values can be created.</w:t>
      </w:r>
    </w:p>
    <w:p w14:paraId="6CC25FC6" w14:textId="77777777" w:rsidR="007F2B31" w:rsidRPr="003B2197" w:rsidRDefault="007F2B31" w:rsidP="00EB60F7">
      <w:pPr>
        <w:pStyle w:val="Heading3"/>
        <w:rPr>
          <w:lang w:bidi="ml"/>
        </w:rPr>
      </w:pPr>
      <w:bookmarkStart w:id="35" w:name="_Simple_/_Primitive"/>
      <w:bookmarkStart w:id="36" w:name="_Toc290069333"/>
      <w:bookmarkStart w:id="37" w:name="_Toc197687407"/>
      <w:bookmarkEnd w:id="35"/>
      <w:r w:rsidRPr="003B2197">
        <w:rPr>
          <w:lang w:bidi="ml"/>
        </w:rPr>
        <w:t>Simple / Primitive Type Determination</w:t>
      </w:r>
      <w:bookmarkEnd w:id="36"/>
      <w:bookmarkEnd w:id="37"/>
    </w:p>
    <w:p w14:paraId="77E131D4" w14:textId="77777777" w:rsidR="007F2B31" w:rsidRPr="003B2197" w:rsidRDefault="007F2B31" w:rsidP="00900C0B">
      <w:pPr>
        <w:jc w:val="both"/>
        <w:rPr>
          <w:rFonts w:cs="Arial"/>
          <w:lang w:bidi="ml"/>
        </w:rPr>
      </w:pPr>
      <w:r w:rsidRPr="003B2197">
        <w:rPr>
          <w:rFonts w:cs="Arial"/>
          <w:lang w:bidi="ml"/>
        </w:rPr>
        <w:t xml:space="preserve">For any given representation, there exist rules for determining the simple or primitive type which should be used to validate the value. There are no specific requirements to how a simple type is named or if it is referenced or used as an anonymous type. This section simply serves to state the requirements of the type for a component based on its </w:t>
      </w:r>
      <w:hyperlink w:anchor="_Representation_Determination:" w:history="1">
        <w:r w:rsidRPr="003B2197">
          <w:rPr>
            <w:rStyle w:val="Hyperlink"/>
            <w:rFonts w:cs="Arial"/>
            <w:lang w:bidi="ml"/>
          </w:rPr>
          <w:t>determined representation</w:t>
        </w:r>
      </w:hyperlink>
      <w:r w:rsidRPr="003B2197">
        <w:rPr>
          <w:rFonts w:cs="Arial"/>
          <w:lang w:bidi="ml"/>
        </w:rPr>
        <w:t xml:space="preserve">. </w:t>
      </w:r>
    </w:p>
    <w:p w14:paraId="15417872" w14:textId="77777777" w:rsidR="007F2B31" w:rsidRPr="003B2197" w:rsidRDefault="007F2B31" w:rsidP="00900C0B">
      <w:pPr>
        <w:jc w:val="both"/>
        <w:rPr>
          <w:rFonts w:cs="Arial"/>
          <w:lang w:bidi="ml"/>
        </w:rPr>
      </w:pPr>
      <w:r w:rsidRPr="003B2197">
        <w:rPr>
          <w:rFonts w:cs="Arial"/>
          <w:lang w:bidi="ml"/>
        </w:rPr>
        <w:t xml:space="preserve">For example, a dimension may inherit its representation for a concept, and the data type of a representation data type may be a String. The simplest solution would be to use the </w:t>
      </w:r>
      <w:proofErr w:type="spellStart"/>
      <w:r w:rsidRPr="003B2197">
        <w:rPr>
          <w:rFonts w:cs="Arial"/>
          <w:lang w:bidi="ml"/>
        </w:rPr>
        <w:t>xs:string</w:t>
      </w:r>
      <w:proofErr w:type="spellEnd"/>
      <w:r w:rsidRPr="003B2197">
        <w:rPr>
          <w:rFonts w:cs="Arial"/>
          <w:lang w:bidi="ml"/>
        </w:rPr>
        <w:t xml:space="preserve"> primitive type. However, an implementer may have chosen to generate simple types for all concepts to avoid having to look up the concept core representation for very component. In this case, the type may be given a name based on the concept and be a simple derivation from the </w:t>
      </w:r>
      <w:proofErr w:type="spellStart"/>
      <w:r w:rsidRPr="003B2197">
        <w:rPr>
          <w:rFonts w:cs="Arial"/>
          <w:lang w:bidi="ml"/>
        </w:rPr>
        <w:t>xs:string</w:t>
      </w:r>
      <w:proofErr w:type="spellEnd"/>
      <w:r w:rsidRPr="003B2197">
        <w:rPr>
          <w:rFonts w:cs="Arial"/>
          <w:lang w:bidi="ml"/>
        </w:rPr>
        <w:t xml:space="preserve"> type that places no further restrictions. The result would be that the type that is actually used for the dimension, although named after the concept, is effectively the required </w:t>
      </w:r>
      <w:proofErr w:type="spellStart"/>
      <w:r w:rsidRPr="003B2197">
        <w:rPr>
          <w:rFonts w:cs="Arial"/>
          <w:lang w:bidi="ml"/>
        </w:rPr>
        <w:t>xs:string</w:t>
      </w:r>
      <w:proofErr w:type="spellEnd"/>
      <w:r w:rsidRPr="003B2197">
        <w:rPr>
          <w:rFonts w:cs="Arial"/>
          <w:lang w:bidi="ml"/>
        </w:rPr>
        <w:t>. These rules are meant to allow such flexibility in how types are created. The only requirement is that the type meet the requirements stated here.</w:t>
      </w:r>
    </w:p>
    <w:p w14:paraId="0BB66C95" w14:textId="77777777" w:rsidR="007F2B31" w:rsidRPr="003B2197" w:rsidRDefault="007F2B31" w:rsidP="00EB60F7">
      <w:pPr>
        <w:pStyle w:val="Heading3"/>
        <w:rPr>
          <w:lang w:bidi="ml"/>
        </w:rPr>
      </w:pPr>
      <w:bookmarkStart w:id="38" w:name="_Toc290069334"/>
      <w:bookmarkStart w:id="39" w:name="_Toc197687408"/>
      <w:r w:rsidRPr="003B2197">
        <w:rPr>
          <w:lang w:bidi="ml"/>
        </w:rPr>
        <w:lastRenderedPageBreak/>
        <w:t xml:space="preserve">Representation with </w:t>
      </w:r>
      <w:r w:rsidR="00DF0FA1" w:rsidRPr="003B2197">
        <w:rPr>
          <w:lang w:bidi="ml"/>
        </w:rPr>
        <w:t xml:space="preserve">Codelist </w:t>
      </w:r>
      <w:r w:rsidRPr="003B2197">
        <w:rPr>
          <w:lang w:bidi="ml"/>
        </w:rPr>
        <w:t>Enumeration</w:t>
      </w:r>
      <w:bookmarkEnd w:id="38"/>
      <w:bookmarkEnd w:id="39"/>
    </w:p>
    <w:p w14:paraId="70704853" w14:textId="77777777" w:rsidR="007F2B31" w:rsidRPr="003B2197" w:rsidRDefault="007F2B31" w:rsidP="00900C0B">
      <w:pPr>
        <w:jc w:val="both"/>
        <w:rPr>
          <w:rFonts w:cs="Arial"/>
          <w:lang w:bidi="ml"/>
        </w:rPr>
      </w:pPr>
      <w:r w:rsidRPr="003B2197">
        <w:rPr>
          <w:rFonts w:cs="Arial"/>
          <w:lang w:bidi="ml"/>
        </w:rPr>
        <w:t>A representation which defines an enumeration</w:t>
      </w:r>
      <w:r w:rsidR="00DF0FA1" w:rsidRPr="003B2197">
        <w:rPr>
          <w:rFonts w:cs="Arial"/>
          <w:lang w:bidi="ml"/>
        </w:rPr>
        <w:t xml:space="preserve"> from a codelist or hierarchy</w:t>
      </w:r>
      <w:r w:rsidRPr="003B2197">
        <w:rPr>
          <w:rFonts w:cs="Arial"/>
          <w:lang w:bidi="ml"/>
        </w:rPr>
        <w:t xml:space="preserve"> will result in a simple type that is a restriction of the </w:t>
      </w:r>
      <w:proofErr w:type="spellStart"/>
      <w:r w:rsidRPr="003B2197">
        <w:rPr>
          <w:rFonts w:cs="Arial"/>
          <w:lang w:bidi="ml"/>
        </w:rPr>
        <w:t>common:IDType</w:t>
      </w:r>
      <w:proofErr w:type="spellEnd"/>
      <w:r w:rsidR="00DF0FA1" w:rsidRPr="003B2197">
        <w:rPr>
          <w:rFonts w:cs="Arial"/>
          <w:lang w:bidi="ml"/>
        </w:rPr>
        <w:t>.</w:t>
      </w:r>
      <w:r w:rsidRPr="003B2197">
        <w:rPr>
          <w:rFonts w:cs="Arial"/>
          <w:lang w:bidi="ml"/>
        </w:rPr>
        <w:t xml:space="preserve"> The simple type will define enumerations for each </w:t>
      </w:r>
      <w:r w:rsidR="00DF0FA1" w:rsidRPr="003B2197">
        <w:rPr>
          <w:rFonts w:cs="Arial"/>
          <w:lang w:bidi="ml"/>
        </w:rPr>
        <w:t>code in the codelist or hierarchy, accounting for extensions</w:t>
      </w:r>
      <w:r w:rsidRPr="003B2197">
        <w:rPr>
          <w:rFonts w:cs="Arial"/>
          <w:lang w:bidi="ml"/>
        </w:rPr>
        <w:t>. The value for these enumerations will be identifier of the item. If desired, the names of the item may be placed in the documentation of the enumeration, but this is not required. Example:</w:t>
      </w:r>
    </w:p>
    <w:p w14:paraId="1E937AD6" w14:textId="77777777" w:rsidR="007F2B31" w:rsidRPr="003B2197" w:rsidRDefault="007F2B31" w:rsidP="007F2B31">
      <w:pPr>
        <w:rPr>
          <w:rFonts w:cs="Arial"/>
          <w:lang w:bidi="ml"/>
        </w:rPr>
      </w:pPr>
    </w:p>
    <w:p w14:paraId="1ADC1FC3" w14:textId="77777777" w:rsidR="007F2B31" w:rsidRPr="003B2197" w:rsidRDefault="007F2B31" w:rsidP="007F2B31">
      <w:pPr>
        <w:pStyle w:val="XMLSnippet"/>
        <w:rPr>
          <w:color w:val="000000"/>
          <w:highlight w:val="white"/>
          <w:lang w:val="en-GB"/>
        </w:rPr>
      </w:pPr>
      <w:r w:rsidRPr="003B2197">
        <w:rPr>
          <w:color w:val="0000FF"/>
          <w:highlight w:val="white"/>
          <w:lang w:val="en-GB"/>
        </w:rPr>
        <w:t>&lt;</w:t>
      </w:r>
      <w:proofErr w:type="spellStart"/>
      <w:r w:rsidRPr="003B2197">
        <w:rPr>
          <w:highlight w:val="white"/>
          <w:lang w:val="en-GB"/>
        </w:rPr>
        <w:t>xs:simpleType</w:t>
      </w:r>
      <w:proofErr w:type="spellEnd"/>
      <w:r w:rsidRPr="003B2197">
        <w:rPr>
          <w:color w:val="FF0000"/>
          <w:highlight w:val="white"/>
          <w:lang w:val="en-GB"/>
        </w:rPr>
        <w:t xml:space="preserve"> name</w:t>
      </w:r>
      <w:r w:rsidRPr="003B2197">
        <w:rPr>
          <w:color w:val="0000FF"/>
          <w:highlight w:val="white"/>
          <w:lang w:val="en-GB"/>
        </w:rPr>
        <w:t>="</w:t>
      </w:r>
      <w:r w:rsidRPr="003B2197">
        <w:rPr>
          <w:color w:val="000000"/>
          <w:highlight w:val="white"/>
          <w:lang w:val="en-GB"/>
        </w:rPr>
        <w:t>ESTAT.CL_COUNTRY.1.0</w:t>
      </w:r>
      <w:r w:rsidRPr="003B2197">
        <w:rPr>
          <w:color w:val="0000FF"/>
          <w:highlight w:val="white"/>
          <w:lang w:val="en-GB"/>
        </w:rPr>
        <w:t>"&gt;</w:t>
      </w:r>
    </w:p>
    <w:p w14:paraId="09BB4247" w14:textId="77777777" w:rsidR="007F2B31" w:rsidRPr="003B2197" w:rsidRDefault="007F2B31" w:rsidP="007F2B31">
      <w:pPr>
        <w:pStyle w:val="XMLSnippet"/>
        <w:ind w:left="1440"/>
        <w:rPr>
          <w:color w:val="000000"/>
          <w:highlight w:val="white"/>
          <w:lang w:val="en-GB"/>
        </w:rPr>
      </w:pPr>
      <w:r w:rsidRPr="003B2197">
        <w:rPr>
          <w:color w:val="0000FF"/>
          <w:highlight w:val="white"/>
          <w:lang w:val="en-GB"/>
        </w:rPr>
        <w:t>&lt;</w:t>
      </w:r>
      <w:proofErr w:type="spellStart"/>
      <w:r w:rsidRPr="003B2197">
        <w:rPr>
          <w:highlight w:val="white"/>
          <w:lang w:val="en-GB"/>
        </w:rPr>
        <w:t>xs:restriction</w:t>
      </w:r>
      <w:proofErr w:type="spellEnd"/>
      <w:r w:rsidRPr="003B2197">
        <w:rPr>
          <w:color w:val="FF0000"/>
          <w:highlight w:val="white"/>
          <w:lang w:val="en-GB"/>
        </w:rPr>
        <w:t xml:space="preserve"> base</w:t>
      </w:r>
      <w:r w:rsidRPr="003B2197">
        <w:rPr>
          <w:color w:val="0000FF"/>
          <w:highlight w:val="white"/>
          <w:lang w:val="en-GB"/>
        </w:rPr>
        <w:t>="</w:t>
      </w:r>
      <w:proofErr w:type="spellStart"/>
      <w:r w:rsidRPr="003B2197">
        <w:rPr>
          <w:color w:val="000000"/>
          <w:highlight w:val="white"/>
          <w:lang w:val="en-GB"/>
        </w:rPr>
        <w:t>common:IDType</w:t>
      </w:r>
      <w:proofErr w:type="spellEnd"/>
      <w:r w:rsidRPr="003B2197">
        <w:rPr>
          <w:color w:val="0000FF"/>
          <w:highlight w:val="white"/>
          <w:lang w:val="en-GB"/>
        </w:rPr>
        <w:t>"&gt;</w:t>
      </w:r>
    </w:p>
    <w:p w14:paraId="6FEA4760" w14:textId="77777777" w:rsidR="007F2B31" w:rsidRPr="003B2197" w:rsidRDefault="007F2B31" w:rsidP="007F2B31">
      <w:pPr>
        <w:pStyle w:val="XMLSnippet"/>
        <w:ind w:left="2160"/>
        <w:rPr>
          <w:color w:val="000000"/>
          <w:highlight w:val="white"/>
          <w:lang w:val="en-GB"/>
        </w:rPr>
      </w:pPr>
      <w:r w:rsidRPr="003B2197">
        <w:rPr>
          <w:color w:val="0000FF"/>
          <w:highlight w:val="white"/>
          <w:lang w:val="en-GB"/>
        </w:rPr>
        <w:t>&lt;</w:t>
      </w:r>
      <w:proofErr w:type="spellStart"/>
      <w:r w:rsidRPr="003B2197">
        <w:rPr>
          <w:highlight w:val="white"/>
          <w:lang w:val="en-GB"/>
        </w:rPr>
        <w:t>xs:enumeration</w:t>
      </w:r>
      <w:proofErr w:type="spellEnd"/>
      <w:r w:rsidRPr="003B2197">
        <w:rPr>
          <w:color w:val="FF0000"/>
          <w:highlight w:val="white"/>
          <w:lang w:val="en-GB"/>
        </w:rPr>
        <w:t xml:space="preserve"> value</w:t>
      </w:r>
      <w:r w:rsidRPr="003B2197">
        <w:rPr>
          <w:color w:val="0000FF"/>
          <w:highlight w:val="white"/>
          <w:lang w:val="en-GB"/>
        </w:rPr>
        <w:t>="</w:t>
      </w:r>
      <w:r w:rsidRPr="003B2197">
        <w:rPr>
          <w:color w:val="000000"/>
          <w:highlight w:val="white"/>
          <w:lang w:val="en-GB"/>
        </w:rPr>
        <w:t>BE</w:t>
      </w:r>
      <w:r w:rsidRPr="003B2197">
        <w:rPr>
          <w:color w:val="0000FF"/>
          <w:highlight w:val="white"/>
          <w:lang w:val="en-GB"/>
        </w:rPr>
        <w:t>"&gt;</w:t>
      </w:r>
    </w:p>
    <w:p w14:paraId="09C126D0" w14:textId="77777777" w:rsidR="007F2B31" w:rsidRPr="00935FB9" w:rsidRDefault="007F2B31" w:rsidP="007F2B31">
      <w:pPr>
        <w:pStyle w:val="XMLSnippet"/>
        <w:ind w:left="2880"/>
        <w:rPr>
          <w:color w:val="000000"/>
          <w:highlight w:val="white"/>
          <w:lang w:val="en-GB"/>
        </w:rPr>
      </w:pPr>
      <w:r w:rsidRPr="00935FB9">
        <w:rPr>
          <w:color w:val="0000FF"/>
          <w:highlight w:val="white"/>
          <w:lang w:val="en-GB"/>
        </w:rPr>
        <w:t>&lt;</w:t>
      </w:r>
      <w:proofErr w:type="spellStart"/>
      <w:r w:rsidRPr="00935FB9">
        <w:rPr>
          <w:highlight w:val="white"/>
          <w:lang w:val="en-GB"/>
        </w:rPr>
        <w:t>xs:annotation</w:t>
      </w:r>
      <w:proofErr w:type="spellEnd"/>
      <w:r w:rsidRPr="00935FB9">
        <w:rPr>
          <w:color w:val="0000FF"/>
          <w:highlight w:val="white"/>
          <w:lang w:val="en-GB"/>
        </w:rPr>
        <w:t>&gt;</w:t>
      </w:r>
    </w:p>
    <w:p w14:paraId="51FAB3A2" w14:textId="77777777" w:rsidR="007F2B31" w:rsidRPr="00BC45A2" w:rsidRDefault="007F2B31" w:rsidP="007F2B31">
      <w:pPr>
        <w:pStyle w:val="XMLSnippet"/>
        <w:ind w:left="3600"/>
        <w:rPr>
          <w:color w:val="000000"/>
          <w:highlight w:val="white"/>
          <w:lang w:val="fr-FR"/>
        </w:rPr>
      </w:pPr>
      <w:r w:rsidRPr="00BC45A2">
        <w:rPr>
          <w:color w:val="0000FF"/>
          <w:highlight w:val="white"/>
          <w:lang w:val="fr-FR"/>
        </w:rPr>
        <w:t>&lt;</w:t>
      </w:r>
      <w:proofErr w:type="spellStart"/>
      <w:r w:rsidRPr="00BC45A2">
        <w:rPr>
          <w:highlight w:val="white"/>
          <w:lang w:val="fr-FR"/>
        </w:rPr>
        <w:t>xs:documentation</w:t>
      </w:r>
      <w:proofErr w:type="spellEnd"/>
      <w:r w:rsidRPr="00BC45A2">
        <w:rPr>
          <w:color w:val="FF0000"/>
          <w:highlight w:val="white"/>
          <w:lang w:val="fr-FR"/>
        </w:rPr>
        <w:t xml:space="preserve"> </w:t>
      </w:r>
      <w:proofErr w:type="spellStart"/>
      <w:r w:rsidRPr="00BC45A2">
        <w:rPr>
          <w:color w:val="FF0000"/>
          <w:highlight w:val="white"/>
          <w:lang w:val="fr-FR"/>
        </w:rPr>
        <w:t>xml:lang</w:t>
      </w:r>
      <w:proofErr w:type="spellEnd"/>
      <w:r w:rsidRPr="00BC45A2">
        <w:rPr>
          <w:color w:val="0000FF"/>
          <w:highlight w:val="white"/>
          <w:lang w:val="fr-FR"/>
        </w:rPr>
        <w:t>="</w:t>
      </w:r>
      <w:r w:rsidRPr="00BC45A2">
        <w:rPr>
          <w:color w:val="000000"/>
          <w:highlight w:val="white"/>
          <w:lang w:val="fr-FR"/>
        </w:rPr>
        <w:t>en</w:t>
      </w:r>
      <w:r w:rsidRPr="00BC45A2">
        <w:rPr>
          <w:color w:val="0000FF"/>
          <w:highlight w:val="white"/>
          <w:lang w:val="fr-FR"/>
        </w:rPr>
        <w:t>"&gt;</w:t>
      </w:r>
      <w:r w:rsidRPr="00BC45A2">
        <w:rPr>
          <w:color w:val="000000"/>
          <w:highlight w:val="white"/>
          <w:lang w:val="fr-FR"/>
        </w:rPr>
        <w:t>Belgium</w:t>
      </w:r>
      <w:r w:rsidRPr="00BC45A2">
        <w:rPr>
          <w:color w:val="0000FF"/>
          <w:highlight w:val="white"/>
          <w:lang w:val="fr-FR"/>
        </w:rPr>
        <w:t>&lt;/</w:t>
      </w:r>
      <w:proofErr w:type="spellStart"/>
      <w:r w:rsidRPr="00BC45A2">
        <w:rPr>
          <w:highlight w:val="white"/>
          <w:lang w:val="fr-FR"/>
        </w:rPr>
        <w:t>xs:documentation</w:t>
      </w:r>
      <w:proofErr w:type="spellEnd"/>
      <w:r w:rsidRPr="00BC45A2">
        <w:rPr>
          <w:color w:val="0000FF"/>
          <w:highlight w:val="white"/>
          <w:lang w:val="fr-FR"/>
        </w:rPr>
        <w:t>&gt;</w:t>
      </w:r>
    </w:p>
    <w:p w14:paraId="19CA1EED" w14:textId="77777777" w:rsidR="007F2B31" w:rsidRPr="003B2197" w:rsidRDefault="007F2B31" w:rsidP="007F2B31">
      <w:pPr>
        <w:pStyle w:val="XMLSnippet"/>
        <w:ind w:left="2880"/>
        <w:rPr>
          <w:color w:val="000000"/>
          <w:highlight w:val="white"/>
          <w:lang w:val="en-GB"/>
        </w:rPr>
      </w:pPr>
      <w:r w:rsidRPr="003B2197">
        <w:rPr>
          <w:color w:val="0000FF"/>
          <w:highlight w:val="white"/>
          <w:lang w:val="en-GB"/>
        </w:rPr>
        <w:t>&lt;/</w:t>
      </w:r>
      <w:proofErr w:type="spellStart"/>
      <w:r w:rsidRPr="003B2197">
        <w:rPr>
          <w:highlight w:val="white"/>
          <w:lang w:val="en-GB"/>
        </w:rPr>
        <w:t>xs:annotation</w:t>
      </w:r>
      <w:proofErr w:type="spellEnd"/>
      <w:r w:rsidRPr="003B2197">
        <w:rPr>
          <w:color w:val="0000FF"/>
          <w:highlight w:val="white"/>
          <w:lang w:val="en-GB"/>
        </w:rPr>
        <w:t>&gt;</w:t>
      </w:r>
    </w:p>
    <w:p w14:paraId="7A11321A" w14:textId="77777777" w:rsidR="007F2B31" w:rsidRPr="003B2197" w:rsidRDefault="007F2B31" w:rsidP="007F2B31">
      <w:pPr>
        <w:pStyle w:val="XMLSnippet"/>
        <w:ind w:left="2160"/>
        <w:rPr>
          <w:lang w:val="en-GB" w:bidi="ml"/>
        </w:rPr>
      </w:pPr>
      <w:r w:rsidRPr="003B2197">
        <w:rPr>
          <w:color w:val="0000FF"/>
          <w:highlight w:val="white"/>
          <w:lang w:val="en-GB"/>
        </w:rPr>
        <w:t>&lt;/</w:t>
      </w:r>
      <w:proofErr w:type="spellStart"/>
      <w:r w:rsidRPr="003B2197">
        <w:rPr>
          <w:highlight w:val="white"/>
          <w:lang w:val="en-GB"/>
        </w:rPr>
        <w:t>xs:enumeration</w:t>
      </w:r>
      <w:proofErr w:type="spellEnd"/>
      <w:r w:rsidRPr="003B2197">
        <w:rPr>
          <w:color w:val="0000FF"/>
          <w:highlight w:val="white"/>
          <w:lang w:val="en-GB"/>
        </w:rPr>
        <w:t>&gt;</w:t>
      </w:r>
    </w:p>
    <w:p w14:paraId="00BBFEA5" w14:textId="77777777" w:rsidR="007F2B31" w:rsidRPr="003B2197" w:rsidRDefault="007F2B31" w:rsidP="007F2B31">
      <w:pPr>
        <w:rPr>
          <w:rFonts w:cs="Arial"/>
          <w:b/>
          <w:lang w:bidi="ml"/>
        </w:rPr>
      </w:pPr>
    </w:p>
    <w:p w14:paraId="4724A255" w14:textId="77777777" w:rsidR="00DF0FA1" w:rsidRPr="003B2197" w:rsidRDefault="00DF0FA1" w:rsidP="00EB60F7">
      <w:pPr>
        <w:pStyle w:val="Heading3"/>
        <w:rPr>
          <w:lang w:bidi="ml"/>
        </w:rPr>
      </w:pPr>
      <w:bookmarkStart w:id="40" w:name="_Toc197687409"/>
      <w:bookmarkStart w:id="41" w:name="_Toc290069335"/>
      <w:r w:rsidRPr="003B2197">
        <w:rPr>
          <w:lang w:bidi="ml"/>
        </w:rPr>
        <w:t>Representation with Value List Enumeration</w:t>
      </w:r>
      <w:bookmarkEnd w:id="40"/>
    </w:p>
    <w:p w14:paraId="63747F07" w14:textId="77777777" w:rsidR="00DF0FA1" w:rsidRPr="003B2197" w:rsidRDefault="00DF0FA1" w:rsidP="00DF0FA1">
      <w:pPr>
        <w:pStyle w:val="ParagraphCharCharChar"/>
        <w:rPr>
          <w:lang w:bidi="ml"/>
        </w:rPr>
      </w:pPr>
      <w:r w:rsidRPr="003B2197">
        <w:rPr>
          <w:rFonts w:cs="Arial"/>
          <w:lang w:bidi="ml"/>
        </w:rPr>
        <w:t xml:space="preserve">A representation which defines an enumeration from a value list will result in a simple type that is a restriction of the </w:t>
      </w:r>
      <w:proofErr w:type="spellStart"/>
      <w:r w:rsidRPr="003B2197">
        <w:rPr>
          <w:rFonts w:cs="Arial"/>
          <w:lang w:bidi="ml"/>
        </w:rPr>
        <w:t>xs:string</w:t>
      </w:r>
      <w:proofErr w:type="spellEnd"/>
      <w:r w:rsidRPr="003B2197">
        <w:rPr>
          <w:rFonts w:cs="Arial"/>
          <w:lang w:bidi="ml"/>
        </w:rPr>
        <w:t xml:space="preserve"> data type. The simple type will define enumerations for each value item in the value list. The value for these enumerations will be identifier of the item. If desired, the names of the item may be placed in the documentation of the enumeration, but this is not required.</w:t>
      </w:r>
    </w:p>
    <w:p w14:paraId="073A2748" w14:textId="77777777" w:rsidR="007F2B31" w:rsidRPr="003B2197" w:rsidRDefault="007F2B31" w:rsidP="00EB60F7">
      <w:pPr>
        <w:pStyle w:val="Heading3"/>
        <w:rPr>
          <w:lang w:bidi="ml"/>
        </w:rPr>
      </w:pPr>
      <w:bookmarkStart w:id="42" w:name="_Toc197687410"/>
      <w:r w:rsidRPr="003B2197">
        <w:rPr>
          <w:lang w:bidi="ml"/>
        </w:rPr>
        <w:t xml:space="preserve">Representation with </w:t>
      </w:r>
      <w:r w:rsidR="00DF0FA1" w:rsidRPr="003B2197">
        <w:rPr>
          <w:lang w:bidi="ml"/>
        </w:rPr>
        <w:t xml:space="preserve">Simple </w:t>
      </w:r>
      <w:r w:rsidRPr="003B2197">
        <w:rPr>
          <w:lang w:bidi="ml"/>
        </w:rPr>
        <w:t>Text Format</w:t>
      </w:r>
      <w:bookmarkEnd w:id="41"/>
      <w:bookmarkEnd w:id="42"/>
    </w:p>
    <w:p w14:paraId="5D01B2AC" w14:textId="77777777" w:rsidR="00337A40" w:rsidRPr="003B2197" w:rsidRDefault="007F2B31" w:rsidP="00900C0B">
      <w:pPr>
        <w:jc w:val="both"/>
        <w:rPr>
          <w:rFonts w:cs="Arial"/>
          <w:lang w:bidi="ml"/>
        </w:rPr>
      </w:pPr>
      <w:r w:rsidRPr="003B2197">
        <w:rPr>
          <w:rFonts w:cs="Arial"/>
          <w:lang w:bidi="ml"/>
        </w:rPr>
        <w:t xml:space="preserve">A representation which defines a </w:t>
      </w:r>
      <w:r w:rsidR="00337A40" w:rsidRPr="003B2197">
        <w:rPr>
          <w:rFonts w:cs="Arial"/>
          <w:lang w:bidi="ml"/>
        </w:rPr>
        <w:t xml:space="preserve">simple </w:t>
      </w:r>
      <w:r w:rsidRPr="003B2197">
        <w:rPr>
          <w:rFonts w:cs="Arial"/>
          <w:lang w:bidi="ml"/>
        </w:rPr>
        <w:t>text format will result in a simple type or primitive type.</w:t>
      </w:r>
      <w:r w:rsidR="00337A40" w:rsidRPr="003B2197">
        <w:rPr>
          <w:rFonts w:cs="Arial"/>
          <w:lang w:bidi="ml"/>
        </w:rPr>
        <w:t xml:space="preserve"> The representation is simple if none of the following conditions are true:</w:t>
      </w:r>
      <w:r w:rsidRPr="003B2197">
        <w:rPr>
          <w:rFonts w:cs="Arial"/>
          <w:lang w:bidi="ml"/>
        </w:rPr>
        <w:t xml:space="preserve"> </w:t>
      </w:r>
    </w:p>
    <w:p w14:paraId="25304F32" w14:textId="77777777" w:rsidR="00337A40" w:rsidRPr="003B2197" w:rsidRDefault="00337A40" w:rsidP="00337A40">
      <w:pPr>
        <w:numPr>
          <w:ilvl w:val="0"/>
          <w:numId w:val="34"/>
        </w:numPr>
        <w:rPr>
          <w:rFonts w:cs="Arial"/>
          <w:lang w:bidi="ml"/>
        </w:rPr>
      </w:pPr>
      <w:r w:rsidRPr="003B2197">
        <w:rPr>
          <w:rFonts w:cs="Arial"/>
          <w:lang w:bidi="ml"/>
        </w:rPr>
        <w:t>representation max occurs is greater than 1</w:t>
      </w:r>
    </w:p>
    <w:p w14:paraId="495AFB6B" w14:textId="77777777" w:rsidR="00337A40" w:rsidRPr="003B2197" w:rsidRDefault="00337A40" w:rsidP="00337A40">
      <w:pPr>
        <w:numPr>
          <w:ilvl w:val="0"/>
          <w:numId w:val="34"/>
        </w:numPr>
        <w:rPr>
          <w:rFonts w:cs="Arial"/>
          <w:lang w:bidi="ml"/>
        </w:rPr>
      </w:pPr>
      <w:r w:rsidRPr="003B2197">
        <w:rPr>
          <w:rFonts w:cs="Arial"/>
          <w:lang w:bidi="ml"/>
        </w:rPr>
        <w:t>text format data type is XHMTL</w:t>
      </w:r>
    </w:p>
    <w:p w14:paraId="46F8E467" w14:textId="6BF8ED88" w:rsidR="00337A40" w:rsidRPr="00900C0B" w:rsidRDefault="00337A40" w:rsidP="00900C0B">
      <w:pPr>
        <w:numPr>
          <w:ilvl w:val="0"/>
          <w:numId w:val="34"/>
        </w:numPr>
        <w:rPr>
          <w:rFonts w:cs="Arial"/>
          <w:lang w:bidi="ml"/>
        </w:rPr>
      </w:pPr>
      <w:r w:rsidRPr="003B2197">
        <w:rPr>
          <w:rFonts w:cs="Arial"/>
          <w:lang w:bidi="ml"/>
        </w:rPr>
        <w:t>text format is multi-lingual</w:t>
      </w:r>
    </w:p>
    <w:p w14:paraId="555F1071" w14:textId="18B0052A" w:rsidR="007F2B31" w:rsidRPr="003B2197" w:rsidRDefault="00337A40" w:rsidP="00900C0B">
      <w:pPr>
        <w:jc w:val="both"/>
        <w:rPr>
          <w:rFonts w:cs="Arial"/>
          <w:lang w:bidi="ml"/>
        </w:rPr>
      </w:pPr>
      <w:r w:rsidRPr="003B2197">
        <w:rPr>
          <w:rFonts w:cs="Arial"/>
          <w:lang w:bidi="ml"/>
        </w:rPr>
        <w:t>I</w:t>
      </w:r>
      <w:r w:rsidR="00900C0B">
        <w:rPr>
          <w:rFonts w:cs="Arial"/>
          <w:lang w:bidi="ml"/>
        </w:rPr>
        <w:t>f</w:t>
      </w:r>
      <w:r w:rsidRPr="003B2197">
        <w:rPr>
          <w:rFonts w:cs="Arial"/>
          <w:lang w:bidi="ml"/>
        </w:rPr>
        <w:t xml:space="preserve"> the representation is not simple, see the rules in the following section for complex text formats. If the representation is simple, t</w:t>
      </w:r>
      <w:r w:rsidR="007F2B31" w:rsidRPr="003B2197">
        <w:rPr>
          <w:rFonts w:cs="Arial"/>
          <w:lang w:bidi="ml"/>
        </w:rPr>
        <w:t>he first step is to determine the base type from the text format data type:</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2"/>
        <w:gridCol w:w="4092"/>
      </w:tblGrid>
      <w:tr w:rsidR="007F2B31" w:rsidRPr="003B2197" w14:paraId="5150CB37" w14:textId="77777777" w:rsidTr="00337A40">
        <w:tc>
          <w:tcPr>
            <w:tcW w:w="3062" w:type="dxa"/>
          </w:tcPr>
          <w:p w14:paraId="3B06B4C4" w14:textId="77777777" w:rsidR="007F2B31" w:rsidRPr="003B2197" w:rsidRDefault="007F2B31" w:rsidP="0006082B">
            <w:pPr>
              <w:autoSpaceDE w:val="0"/>
              <w:autoSpaceDN w:val="0"/>
              <w:adjustRightInd w:val="0"/>
              <w:jc w:val="center"/>
              <w:rPr>
                <w:rFonts w:cs="Arial"/>
                <w:b/>
                <w:bCs/>
                <w:lang w:bidi="ml"/>
              </w:rPr>
            </w:pPr>
            <w:r w:rsidRPr="003B2197">
              <w:rPr>
                <w:rFonts w:cs="Arial"/>
                <w:b/>
                <w:bCs/>
                <w:lang w:bidi="ml"/>
              </w:rPr>
              <w:t>SDMX Data Type</w:t>
            </w:r>
          </w:p>
        </w:tc>
        <w:tc>
          <w:tcPr>
            <w:tcW w:w="4092" w:type="dxa"/>
          </w:tcPr>
          <w:p w14:paraId="0B518465" w14:textId="77777777" w:rsidR="007F2B31" w:rsidRPr="003B2197" w:rsidRDefault="007F2B31" w:rsidP="0006082B">
            <w:pPr>
              <w:autoSpaceDE w:val="0"/>
              <w:autoSpaceDN w:val="0"/>
              <w:adjustRightInd w:val="0"/>
              <w:jc w:val="center"/>
              <w:rPr>
                <w:rFonts w:cs="Arial"/>
                <w:b/>
                <w:bCs/>
                <w:lang w:bidi="ml"/>
              </w:rPr>
            </w:pPr>
            <w:r w:rsidRPr="003B2197">
              <w:rPr>
                <w:rFonts w:cs="Arial"/>
                <w:b/>
                <w:bCs/>
                <w:lang w:bidi="ml"/>
              </w:rPr>
              <w:t>XML Schema Data Type</w:t>
            </w:r>
          </w:p>
        </w:tc>
      </w:tr>
      <w:tr w:rsidR="007F2B31" w:rsidRPr="003B2197" w14:paraId="5E502947" w14:textId="77777777" w:rsidTr="00337A40">
        <w:tc>
          <w:tcPr>
            <w:tcW w:w="3062" w:type="dxa"/>
          </w:tcPr>
          <w:p w14:paraId="2390E37C" w14:textId="77777777" w:rsidR="007F2B31" w:rsidRPr="003B2197" w:rsidRDefault="007F2B31" w:rsidP="0006082B">
            <w:pPr>
              <w:autoSpaceDE w:val="0"/>
              <w:autoSpaceDN w:val="0"/>
              <w:adjustRightInd w:val="0"/>
              <w:rPr>
                <w:rFonts w:cs="Arial"/>
                <w:lang w:bidi="ml"/>
              </w:rPr>
            </w:pPr>
            <w:r w:rsidRPr="003B2197">
              <w:rPr>
                <w:rFonts w:cs="Arial"/>
                <w:lang w:bidi="ml"/>
              </w:rPr>
              <w:t>String</w:t>
            </w:r>
          </w:p>
        </w:tc>
        <w:tc>
          <w:tcPr>
            <w:tcW w:w="4092" w:type="dxa"/>
          </w:tcPr>
          <w:p w14:paraId="0873D21C"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xs:string</w:t>
            </w:r>
            <w:proofErr w:type="spellEnd"/>
          </w:p>
        </w:tc>
      </w:tr>
      <w:tr w:rsidR="007F2B31" w:rsidRPr="003B2197" w14:paraId="4873389B" w14:textId="77777777" w:rsidTr="00337A40">
        <w:tc>
          <w:tcPr>
            <w:tcW w:w="3062" w:type="dxa"/>
          </w:tcPr>
          <w:p w14:paraId="444C6FF8"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AlphaNumeric</w:t>
            </w:r>
            <w:proofErr w:type="spellEnd"/>
          </w:p>
        </w:tc>
        <w:tc>
          <w:tcPr>
            <w:tcW w:w="4092" w:type="dxa"/>
          </w:tcPr>
          <w:p w14:paraId="43705B81"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common:AlphaNumericType</w:t>
            </w:r>
            <w:proofErr w:type="spellEnd"/>
          </w:p>
        </w:tc>
      </w:tr>
      <w:tr w:rsidR="007F2B31" w:rsidRPr="003B2197" w14:paraId="33B8C254" w14:textId="77777777" w:rsidTr="00337A40">
        <w:tc>
          <w:tcPr>
            <w:tcW w:w="3062" w:type="dxa"/>
          </w:tcPr>
          <w:p w14:paraId="074F7CDC" w14:textId="77777777" w:rsidR="007F2B31" w:rsidRPr="003B2197" w:rsidRDefault="007F2B31" w:rsidP="0006082B">
            <w:pPr>
              <w:autoSpaceDE w:val="0"/>
              <w:autoSpaceDN w:val="0"/>
              <w:adjustRightInd w:val="0"/>
              <w:rPr>
                <w:rFonts w:cs="Arial"/>
                <w:lang w:bidi="ml"/>
              </w:rPr>
            </w:pPr>
            <w:r w:rsidRPr="003B2197">
              <w:rPr>
                <w:rFonts w:cs="Arial"/>
                <w:lang w:bidi="ml"/>
              </w:rPr>
              <w:t>Alpha</w:t>
            </w:r>
          </w:p>
        </w:tc>
        <w:tc>
          <w:tcPr>
            <w:tcW w:w="4092" w:type="dxa"/>
          </w:tcPr>
          <w:p w14:paraId="0F75C2A4"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common:AlphaType</w:t>
            </w:r>
            <w:proofErr w:type="spellEnd"/>
          </w:p>
        </w:tc>
      </w:tr>
      <w:tr w:rsidR="007F2B31" w:rsidRPr="003B2197" w14:paraId="2E374452" w14:textId="77777777" w:rsidTr="00337A40">
        <w:tc>
          <w:tcPr>
            <w:tcW w:w="3062" w:type="dxa"/>
          </w:tcPr>
          <w:p w14:paraId="5203E58F" w14:textId="77777777" w:rsidR="007F2B31" w:rsidRPr="003B2197" w:rsidRDefault="007F2B31" w:rsidP="0006082B">
            <w:pPr>
              <w:autoSpaceDE w:val="0"/>
              <w:autoSpaceDN w:val="0"/>
              <w:adjustRightInd w:val="0"/>
              <w:rPr>
                <w:rFonts w:cs="Arial"/>
                <w:lang w:bidi="ml"/>
              </w:rPr>
            </w:pPr>
            <w:r w:rsidRPr="003B2197">
              <w:rPr>
                <w:rFonts w:cs="Arial"/>
                <w:lang w:bidi="ml"/>
              </w:rPr>
              <w:t>Numeric</w:t>
            </w:r>
          </w:p>
        </w:tc>
        <w:tc>
          <w:tcPr>
            <w:tcW w:w="4092" w:type="dxa"/>
          </w:tcPr>
          <w:p w14:paraId="7A8A7F01"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common:NumericType</w:t>
            </w:r>
            <w:proofErr w:type="spellEnd"/>
          </w:p>
        </w:tc>
      </w:tr>
      <w:tr w:rsidR="007F2B31" w:rsidRPr="003B2197" w14:paraId="64A66F21" w14:textId="77777777" w:rsidTr="00337A40">
        <w:tc>
          <w:tcPr>
            <w:tcW w:w="3062" w:type="dxa"/>
          </w:tcPr>
          <w:p w14:paraId="1944DA7A"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BigInteger</w:t>
            </w:r>
            <w:proofErr w:type="spellEnd"/>
          </w:p>
        </w:tc>
        <w:tc>
          <w:tcPr>
            <w:tcW w:w="4092" w:type="dxa"/>
          </w:tcPr>
          <w:p w14:paraId="017E4840"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xs:integer</w:t>
            </w:r>
            <w:proofErr w:type="spellEnd"/>
          </w:p>
        </w:tc>
      </w:tr>
      <w:tr w:rsidR="007F2B31" w:rsidRPr="003B2197" w14:paraId="01C58BB8" w14:textId="77777777" w:rsidTr="00337A40">
        <w:tc>
          <w:tcPr>
            <w:tcW w:w="3062" w:type="dxa"/>
          </w:tcPr>
          <w:p w14:paraId="60022173" w14:textId="77777777" w:rsidR="007F2B31" w:rsidRPr="003B2197" w:rsidRDefault="007F2B31" w:rsidP="0006082B">
            <w:pPr>
              <w:autoSpaceDE w:val="0"/>
              <w:autoSpaceDN w:val="0"/>
              <w:adjustRightInd w:val="0"/>
              <w:rPr>
                <w:rFonts w:cs="Arial"/>
                <w:lang w:bidi="ml"/>
              </w:rPr>
            </w:pPr>
            <w:r w:rsidRPr="003B2197">
              <w:rPr>
                <w:rFonts w:cs="Arial"/>
                <w:lang w:bidi="ml"/>
              </w:rPr>
              <w:t>Integer</w:t>
            </w:r>
          </w:p>
        </w:tc>
        <w:tc>
          <w:tcPr>
            <w:tcW w:w="4092" w:type="dxa"/>
          </w:tcPr>
          <w:p w14:paraId="4CCA23A0"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xs:int</w:t>
            </w:r>
            <w:proofErr w:type="spellEnd"/>
          </w:p>
        </w:tc>
      </w:tr>
      <w:tr w:rsidR="007F2B31" w:rsidRPr="003B2197" w14:paraId="722A2374" w14:textId="77777777" w:rsidTr="00337A40">
        <w:tc>
          <w:tcPr>
            <w:tcW w:w="3062" w:type="dxa"/>
          </w:tcPr>
          <w:p w14:paraId="128DB61D" w14:textId="77777777" w:rsidR="007F2B31" w:rsidRPr="003B2197" w:rsidRDefault="007F2B31" w:rsidP="0006082B">
            <w:pPr>
              <w:autoSpaceDE w:val="0"/>
              <w:autoSpaceDN w:val="0"/>
              <w:adjustRightInd w:val="0"/>
              <w:rPr>
                <w:rFonts w:cs="Arial"/>
                <w:lang w:bidi="ml"/>
              </w:rPr>
            </w:pPr>
            <w:r w:rsidRPr="003B2197">
              <w:rPr>
                <w:rFonts w:cs="Arial"/>
                <w:lang w:bidi="ml"/>
              </w:rPr>
              <w:t>Long</w:t>
            </w:r>
          </w:p>
        </w:tc>
        <w:tc>
          <w:tcPr>
            <w:tcW w:w="4092" w:type="dxa"/>
          </w:tcPr>
          <w:p w14:paraId="619026B7"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xs:long</w:t>
            </w:r>
            <w:proofErr w:type="spellEnd"/>
          </w:p>
        </w:tc>
      </w:tr>
      <w:tr w:rsidR="007F2B31" w:rsidRPr="003B2197" w14:paraId="22ACFA2A" w14:textId="77777777" w:rsidTr="00337A40">
        <w:tc>
          <w:tcPr>
            <w:tcW w:w="3062" w:type="dxa"/>
          </w:tcPr>
          <w:p w14:paraId="559F0556" w14:textId="77777777" w:rsidR="007F2B31" w:rsidRPr="003B2197" w:rsidRDefault="007F2B31" w:rsidP="0006082B">
            <w:pPr>
              <w:autoSpaceDE w:val="0"/>
              <w:autoSpaceDN w:val="0"/>
              <w:adjustRightInd w:val="0"/>
              <w:rPr>
                <w:rFonts w:cs="Arial"/>
                <w:lang w:bidi="ml"/>
              </w:rPr>
            </w:pPr>
            <w:r w:rsidRPr="003B2197">
              <w:rPr>
                <w:rFonts w:cs="Arial"/>
                <w:lang w:bidi="ml"/>
              </w:rPr>
              <w:lastRenderedPageBreak/>
              <w:t>Short</w:t>
            </w:r>
          </w:p>
        </w:tc>
        <w:tc>
          <w:tcPr>
            <w:tcW w:w="4092" w:type="dxa"/>
          </w:tcPr>
          <w:p w14:paraId="509C992B"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xs:short</w:t>
            </w:r>
            <w:proofErr w:type="spellEnd"/>
          </w:p>
        </w:tc>
      </w:tr>
      <w:tr w:rsidR="007F2B31" w:rsidRPr="003B2197" w14:paraId="076B4375" w14:textId="77777777" w:rsidTr="00337A40">
        <w:tc>
          <w:tcPr>
            <w:tcW w:w="3062" w:type="dxa"/>
          </w:tcPr>
          <w:p w14:paraId="6105D42E" w14:textId="77777777" w:rsidR="007F2B31" w:rsidRPr="003B2197" w:rsidRDefault="007F2B31" w:rsidP="0006082B">
            <w:pPr>
              <w:autoSpaceDE w:val="0"/>
              <w:autoSpaceDN w:val="0"/>
              <w:adjustRightInd w:val="0"/>
              <w:rPr>
                <w:rFonts w:cs="Arial"/>
                <w:lang w:bidi="ml"/>
              </w:rPr>
            </w:pPr>
            <w:r w:rsidRPr="003B2197">
              <w:rPr>
                <w:rFonts w:cs="Arial"/>
                <w:lang w:bidi="ml"/>
              </w:rPr>
              <w:t>Decimal</w:t>
            </w:r>
          </w:p>
        </w:tc>
        <w:tc>
          <w:tcPr>
            <w:tcW w:w="4092" w:type="dxa"/>
          </w:tcPr>
          <w:p w14:paraId="37A9C805"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xs:decimal</w:t>
            </w:r>
            <w:proofErr w:type="spellEnd"/>
          </w:p>
        </w:tc>
      </w:tr>
      <w:tr w:rsidR="007F2B31" w:rsidRPr="003B2197" w14:paraId="133048C0" w14:textId="77777777" w:rsidTr="00337A40">
        <w:tc>
          <w:tcPr>
            <w:tcW w:w="3062" w:type="dxa"/>
          </w:tcPr>
          <w:p w14:paraId="3907989A" w14:textId="77777777" w:rsidR="007F2B31" w:rsidRPr="003B2197" w:rsidRDefault="007F2B31" w:rsidP="0006082B">
            <w:pPr>
              <w:autoSpaceDE w:val="0"/>
              <w:autoSpaceDN w:val="0"/>
              <w:adjustRightInd w:val="0"/>
              <w:rPr>
                <w:rFonts w:cs="Arial"/>
                <w:lang w:bidi="ml"/>
              </w:rPr>
            </w:pPr>
            <w:r w:rsidRPr="003B2197">
              <w:rPr>
                <w:rFonts w:cs="Arial"/>
                <w:lang w:bidi="ml"/>
              </w:rPr>
              <w:t>Float</w:t>
            </w:r>
          </w:p>
        </w:tc>
        <w:tc>
          <w:tcPr>
            <w:tcW w:w="4092" w:type="dxa"/>
          </w:tcPr>
          <w:p w14:paraId="73760F27"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xs:float</w:t>
            </w:r>
            <w:proofErr w:type="spellEnd"/>
          </w:p>
        </w:tc>
      </w:tr>
      <w:tr w:rsidR="007F2B31" w:rsidRPr="003B2197" w14:paraId="10DEF55D" w14:textId="77777777" w:rsidTr="00337A40">
        <w:tc>
          <w:tcPr>
            <w:tcW w:w="3062" w:type="dxa"/>
          </w:tcPr>
          <w:p w14:paraId="3E63B1B6" w14:textId="77777777" w:rsidR="007F2B31" w:rsidRPr="003B2197" w:rsidRDefault="007F2B31" w:rsidP="0006082B">
            <w:pPr>
              <w:autoSpaceDE w:val="0"/>
              <w:autoSpaceDN w:val="0"/>
              <w:adjustRightInd w:val="0"/>
              <w:rPr>
                <w:rFonts w:cs="Arial"/>
                <w:lang w:bidi="ml"/>
              </w:rPr>
            </w:pPr>
            <w:r w:rsidRPr="003B2197">
              <w:rPr>
                <w:rFonts w:cs="Arial"/>
                <w:lang w:bidi="ml"/>
              </w:rPr>
              <w:t>Double</w:t>
            </w:r>
          </w:p>
        </w:tc>
        <w:tc>
          <w:tcPr>
            <w:tcW w:w="4092" w:type="dxa"/>
          </w:tcPr>
          <w:p w14:paraId="11A5634B"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xs:double</w:t>
            </w:r>
            <w:proofErr w:type="spellEnd"/>
          </w:p>
        </w:tc>
      </w:tr>
      <w:tr w:rsidR="007F2B31" w:rsidRPr="003B2197" w14:paraId="514C4F1E" w14:textId="77777777" w:rsidTr="00337A40">
        <w:tc>
          <w:tcPr>
            <w:tcW w:w="3062" w:type="dxa"/>
          </w:tcPr>
          <w:p w14:paraId="54779E57" w14:textId="77777777" w:rsidR="007F2B31" w:rsidRPr="003B2197" w:rsidRDefault="007F2B31" w:rsidP="0006082B">
            <w:pPr>
              <w:autoSpaceDE w:val="0"/>
              <w:autoSpaceDN w:val="0"/>
              <w:adjustRightInd w:val="0"/>
              <w:rPr>
                <w:rFonts w:cs="Arial"/>
                <w:lang w:bidi="ml"/>
              </w:rPr>
            </w:pPr>
            <w:r w:rsidRPr="003B2197">
              <w:rPr>
                <w:rFonts w:cs="Arial"/>
                <w:lang w:bidi="ml"/>
              </w:rPr>
              <w:t>Boolean</w:t>
            </w:r>
          </w:p>
        </w:tc>
        <w:tc>
          <w:tcPr>
            <w:tcW w:w="4092" w:type="dxa"/>
          </w:tcPr>
          <w:p w14:paraId="0C025A3B" w14:textId="4D8EC62B" w:rsidR="007F2B31" w:rsidRPr="003B2197" w:rsidRDefault="007F2B31" w:rsidP="0006082B">
            <w:pPr>
              <w:autoSpaceDE w:val="0"/>
              <w:autoSpaceDN w:val="0"/>
              <w:adjustRightInd w:val="0"/>
              <w:rPr>
                <w:rFonts w:cs="Arial"/>
                <w:lang w:bidi="ml"/>
              </w:rPr>
            </w:pPr>
            <w:proofErr w:type="spellStart"/>
            <w:r w:rsidRPr="003B2197">
              <w:rPr>
                <w:rFonts w:cs="Arial"/>
                <w:lang w:bidi="ml"/>
              </w:rPr>
              <w:t>xs:</w:t>
            </w:r>
            <w:r w:rsidR="00A85886">
              <w:rPr>
                <w:rFonts w:cs="Arial"/>
                <w:lang w:bidi="ml"/>
              </w:rPr>
              <w:t>Boolean</w:t>
            </w:r>
            <w:proofErr w:type="spellEnd"/>
          </w:p>
        </w:tc>
      </w:tr>
      <w:tr w:rsidR="007F2B31" w:rsidRPr="003B2197" w14:paraId="3DBB956C" w14:textId="77777777" w:rsidTr="00337A40">
        <w:tc>
          <w:tcPr>
            <w:tcW w:w="3062" w:type="dxa"/>
          </w:tcPr>
          <w:p w14:paraId="778408E3" w14:textId="77777777" w:rsidR="007F2B31" w:rsidRPr="003B2197" w:rsidRDefault="007F2B31" w:rsidP="0006082B">
            <w:pPr>
              <w:autoSpaceDE w:val="0"/>
              <w:autoSpaceDN w:val="0"/>
              <w:adjustRightInd w:val="0"/>
              <w:rPr>
                <w:rFonts w:cs="Arial"/>
                <w:lang w:bidi="ml"/>
              </w:rPr>
            </w:pPr>
            <w:r w:rsidRPr="003B2197">
              <w:rPr>
                <w:rFonts w:cs="Arial"/>
                <w:lang w:bidi="ml"/>
              </w:rPr>
              <w:t>URI</w:t>
            </w:r>
          </w:p>
        </w:tc>
        <w:tc>
          <w:tcPr>
            <w:tcW w:w="4092" w:type="dxa"/>
          </w:tcPr>
          <w:p w14:paraId="1F55E840"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xs:anyURI</w:t>
            </w:r>
            <w:proofErr w:type="spellEnd"/>
          </w:p>
        </w:tc>
      </w:tr>
      <w:tr w:rsidR="007F2B31" w:rsidRPr="003B2197" w14:paraId="3381B089" w14:textId="77777777" w:rsidTr="00337A40">
        <w:tc>
          <w:tcPr>
            <w:tcW w:w="3062" w:type="dxa"/>
          </w:tcPr>
          <w:p w14:paraId="60603696" w14:textId="77777777" w:rsidR="007F2B31" w:rsidRPr="003B2197" w:rsidRDefault="007F2B31" w:rsidP="0006082B">
            <w:pPr>
              <w:autoSpaceDE w:val="0"/>
              <w:autoSpaceDN w:val="0"/>
              <w:adjustRightInd w:val="0"/>
              <w:rPr>
                <w:rFonts w:cs="Arial"/>
                <w:lang w:bidi="ml"/>
              </w:rPr>
            </w:pPr>
            <w:r w:rsidRPr="003B2197">
              <w:rPr>
                <w:rFonts w:cs="Arial"/>
                <w:lang w:bidi="ml"/>
              </w:rPr>
              <w:t>Count</w:t>
            </w:r>
          </w:p>
        </w:tc>
        <w:tc>
          <w:tcPr>
            <w:tcW w:w="4092" w:type="dxa"/>
          </w:tcPr>
          <w:p w14:paraId="661AF6FA"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xs:integer</w:t>
            </w:r>
            <w:proofErr w:type="spellEnd"/>
          </w:p>
        </w:tc>
      </w:tr>
      <w:tr w:rsidR="007F2B31" w:rsidRPr="003B2197" w14:paraId="5BE881F8" w14:textId="77777777" w:rsidTr="00337A40">
        <w:tc>
          <w:tcPr>
            <w:tcW w:w="3062" w:type="dxa"/>
          </w:tcPr>
          <w:p w14:paraId="115E37D6"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InclusiveValueRange</w:t>
            </w:r>
            <w:proofErr w:type="spellEnd"/>
          </w:p>
        </w:tc>
        <w:tc>
          <w:tcPr>
            <w:tcW w:w="4092" w:type="dxa"/>
          </w:tcPr>
          <w:p w14:paraId="6690CBD4"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xs:decimal</w:t>
            </w:r>
            <w:proofErr w:type="spellEnd"/>
          </w:p>
        </w:tc>
      </w:tr>
      <w:tr w:rsidR="007F2B31" w:rsidRPr="003B2197" w14:paraId="003A2A9E" w14:textId="77777777" w:rsidTr="00337A40">
        <w:tc>
          <w:tcPr>
            <w:tcW w:w="3062" w:type="dxa"/>
          </w:tcPr>
          <w:p w14:paraId="01CEEDE6"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ExclusiveValueRange</w:t>
            </w:r>
            <w:proofErr w:type="spellEnd"/>
          </w:p>
        </w:tc>
        <w:tc>
          <w:tcPr>
            <w:tcW w:w="4092" w:type="dxa"/>
          </w:tcPr>
          <w:p w14:paraId="7A894C1F"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w:t>
            </w:r>
            <w:proofErr w:type="spellEnd"/>
            <w:r w:rsidRPr="003B2197">
              <w:rPr>
                <w:rFonts w:cs="Arial"/>
                <w:lang w:bidi="ml"/>
              </w:rPr>
              <w:t>: decimal</w:t>
            </w:r>
          </w:p>
        </w:tc>
      </w:tr>
      <w:tr w:rsidR="007F2B31" w:rsidRPr="003B2197" w14:paraId="225661CB" w14:textId="77777777" w:rsidTr="00337A40">
        <w:tc>
          <w:tcPr>
            <w:tcW w:w="3062" w:type="dxa"/>
          </w:tcPr>
          <w:p w14:paraId="5281A26C" w14:textId="77777777" w:rsidR="007F2B31" w:rsidRPr="003B2197" w:rsidRDefault="007F2B31" w:rsidP="0006082B">
            <w:pPr>
              <w:autoSpaceDE w:val="0"/>
              <w:autoSpaceDN w:val="0"/>
              <w:adjustRightInd w:val="0"/>
              <w:rPr>
                <w:rFonts w:cs="Arial"/>
                <w:lang w:bidi="ml"/>
              </w:rPr>
            </w:pPr>
            <w:r w:rsidRPr="003B2197">
              <w:rPr>
                <w:rFonts w:cs="Arial"/>
                <w:lang w:bidi="ml"/>
              </w:rPr>
              <w:t>Incremental</w:t>
            </w:r>
          </w:p>
        </w:tc>
        <w:tc>
          <w:tcPr>
            <w:tcW w:w="4092" w:type="dxa"/>
          </w:tcPr>
          <w:p w14:paraId="5240FDD3"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w:t>
            </w:r>
            <w:proofErr w:type="spellEnd"/>
            <w:r w:rsidRPr="003B2197">
              <w:rPr>
                <w:rFonts w:cs="Arial"/>
                <w:lang w:bidi="ml"/>
              </w:rPr>
              <w:t>: decimal</w:t>
            </w:r>
          </w:p>
        </w:tc>
      </w:tr>
      <w:tr w:rsidR="007F2B31" w:rsidRPr="003B2197" w14:paraId="4E12D3DF" w14:textId="77777777" w:rsidTr="00337A40">
        <w:tc>
          <w:tcPr>
            <w:tcW w:w="3062" w:type="dxa"/>
          </w:tcPr>
          <w:p w14:paraId="66F26FED"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ObservationalTimePeriod</w:t>
            </w:r>
            <w:proofErr w:type="spellEnd"/>
          </w:p>
        </w:tc>
        <w:tc>
          <w:tcPr>
            <w:tcW w:w="4092" w:type="dxa"/>
          </w:tcPr>
          <w:p w14:paraId="7DBCC65D"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common:ObservationalTimePeriodType</w:t>
            </w:r>
            <w:proofErr w:type="spellEnd"/>
          </w:p>
        </w:tc>
      </w:tr>
      <w:tr w:rsidR="007F2B31" w:rsidRPr="003B2197" w14:paraId="3041EE2B" w14:textId="77777777" w:rsidTr="00337A40">
        <w:tc>
          <w:tcPr>
            <w:tcW w:w="3062" w:type="dxa"/>
          </w:tcPr>
          <w:p w14:paraId="4356F60B" w14:textId="77777777" w:rsidR="007F2B31" w:rsidRPr="003B2197" w:rsidRDefault="007F2B31" w:rsidP="0006082B">
            <w:pPr>
              <w:autoSpaceDE w:val="0"/>
              <w:autoSpaceDN w:val="0"/>
              <w:adjustRightInd w:val="0"/>
              <w:rPr>
                <w:rFonts w:cs="Arial"/>
                <w:lang w:bidi="ml"/>
              </w:rPr>
            </w:pPr>
            <w:r w:rsidRPr="003B2197">
              <w:rPr>
                <w:rFonts w:cs="Arial"/>
                <w:lang w:bidi="ml"/>
              </w:rPr>
              <w:t>StandardTimePeriod</w:t>
            </w:r>
          </w:p>
        </w:tc>
        <w:tc>
          <w:tcPr>
            <w:tcW w:w="4092" w:type="dxa"/>
          </w:tcPr>
          <w:p w14:paraId="7A29CA47"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common:StandardTimePeriodType</w:t>
            </w:r>
            <w:proofErr w:type="spellEnd"/>
          </w:p>
        </w:tc>
      </w:tr>
      <w:tr w:rsidR="007F2B31" w:rsidRPr="003B2197" w14:paraId="16CE5AFF" w14:textId="77777777" w:rsidTr="00337A40">
        <w:tc>
          <w:tcPr>
            <w:tcW w:w="3062" w:type="dxa"/>
          </w:tcPr>
          <w:p w14:paraId="6C5AC282"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BasicTimePeriod</w:t>
            </w:r>
            <w:proofErr w:type="spellEnd"/>
          </w:p>
        </w:tc>
        <w:tc>
          <w:tcPr>
            <w:tcW w:w="4092" w:type="dxa"/>
          </w:tcPr>
          <w:p w14:paraId="70E4DBBA"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common:BasicTimePeriodType</w:t>
            </w:r>
            <w:proofErr w:type="spellEnd"/>
          </w:p>
        </w:tc>
      </w:tr>
      <w:tr w:rsidR="007F2B31" w:rsidRPr="003B2197" w14:paraId="2B85C9D4" w14:textId="77777777" w:rsidTr="00337A40">
        <w:tc>
          <w:tcPr>
            <w:tcW w:w="3062" w:type="dxa"/>
          </w:tcPr>
          <w:p w14:paraId="058595D3"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GregorianTimePeriod</w:t>
            </w:r>
            <w:proofErr w:type="spellEnd"/>
          </w:p>
        </w:tc>
        <w:tc>
          <w:tcPr>
            <w:tcW w:w="4092" w:type="dxa"/>
          </w:tcPr>
          <w:p w14:paraId="70D16111"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common:GregorianTimePeriodType</w:t>
            </w:r>
            <w:proofErr w:type="spellEnd"/>
          </w:p>
        </w:tc>
      </w:tr>
      <w:tr w:rsidR="007F2B31" w:rsidRPr="003B2197" w14:paraId="3E213D9A" w14:textId="77777777" w:rsidTr="00337A40">
        <w:tc>
          <w:tcPr>
            <w:tcW w:w="3062" w:type="dxa"/>
          </w:tcPr>
          <w:p w14:paraId="469C9F36"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GregorianYear</w:t>
            </w:r>
            <w:proofErr w:type="spellEnd"/>
          </w:p>
        </w:tc>
        <w:tc>
          <w:tcPr>
            <w:tcW w:w="4092" w:type="dxa"/>
          </w:tcPr>
          <w:p w14:paraId="0194A241"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xs:gYear</w:t>
            </w:r>
            <w:proofErr w:type="spellEnd"/>
          </w:p>
        </w:tc>
      </w:tr>
      <w:tr w:rsidR="007F2B31" w:rsidRPr="003B2197" w14:paraId="378212C4" w14:textId="77777777" w:rsidTr="00337A40">
        <w:tc>
          <w:tcPr>
            <w:tcW w:w="3062" w:type="dxa"/>
          </w:tcPr>
          <w:p w14:paraId="1C451A4F"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GregorianYearMonth</w:t>
            </w:r>
            <w:proofErr w:type="spellEnd"/>
          </w:p>
        </w:tc>
        <w:tc>
          <w:tcPr>
            <w:tcW w:w="4092" w:type="dxa"/>
          </w:tcPr>
          <w:p w14:paraId="220F1414"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xs:gYearMonth</w:t>
            </w:r>
            <w:proofErr w:type="spellEnd"/>
          </w:p>
        </w:tc>
      </w:tr>
      <w:tr w:rsidR="007F2B31" w:rsidRPr="003B2197" w14:paraId="0C92A926" w14:textId="77777777" w:rsidTr="00337A40">
        <w:tc>
          <w:tcPr>
            <w:tcW w:w="3062" w:type="dxa"/>
          </w:tcPr>
          <w:p w14:paraId="1416B855" w14:textId="77777777" w:rsidR="007F2B31" w:rsidRPr="003B2197" w:rsidRDefault="007F2B31" w:rsidP="0006082B">
            <w:pPr>
              <w:autoSpaceDE w:val="0"/>
              <w:autoSpaceDN w:val="0"/>
              <w:adjustRightInd w:val="0"/>
              <w:rPr>
                <w:rFonts w:cs="Arial"/>
                <w:lang w:bidi="ml"/>
              </w:rPr>
            </w:pPr>
            <w:r w:rsidRPr="003B2197">
              <w:rPr>
                <w:rFonts w:cs="Arial"/>
                <w:lang w:bidi="ml"/>
              </w:rPr>
              <w:t>GregorianDay</w:t>
            </w:r>
          </w:p>
        </w:tc>
        <w:tc>
          <w:tcPr>
            <w:tcW w:w="4092" w:type="dxa"/>
          </w:tcPr>
          <w:p w14:paraId="46AA4129"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xs:date</w:t>
            </w:r>
            <w:proofErr w:type="spellEnd"/>
          </w:p>
        </w:tc>
      </w:tr>
      <w:tr w:rsidR="007F2B31" w:rsidRPr="003B2197" w14:paraId="19053A92" w14:textId="77777777" w:rsidTr="00337A40">
        <w:tc>
          <w:tcPr>
            <w:tcW w:w="3062" w:type="dxa"/>
          </w:tcPr>
          <w:p w14:paraId="716FD5D1"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ReportingTimePeriod</w:t>
            </w:r>
            <w:proofErr w:type="spellEnd"/>
          </w:p>
        </w:tc>
        <w:tc>
          <w:tcPr>
            <w:tcW w:w="4092" w:type="dxa"/>
          </w:tcPr>
          <w:p w14:paraId="6A6AA9E9"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common:ReportingTimePeriodType</w:t>
            </w:r>
            <w:proofErr w:type="spellEnd"/>
          </w:p>
        </w:tc>
      </w:tr>
      <w:tr w:rsidR="007F2B31" w:rsidRPr="003B2197" w14:paraId="4CDB5954" w14:textId="77777777" w:rsidTr="00337A40">
        <w:tc>
          <w:tcPr>
            <w:tcW w:w="3062" w:type="dxa"/>
          </w:tcPr>
          <w:p w14:paraId="78A4AE3B"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ReportingYear</w:t>
            </w:r>
            <w:proofErr w:type="spellEnd"/>
          </w:p>
        </w:tc>
        <w:tc>
          <w:tcPr>
            <w:tcW w:w="4092" w:type="dxa"/>
          </w:tcPr>
          <w:p w14:paraId="60BCFA4E"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common:ReportingYearType</w:t>
            </w:r>
            <w:proofErr w:type="spellEnd"/>
          </w:p>
        </w:tc>
      </w:tr>
      <w:tr w:rsidR="007F2B31" w:rsidRPr="003B2197" w14:paraId="4E3C48C6" w14:textId="77777777" w:rsidTr="00337A40">
        <w:tc>
          <w:tcPr>
            <w:tcW w:w="3062" w:type="dxa"/>
          </w:tcPr>
          <w:p w14:paraId="15FEC0F0"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ReportingSemester</w:t>
            </w:r>
            <w:proofErr w:type="spellEnd"/>
          </w:p>
        </w:tc>
        <w:tc>
          <w:tcPr>
            <w:tcW w:w="4092" w:type="dxa"/>
          </w:tcPr>
          <w:p w14:paraId="693C6D5C"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common:ReportingSemesterType</w:t>
            </w:r>
            <w:proofErr w:type="spellEnd"/>
          </w:p>
        </w:tc>
      </w:tr>
      <w:tr w:rsidR="007F2B31" w:rsidRPr="003B2197" w14:paraId="627012C5" w14:textId="77777777" w:rsidTr="00337A40">
        <w:tc>
          <w:tcPr>
            <w:tcW w:w="3062" w:type="dxa"/>
          </w:tcPr>
          <w:p w14:paraId="79C0B269"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ReportingTrimester</w:t>
            </w:r>
            <w:proofErr w:type="spellEnd"/>
          </w:p>
        </w:tc>
        <w:tc>
          <w:tcPr>
            <w:tcW w:w="4092" w:type="dxa"/>
          </w:tcPr>
          <w:p w14:paraId="70896838"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common:ReportingTrimesterType</w:t>
            </w:r>
            <w:proofErr w:type="spellEnd"/>
          </w:p>
        </w:tc>
      </w:tr>
      <w:tr w:rsidR="007F2B31" w:rsidRPr="003B2197" w14:paraId="2C4A1E7A" w14:textId="77777777" w:rsidTr="00337A40">
        <w:tc>
          <w:tcPr>
            <w:tcW w:w="3062" w:type="dxa"/>
          </w:tcPr>
          <w:p w14:paraId="008CF519"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ReportingQuarter</w:t>
            </w:r>
            <w:proofErr w:type="spellEnd"/>
          </w:p>
        </w:tc>
        <w:tc>
          <w:tcPr>
            <w:tcW w:w="4092" w:type="dxa"/>
          </w:tcPr>
          <w:p w14:paraId="3AA37847"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common:ReportingQuarterType</w:t>
            </w:r>
            <w:proofErr w:type="spellEnd"/>
          </w:p>
        </w:tc>
      </w:tr>
      <w:tr w:rsidR="007F2B31" w:rsidRPr="003B2197" w14:paraId="6E4E78F6" w14:textId="77777777" w:rsidTr="00337A40">
        <w:tc>
          <w:tcPr>
            <w:tcW w:w="3062" w:type="dxa"/>
          </w:tcPr>
          <w:p w14:paraId="327FF5BA"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ReportingMonth</w:t>
            </w:r>
            <w:proofErr w:type="spellEnd"/>
          </w:p>
        </w:tc>
        <w:tc>
          <w:tcPr>
            <w:tcW w:w="4092" w:type="dxa"/>
          </w:tcPr>
          <w:p w14:paraId="7202BE61"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common:ReportingMonthType</w:t>
            </w:r>
            <w:proofErr w:type="spellEnd"/>
          </w:p>
        </w:tc>
      </w:tr>
      <w:tr w:rsidR="007F2B31" w:rsidRPr="003B2197" w14:paraId="74C49DBC" w14:textId="77777777" w:rsidTr="00337A40">
        <w:tc>
          <w:tcPr>
            <w:tcW w:w="3062" w:type="dxa"/>
          </w:tcPr>
          <w:p w14:paraId="53835A98"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ReportingWeek</w:t>
            </w:r>
            <w:proofErr w:type="spellEnd"/>
          </w:p>
        </w:tc>
        <w:tc>
          <w:tcPr>
            <w:tcW w:w="4092" w:type="dxa"/>
          </w:tcPr>
          <w:p w14:paraId="71376257"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common:ReportingWeekType</w:t>
            </w:r>
            <w:proofErr w:type="spellEnd"/>
          </w:p>
        </w:tc>
      </w:tr>
      <w:tr w:rsidR="007F2B31" w:rsidRPr="003B2197" w14:paraId="470579DF" w14:textId="77777777" w:rsidTr="00337A40">
        <w:tc>
          <w:tcPr>
            <w:tcW w:w="3062" w:type="dxa"/>
          </w:tcPr>
          <w:p w14:paraId="35E4387F"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ReportingDay</w:t>
            </w:r>
            <w:proofErr w:type="spellEnd"/>
          </w:p>
        </w:tc>
        <w:tc>
          <w:tcPr>
            <w:tcW w:w="4092" w:type="dxa"/>
          </w:tcPr>
          <w:p w14:paraId="0F583C14"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common:ReportingDayType</w:t>
            </w:r>
            <w:proofErr w:type="spellEnd"/>
          </w:p>
        </w:tc>
      </w:tr>
      <w:tr w:rsidR="007F2B31" w:rsidRPr="003B2197" w14:paraId="0C86C822" w14:textId="77777777" w:rsidTr="00337A40">
        <w:tc>
          <w:tcPr>
            <w:tcW w:w="3062" w:type="dxa"/>
          </w:tcPr>
          <w:p w14:paraId="3821391A"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DateTime</w:t>
            </w:r>
            <w:proofErr w:type="spellEnd"/>
          </w:p>
        </w:tc>
        <w:tc>
          <w:tcPr>
            <w:tcW w:w="4092" w:type="dxa"/>
          </w:tcPr>
          <w:p w14:paraId="6D987328"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xs:dateTime</w:t>
            </w:r>
            <w:proofErr w:type="spellEnd"/>
          </w:p>
        </w:tc>
      </w:tr>
      <w:tr w:rsidR="007F2B31" w:rsidRPr="003B2197" w14:paraId="010E68A8" w14:textId="77777777" w:rsidTr="00337A40">
        <w:tc>
          <w:tcPr>
            <w:tcW w:w="3062" w:type="dxa"/>
          </w:tcPr>
          <w:p w14:paraId="29B88AE8"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TimeRange</w:t>
            </w:r>
            <w:proofErr w:type="spellEnd"/>
          </w:p>
        </w:tc>
        <w:tc>
          <w:tcPr>
            <w:tcW w:w="4092" w:type="dxa"/>
          </w:tcPr>
          <w:p w14:paraId="27B5B5DB"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common:TimeRangeType</w:t>
            </w:r>
            <w:proofErr w:type="spellEnd"/>
          </w:p>
        </w:tc>
      </w:tr>
      <w:tr w:rsidR="007F2B31" w:rsidRPr="003B2197" w14:paraId="1B4F6AF5" w14:textId="77777777" w:rsidTr="00337A40">
        <w:tc>
          <w:tcPr>
            <w:tcW w:w="3062" w:type="dxa"/>
          </w:tcPr>
          <w:p w14:paraId="20D19D32" w14:textId="77777777" w:rsidR="007F2B31" w:rsidRPr="003B2197" w:rsidRDefault="007F2B31" w:rsidP="0006082B">
            <w:pPr>
              <w:autoSpaceDE w:val="0"/>
              <w:autoSpaceDN w:val="0"/>
              <w:adjustRightInd w:val="0"/>
              <w:rPr>
                <w:rFonts w:cs="Arial"/>
                <w:lang w:bidi="ml"/>
              </w:rPr>
            </w:pPr>
            <w:r w:rsidRPr="003B2197">
              <w:rPr>
                <w:rFonts w:cs="Arial"/>
                <w:lang w:bidi="ml"/>
              </w:rPr>
              <w:lastRenderedPageBreak/>
              <w:t>Month</w:t>
            </w:r>
          </w:p>
        </w:tc>
        <w:tc>
          <w:tcPr>
            <w:tcW w:w="4092" w:type="dxa"/>
          </w:tcPr>
          <w:p w14:paraId="2488486E"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xs:gMonth</w:t>
            </w:r>
            <w:proofErr w:type="spellEnd"/>
          </w:p>
        </w:tc>
      </w:tr>
      <w:tr w:rsidR="007F2B31" w:rsidRPr="003B2197" w14:paraId="47810D92" w14:textId="77777777" w:rsidTr="00337A40">
        <w:tc>
          <w:tcPr>
            <w:tcW w:w="3062" w:type="dxa"/>
          </w:tcPr>
          <w:p w14:paraId="50C703AB"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MonthDay</w:t>
            </w:r>
            <w:proofErr w:type="spellEnd"/>
          </w:p>
        </w:tc>
        <w:tc>
          <w:tcPr>
            <w:tcW w:w="4092" w:type="dxa"/>
          </w:tcPr>
          <w:p w14:paraId="7DE4A453"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xs:gMonthDay</w:t>
            </w:r>
            <w:proofErr w:type="spellEnd"/>
          </w:p>
        </w:tc>
      </w:tr>
      <w:tr w:rsidR="007F2B31" w:rsidRPr="003B2197" w14:paraId="5451C619" w14:textId="77777777" w:rsidTr="00337A40">
        <w:tc>
          <w:tcPr>
            <w:tcW w:w="3062" w:type="dxa"/>
          </w:tcPr>
          <w:p w14:paraId="3CF278F9" w14:textId="77777777" w:rsidR="007F2B31" w:rsidRPr="003B2197" w:rsidRDefault="007F2B31" w:rsidP="0006082B">
            <w:pPr>
              <w:autoSpaceDE w:val="0"/>
              <w:autoSpaceDN w:val="0"/>
              <w:adjustRightInd w:val="0"/>
              <w:rPr>
                <w:rFonts w:cs="Arial"/>
                <w:lang w:bidi="ml"/>
              </w:rPr>
            </w:pPr>
            <w:r w:rsidRPr="003B2197">
              <w:rPr>
                <w:rFonts w:cs="Arial"/>
                <w:lang w:bidi="ml"/>
              </w:rPr>
              <w:t>Day</w:t>
            </w:r>
          </w:p>
        </w:tc>
        <w:tc>
          <w:tcPr>
            <w:tcW w:w="4092" w:type="dxa"/>
          </w:tcPr>
          <w:p w14:paraId="3D17C79E"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xs:gDay</w:t>
            </w:r>
            <w:proofErr w:type="spellEnd"/>
          </w:p>
        </w:tc>
      </w:tr>
      <w:tr w:rsidR="007F2B31" w:rsidRPr="003B2197" w14:paraId="76023DF1" w14:textId="77777777" w:rsidTr="00337A40">
        <w:tc>
          <w:tcPr>
            <w:tcW w:w="3062" w:type="dxa"/>
          </w:tcPr>
          <w:p w14:paraId="602994C8" w14:textId="77777777" w:rsidR="007F2B31" w:rsidRPr="003B2197" w:rsidRDefault="007F2B31" w:rsidP="0006082B">
            <w:pPr>
              <w:autoSpaceDE w:val="0"/>
              <w:autoSpaceDN w:val="0"/>
              <w:adjustRightInd w:val="0"/>
              <w:rPr>
                <w:rFonts w:cs="Arial"/>
                <w:lang w:bidi="ml"/>
              </w:rPr>
            </w:pPr>
            <w:r w:rsidRPr="003B2197">
              <w:rPr>
                <w:rFonts w:cs="Arial"/>
                <w:lang w:bidi="ml"/>
              </w:rPr>
              <w:t>Time</w:t>
            </w:r>
          </w:p>
        </w:tc>
        <w:tc>
          <w:tcPr>
            <w:tcW w:w="4092" w:type="dxa"/>
          </w:tcPr>
          <w:p w14:paraId="363DA57B"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xs:time</w:t>
            </w:r>
            <w:proofErr w:type="spellEnd"/>
          </w:p>
        </w:tc>
      </w:tr>
      <w:tr w:rsidR="007F2B31" w:rsidRPr="003B2197" w14:paraId="5534670D" w14:textId="77777777" w:rsidTr="00337A40">
        <w:tc>
          <w:tcPr>
            <w:tcW w:w="3062" w:type="dxa"/>
          </w:tcPr>
          <w:p w14:paraId="4F0F33B9" w14:textId="77777777" w:rsidR="007F2B31" w:rsidRPr="003B2197" w:rsidRDefault="007F2B31" w:rsidP="0006082B">
            <w:pPr>
              <w:autoSpaceDE w:val="0"/>
              <w:autoSpaceDN w:val="0"/>
              <w:adjustRightInd w:val="0"/>
              <w:rPr>
                <w:rFonts w:cs="Arial"/>
                <w:lang w:bidi="ml"/>
              </w:rPr>
            </w:pPr>
            <w:r w:rsidRPr="003B2197">
              <w:rPr>
                <w:rFonts w:cs="Arial"/>
                <w:lang w:bidi="ml"/>
              </w:rPr>
              <w:t>Duration</w:t>
            </w:r>
          </w:p>
        </w:tc>
        <w:tc>
          <w:tcPr>
            <w:tcW w:w="4092" w:type="dxa"/>
          </w:tcPr>
          <w:p w14:paraId="15400CB6"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xs:duration</w:t>
            </w:r>
            <w:proofErr w:type="spellEnd"/>
          </w:p>
        </w:tc>
      </w:tr>
      <w:tr w:rsidR="006D0994" w:rsidRPr="003B2197" w14:paraId="0FCEA6D1" w14:textId="77777777" w:rsidTr="00337A40">
        <w:tc>
          <w:tcPr>
            <w:tcW w:w="3062" w:type="dxa"/>
          </w:tcPr>
          <w:p w14:paraId="56623BC2" w14:textId="77777777" w:rsidR="006D0994" w:rsidRPr="003B2197" w:rsidRDefault="006D0994" w:rsidP="0006082B">
            <w:pPr>
              <w:autoSpaceDE w:val="0"/>
              <w:autoSpaceDN w:val="0"/>
              <w:adjustRightInd w:val="0"/>
              <w:rPr>
                <w:rFonts w:cs="Arial"/>
                <w:lang w:bidi="ml"/>
              </w:rPr>
            </w:pPr>
            <w:proofErr w:type="spellStart"/>
            <w:r w:rsidRPr="003B2197">
              <w:rPr>
                <w:rFonts w:cs="Arial"/>
                <w:lang w:bidi="ml"/>
              </w:rPr>
              <w:t>GeospatialInformation</w:t>
            </w:r>
            <w:proofErr w:type="spellEnd"/>
          </w:p>
        </w:tc>
        <w:tc>
          <w:tcPr>
            <w:tcW w:w="4092" w:type="dxa"/>
          </w:tcPr>
          <w:p w14:paraId="119B59BF" w14:textId="77777777" w:rsidR="006D0994" w:rsidRPr="003B2197" w:rsidRDefault="006D0994" w:rsidP="0006082B">
            <w:pPr>
              <w:autoSpaceDE w:val="0"/>
              <w:autoSpaceDN w:val="0"/>
              <w:adjustRightInd w:val="0"/>
              <w:rPr>
                <w:rFonts w:cs="Arial"/>
                <w:lang w:bidi="ml"/>
              </w:rPr>
            </w:pPr>
            <w:proofErr w:type="spellStart"/>
            <w:r w:rsidRPr="003B2197">
              <w:rPr>
                <w:rFonts w:cs="Arial"/>
                <w:lang w:bidi="ml"/>
              </w:rPr>
              <w:t>xs:string</w:t>
            </w:r>
            <w:proofErr w:type="spellEnd"/>
          </w:p>
        </w:tc>
      </w:tr>
      <w:tr w:rsidR="007F2B31" w:rsidRPr="003B2197" w14:paraId="2155C814" w14:textId="77777777" w:rsidTr="00337A40">
        <w:tc>
          <w:tcPr>
            <w:tcW w:w="3062" w:type="dxa"/>
          </w:tcPr>
          <w:p w14:paraId="05E25CC5" w14:textId="77777777" w:rsidR="007F2B31" w:rsidRPr="003B2197" w:rsidRDefault="007F2B31" w:rsidP="0006082B">
            <w:pPr>
              <w:autoSpaceDE w:val="0"/>
              <w:autoSpaceDN w:val="0"/>
              <w:adjustRightInd w:val="0"/>
              <w:rPr>
                <w:rFonts w:cs="Arial"/>
                <w:lang w:bidi="ml"/>
              </w:rPr>
            </w:pPr>
            <w:r w:rsidRPr="003B2197">
              <w:rPr>
                <w:rFonts w:cs="Arial"/>
                <w:lang w:bidi="ml"/>
              </w:rPr>
              <w:t>XHTML</w:t>
            </w:r>
          </w:p>
        </w:tc>
        <w:tc>
          <w:tcPr>
            <w:tcW w:w="4092" w:type="dxa"/>
          </w:tcPr>
          <w:p w14:paraId="580DB7EC" w14:textId="77777777" w:rsidR="007F2B31" w:rsidRPr="003B2197" w:rsidRDefault="00337A40" w:rsidP="0006082B">
            <w:pPr>
              <w:autoSpaceDE w:val="0"/>
              <w:autoSpaceDN w:val="0"/>
              <w:adjustRightInd w:val="0"/>
              <w:rPr>
                <w:rFonts w:cs="Arial"/>
                <w:lang w:bidi="ml"/>
              </w:rPr>
            </w:pPr>
            <w:r w:rsidRPr="003B2197">
              <w:rPr>
                <w:rFonts w:cs="Arial"/>
                <w:lang w:bidi="ml"/>
              </w:rPr>
              <w:t>See the following section for complex representations</w:t>
            </w:r>
          </w:p>
        </w:tc>
      </w:tr>
    </w:tbl>
    <w:p w14:paraId="72E97DF4" w14:textId="77777777" w:rsidR="007F2B31" w:rsidRPr="003B2197" w:rsidRDefault="007F2B31" w:rsidP="00900C0B">
      <w:pPr>
        <w:autoSpaceDE w:val="0"/>
        <w:autoSpaceDN w:val="0"/>
        <w:adjustRightInd w:val="0"/>
        <w:spacing w:before="240"/>
        <w:jc w:val="both"/>
        <w:rPr>
          <w:rFonts w:cs="Arial"/>
          <w:lang w:bidi="ml"/>
        </w:rPr>
      </w:pPr>
      <w:r w:rsidRPr="003B2197">
        <w:rPr>
          <w:rFonts w:cs="Arial"/>
          <w:lang w:bidi="ml"/>
        </w:rPr>
        <w:t>If the text format does not specify any further facets, then the determined type is the listed type or a type which derives from the listed type without placing any addition restrictions on it. However, if one or more facets are specified, then a simple type based on the listed type is necessary. The simple type derives via restriction from the listed type and adds facets according to the following table (the values are mapped as is):</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3600"/>
      </w:tblGrid>
      <w:tr w:rsidR="007F2B31" w:rsidRPr="003B2197" w14:paraId="2455B09E" w14:textId="77777777" w:rsidTr="0006082B">
        <w:tc>
          <w:tcPr>
            <w:tcW w:w="3060" w:type="dxa"/>
          </w:tcPr>
          <w:p w14:paraId="0291FFEB" w14:textId="77777777" w:rsidR="007F2B31" w:rsidRPr="003B2197" w:rsidRDefault="007F2B31" w:rsidP="0006082B">
            <w:pPr>
              <w:autoSpaceDE w:val="0"/>
              <w:autoSpaceDN w:val="0"/>
              <w:adjustRightInd w:val="0"/>
              <w:jc w:val="center"/>
              <w:rPr>
                <w:rFonts w:cs="Arial"/>
                <w:b/>
                <w:bCs/>
                <w:lang w:bidi="ml"/>
              </w:rPr>
            </w:pPr>
            <w:r w:rsidRPr="003B2197">
              <w:rPr>
                <w:rFonts w:cs="Arial"/>
                <w:b/>
                <w:bCs/>
                <w:lang w:bidi="ml"/>
              </w:rPr>
              <w:t>SDMX Facet</w:t>
            </w:r>
          </w:p>
        </w:tc>
        <w:tc>
          <w:tcPr>
            <w:tcW w:w="3600" w:type="dxa"/>
          </w:tcPr>
          <w:p w14:paraId="36137AAB" w14:textId="77777777" w:rsidR="007F2B31" w:rsidRPr="003B2197" w:rsidRDefault="007F2B31" w:rsidP="0006082B">
            <w:pPr>
              <w:autoSpaceDE w:val="0"/>
              <w:autoSpaceDN w:val="0"/>
              <w:adjustRightInd w:val="0"/>
              <w:jc w:val="center"/>
              <w:rPr>
                <w:rFonts w:cs="Arial"/>
                <w:b/>
                <w:bCs/>
                <w:lang w:bidi="ml"/>
              </w:rPr>
            </w:pPr>
            <w:r w:rsidRPr="003B2197">
              <w:rPr>
                <w:rFonts w:cs="Arial"/>
                <w:b/>
                <w:bCs/>
                <w:lang w:bidi="ml"/>
              </w:rPr>
              <w:t>XML Schema Facet</w:t>
            </w:r>
          </w:p>
        </w:tc>
      </w:tr>
      <w:tr w:rsidR="007F2B31" w:rsidRPr="003B2197" w14:paraId="419709D4" w14:textId="77777777" w:rsidTr="0006082B">
        <w:tc>
          <w:tcPr>
            <w:tcW w:w="3060" w:type="dxa"/>
          </w:tcPr>
          <w:p w14:paraId="06655440"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minLength</w:t>
            </w:r>
            <w:proofErr w:type="spellEnd"/>
          </w:p>
        </w:tc>
        <w:tc>
          <w:tcPr>
            <w:tcW w:w="3600" w:type="dxa"/>
          </w:tcPr>
          <w:p w14:paraId="785DCD39"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xs:minLength</w:t>
            </w:r>
            <w:proofErr w:type="spellEnd"/>
          </w:p>
        </w:tc>
      </w:tr>
      <w:tr w:rsidR="007F2B31" w:rsidRPr="003B2197" w14:paraId="1F52EAF4" w14:textId="77777777" w:rsidTr="0006082B">
        <w:tc>
          <w:tcPr>
            <w:tcW w:w="3060" w:type="dxa"/>
          </w:tcPr>
          <w:p w14:paraId="5A60E940"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maxLength</w:t>
            </w:r>
            <w:proofErr w:type="spellEnd"/>
          </w:p>
        </w:tc>
        <w:tc>
          <w:tcPr>
            <w:tcW w:w="3600" w:type="dxa"/>
          </w:tcPr>
          <w:p w14:paraId="52E110EB"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xs:maxLength</w:t>
            </w:r>
            <w:proofErr w:type="spellEnd"/>
          </w:p>
        </w:tc>
      </w:tr>
      <w:tr w:rsidR="007F2B31" w:rsidRPr="003B2197" w14:paraId="07008C05" w14:textId="77777777" w:rsidTr="0006082B">
        <w:tc>
          <w:tcPr>
            <w:tcW w:w="3060" w:type="dxa"/>
          </w:tcPr>
          <w:p w14:paraId="4B0C557A"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minValue</w:t>
            </w:r>
            <w:bookmarkStart w:id="43" w:name="_Ref278479471"/>
            <w:proofErr w:type="spellEnd"/>
            <w:r w:rsidRPr="003B2197">
              <w:rPr>
                <w:rStyle w:val="FootnoteReference"/>
                <w:lang w:bidi="ml"/>
              </w:rPr>
              <w:footnoteReference w:id="1"/>
            </w:r>
            <w:bookmarkEnd w:id="43"/>
          </w:p>
        </w:tc>
        <w:tc>
          <w:tcPr>
            <w:tcW w:w="3600" w:type="dxa"/>
          </w:tcPr>
          <w:p w14:paraId="3338040F" w14:textId="77777777" w:rsidR="007F2B31" w:rsidRPr="003B2197" w:rsidRDefault="007F2B31" w:rsidP="0006082B">
            <w:pPr>
              <w:autoSpaceDE w:val="0"/>
              <w:autoSpaceDN w:val="0"/>
              <w:adjustRightInd w:val="0"/>
              <w:rPr>
                <w:rFonts w:cs="Arial"/>
                <w:lang w:bidi="ml"/>
              </w:rPr>
            </w:pPr>
            <w:r w:rsidRPr="003B2197">
              <w:rPr>
                <w:rFonts w:cs="Arial"/>
                <w:lang w:bidi="ml"/>
              </w:rPr>
              <w:t xml:space="preserve">if </w:t>
            </w:r>
            <w:proofErr w:type="spellStart"/>
            <w:r w:rsidRPr="003B2197">
              <w:rPr>
                <w:rFonts w:cs="Arial"/>
                <w:lang w:bidi="ml"/>
              </w:rPr>
              <w:t>ExclusiveValueRange</w:t>
            </w:r>
            <w:proofErr w:type="spellEnd"/>
            <w:r w:rsidRPr="003B2197">
              <w:rPr>
                <w:rFonts w:cs="Arial"/>
                <w:lang w:bidi="ml"/>
              </w:rPr>
              <w:t xml:space="preserve">: </w:t>
            </w:r>
            <w:proofErr w:type="spellStart"/>
            <w:r w:rsidRPr="003B2197">
              <w:rPr>
                <w:rFonts w:cs="Arial"/>
                <w:lang w:bidi="ml"/>
              </w:rPr>
              <w:t>xs:minExclusives</w:t>
            </w:r>
            <w:proofErr w:type="spellEnd"/>
            <w:r w:rsidRPr="003B2197">
              <w:rPr>
                <w:rFonts w:cs="Arial"/>
                <w:lang w:bidi="ml"/>
              </w:rPr>
              <w:t xml:space="preserve">, else: </w:t>
            </w:r>
            <w:proofErr w:type="spellStart"/>
            <w:r w:rsidRPr="003B2197">
              <w:rPr>
                <w:rFonts w:cs="Arial"/>
                <w:lang w:bidi="ml"/>
              </w:rPr>
              <w:t>xs:minInclusive</w:t>
            </w:r>
            <w:proofErr w:type="spellEnd"/>
          </w:p>
        </w:tc>
      </w:tr>
      <w:tr w:rsidR="007F2B31" w:rsidRPr="003B2197" w14:paraId="1B7E7A9A" w14:textId="77777777" w:rsidTr="0006082B">
        <w:tc>
          <w:tcPr>
            <w:tcW w:w="3060" w:type="dxa"/>
          </w:tcPr>
          <w:p w14:paraId="3B0843C1" w14:textId="77777777" w:rsidR="007F2B31" w:rsidRPr="003B2197" w:rsidRDefault="007F2B31" w:rsidP="0006082B">
            <w:pPr>
              <w:autoSpaceDE w:val="0"/>
              <w:autoSpaceDN w:val="0"/>
              <w:adjustRightInd w:val="0"/>
              <w:rPr>
                <w:rFonts w:cs="Arial"/>
                <w:lang w:bidi="ml"/>
              </w:rPr>
            </w:pPr>
            <w:r w:rsidRPr="003B2197">
              <w:rPr>
                <w:rFonts w:cs="Arial"/>
                <w:lang w:bidi="ml"/>
              </w:rPr>
              <w:t>maxValue</w:t>
            </w:r>
            <w:r w:rsidRPr="003B2197">
              <w:rPr>
                <w:rFonts w:cs="Arial"/>
                <w:vertAlign w:val="superscript"/>
                <w:lang w:bidi="ml"/>
              </w:rPr>
              <w:fldChar w:fldCharType="begin"/>
            </w:r>
            <w:r w:rsidRPr="003B2197">
              <w:rPr>
                <w:rFonts w:cs="Arial"/>
                <w:vertAlign w:val="superscript"/>
                <w:lang w:bidi="ml"/>
              </w:rPr>
              <w:instrText xml:space="preserve"> NOTEREF _Ref278479471 \h  \* MERGEFORMAT </w:instrText>
            </w:r>
            <w:r w:rsidRPr="003B2197">
              <w:rPr>
                <w:rFonts w:cs="Arial"/>
                <w:vertAlign w:val="superscript"/>
                <w:lang w:bidi="ml"/>
              </w:rPr>
            </w:r>
            <w:r w:rsidRPr="003B2197">
              <w:rPr>
                <w:rFonts w:cs="Arial"/>
                <w:vertAlign w:val="superscript"/>
                <w:lang w:bidi="ml"/>
              </w:rPr>
              <w:fldChar w:fldCharType="separate"/>
            </w:r>
            <w:r w:rsidRPr="003B2197">
              <w:rPr>
                <w:rFonts w:cs="Arial"/>
                <w:vertAlign w:val="superscript"/>
                <w:lang w:bidi="ml"/>
              </w:rPr>
              <w:t>2</w:t>
            </w:r>
            <w:r w:rsidRPr="003B2197">
              <w:rPr>
                <w:rFonts w:cs="Arial"/>
                <w:vertAlign w:val="superscript"/>
                <w:lang w:bidi="ml"/>
              </w:rPr>
              <w:fldChar w:fldCharType="end"/>
            </w:r>
          </w:p>
        </w:tc>
        <w:tc>
          <w:tcPr>
            <w:tcW w:w="3600" w:type="dxa"/>
          </w:tcPr>
          <w:p w14:paraId="471C15D6" w14:textId="77777777" w:rsidR="007F2B31" w:rsidRPr="003B2197" w:rsidRDefault="007F2B31" w:rsidP="0006082B">
            <w:pPr>
              <w:autoSpaceDE w:val="0"/>
              <w:autoSpaceDN w:val="0"/>
              <w:adjustRightInd w:val="0"/>
              <w:rPr>
                <w:rFonts w:cs="Arial"/>
                <w:lang w:bidi="ml"/>
              </w:rPr>
            </w:pPr>
            <w:r w:rsidRPr="003B2197">
              <w:rPr>
                <w:rFonts w:cs="Arial"/>
                <w:lang w:bidi="ml"/>
              </w:rPr>
              <w:t xml:space="preserve">if </w:t>
            </w:r>
            <w:proofErr w:type="spellStart"/>
            <w:r w:rsidRPr="003B2197">
              <w:rPr>
                <w:rFonts w:cs="Arial"/>
                <w:lang w:bidi="ml"/>
              </w:rPr>
              <w:t>ExclusiveValueRange</w:t>
            </w:r>
            <w:proofErr w:type="spellEnd"/>
            <w:r w:rsidRPr="003B2197">
              <w:rPr>
                <w:rFonts w:cs="Arial"/>
                <w:lang w:bidi="ml"/>
              </w:rPr>
              <w:t xml:space="preserve">: </w:t>
            </w:r>
            <w:proofErr w:type="spellStart"/>
            <w:r w:rsidRPr="003B2197">
              <w:rPr>
                <w:rFonts w:cs="Arial"/>
                <w:lang w:bidi="ml"/>
              </w:rPr>
              <w:t>xs:maxExclusives</w:t>
            </w:r>
            <w:proofErr w:type="spellEnd"/>
            <w:r w:rsidRPr="003B2197">
              <w:rPr>
                <w:rFonts w:cs="Arial"/>
                <w:lang w:bidi="ml"/>
              </w:rPr>
              <w:t xml:space="preserve">, else: </w:t>
            </w:r>
            <w:proofErr w:type="spellStart"/>
            <w:r w:rsidRPr="003B2197">
              <w:rPr>
                <w:rFonts w:cs="Arial"/>
                <w:lang w:bidi="ml"/>
              </w:rPr>
              <w:t>xs:maxInclusive</w:t>
            </w:r>
            <w:proofErr w:type="spellEnd"/>
          </w:p>
        </w:tc>
      </w:tr>
      <w:tr w:rsidR="007F2B31" w:rsidRPr="003B2197" w14:paraId="00BE31DA" w14:textId="77777777" w:rsidTr="0006082B">
        <w:tc>
          <w:tcPr>
            <w:tcW w:w="3060" w:type="dxa"/>
          </w:tcPr>
          <w:p w14:paraId="5E3220D6" w14:textId="77777777" w:rsidR="007F2B31" w:rsidRPr="003B2197" w:rsidRDefault="007F2B31" w:rsidP="0006082B">
            <w:pPr>
              <w:autoSpaceDE w:val="0"/>
              <w:autoSpaceDN w:val="0"/>
              <w:adjustRightInd w:val="0"/>
              <w:rPr>
                <w:rFonts w:cs="Arial"/>
                <w:lang w:bidi="ml"/>
              </w:rPr>
            </w:pPr>
            <w:r w:rsidRPr="003B2197">
              <w:rPr>
                <w:rFonts w:cs="Arial"/>
                <w:lang w:bidi="ml"/>
              </w:rPr>
              <w:t>decimals</w:t>
            </w:r>
            <w:r w:rsidRPr="003B2197">
              <w:rPr>
                <w:rFonts w:cs="Arial"/>
                <w:vertAlign w:val="superscript"/>
                <w:lang w:bidi="ml"/>
              </w:rPr>
              <w:fldChar w:fldCharType="begin"/>
            </w:r>
            <w:r w:rsidRPr="003B2197">
              <w:rPr>
                <w:rFonts w:cs="Arial"/>
                <w:vertAlign w:val="superscript"/>
                <w:lang w:bidi="ml"/>
              </w:rPr>
              <w:instrText xml:space="preserve"> NOTEREF _Ref278479471 \h  \* MERGEFORMAT </w:instrText>
            </w:r>
            <w:r w:rsidRPr="003B2197">
              <w:rPr>
                <w:rFonts w:cs="Arial"/>
                <w:vertAlign w:val="superscript"/>
                <w:lang w:bidi="ml"/>
              </w:rPr>
            </w:r>
            <w:r w:rsidRPr="003B2197">
              <w:rPr>
                <w:rFonts w:cs="Arial"/>
                <w:vertAlign w:val="superscript"/>
                <w:lang w:bidi="ml"/>
              </w:rPr>
              <w:fldChar w:fldCharType="separate"/>
            </w:r>
            <w:r w:rsidRPr="003B2197">
              <w:rPr>
                <w:rFonts w:cs="Arial"/>
                <w:vertAlign w:val="superscript"/>
                <w:lang w:bidi="ml"/>
              </w:rPr>
              <w:t>2</w:t>
            </w:r>
            <w:r w:rsidRPr="003B2197">
              <w:rPr>
                <w:rFonts w:cs="Arial"/>
                <w:vertAlign w:val="superscript"/>
                <w:lang w:bidi="ml"/>
              </w:rPr>
              <w:fldChar w:fldCharType="end"/>
            </w:r>
          </w:p>
        </w:tc>
        <w:tc>
          <w:tcPr>
            <w:tcW w:w="3600" w:type="dxa"/>
          </w:tcPr>
          <w:p w14:paraId="4422A91A"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xs:fractionDigits</w:t>
            </w:r>
            <w:proofErr w:type="spellEnd"/>
          </w:p>
        </w:tc>
      </w:tr>
      <w:tr w:rsidR="007F2B31" w:rsidRPr="003B2197" w14:paraId="0F5CB93B" w14:textId="77777777" w:rsidTr="0006082B">
        <w:tc>
          <w:tcPr>
            <w:tcW w:w="3060" w:type="dxa"/>
          </w:tcPr>
          <w:p w14:paraId="1B8B1EC9" w14:textId="77777777" w:rsidR="007F2B31" w:rsidRPr="003B2197" w:rsidRDefault="007F2B31" w:rsidP="0006082B">
            <w:pPr>
              <w:autoSpaceDE w:val="0"/>
              <w:autoSpaceDN w:val="0"/>
              <w:adjustRightInd w:val="0"/>
              <w:rPr>
                <w:rFonts w:cs="Arial"/>
                <w:lang w:bidi="ml"/>
              </w:rPr>
            </w:pPr>
            <w:r w:rsidRPr="003B2197">
              <w:rPr>
                <w:rFonts w:cs="Arial"/>
                <w:lang w:bidi="ml"/>
              </w:rPr>
              <w:t>pattern</w:t>
            </w:r>
          </w:p>
        </w:tc>
        <w:tc>
          <w:tcPr>
            <w:tcW w:w="3600" w:type="dxa"/>
          </w:tcPr>
          <w:p w14:paraId="4328CD67" w14:textId="77777777" w:rsidR="007F2B31" w:rsidRPr="003B2197" w:rsidRDefault="007F2B31" w:rsidP="0006082B">
            <w:pPr>
              <w:autoSpaceDE w:val="0"/>
              <w:autoSpaceDN w:val="0"/>
              <w:adjustRightInd w:val="0"/>
              <w:rPr>
                <w:rFonts w:cs="Arial"/>
                <w:lang w:bidi="ml"/>
              </w:rPr>
            </w:pPr>
            <w:proofErr w:type="spellStart"/>
            <w:r w:rsidRPr="003B2197">
              <w:rPr>
                <w:rFonts w:cs="Arial"/>
                <w:lang w:bidi="ml"/>
              </w:rPr>
              <w:t>xs:pattern</w:t>
            </w:r>
            <w:proofErr w:type="spellEnd"/>
          </w:p>
        </w:tc>
      </w:tr>
    </w:tbl>
    <w:p w14:paraId="733ACF44" w14:textId="77777777" w:rsidR="007F2B31" w:rsidRDefault="007F2B31" w:rsidP="007F2B31">
      <w:pPr>
        <w:spacing w:before="240"/>
        <w:rPr>
          <w:rFonts w:cs="Arial"/>
          <w:lang w:bidi="ml"/>
        </w:rPr>
      </w:pPr>
      <w:r w:rsidRPr="003B2197">
        <w:rPr>
          <w:rFonts w:cs="Arial"/>
          <w:lang w:bidi="ml"/>
        </w:rPr>
        <w:t>Any other facets are informational only, and will not affect the determined type.</w:t>
      </w:r>
    </w:p>
    <w:p w14:paraId="356A2E6B" w14:textId="5AD77EE5" w:rsidR="008D1E27" w:rsidRDefault="008D1E27" w:rsidP="008D1E27">
      <w:pPr>
        <w:pStyle w:val="Heading3"/>
        <w:rPr>
          <w:lang w:bidi="ml"/>
        </w:rPr>
      </w:pPr>
      <w:bookmarkStart w:id="44" w:name="_Toc197687411"/>
      <w:r w:rsidRPr="003B2197">
        <w:rPr>
          <w:lang w:bidi="ml"/>
        </w:rPr>
        <w:t xml:space="preserve">Representation </w:t>
      </w:r>
      <w:bookmarkEnd w:id="44"/>
      <w:r w:rsidR="00C21C64">
        <w:rPr>
          <w:lang w:bidi="ml"/>
        </w:rPr>
        <w:t>for Irrelevant Dimensions</w:t>
      </w:r>
    </w:p>
    <w:p w14:paraId="571F5C85" w14:textId="43091ECD" w:rsidR="002B4E47" w:rsidRPr="00C21C64" w:rsidRDefault="00C21C64" w:rsidP="00C21C64">
      <w:pPr>
        <w:pStyle w:val="ParagraphCharCharChar"/>
        <w:spacing w:line="259" w:lineRule="auto"/>
        <w:rPr>
          <w:sz w:val="20"/>
          <w:lang w:bidi="ml"/>
        </w:rPr>
      </w:pPr>
      <w:r>
        <w:rPr>
          <w:sz w:val="20"/>
          <w:lang w:bidi="ml"/>
        </w:rPr>
        <w:t>Irrelevant</w:t>
      </w:r>
      <w:r w:rsidR="002B4E47" w:rsidRPr="00C21C64">
        <w:rPr>
          <w:sz w:val="20"/>
          <w:lang w:bidi="ml"/>
        </w:rPr>
        <w:t xml:space="preserve"> </w:t>
      </w:r>
      <w:r>
        <w:rPr>
          <w:sz w:val="20"/>
          <w:lang w:bidi="ml"/>
        </w:rPr>
        <w:t>D</w:t>
      </w:r>
      <w:r w:rsidR="0000442B" w:rsidRPr="00C21C64">
        <w:rPr>
          <w:sz w:val="20"/>
          <w:lang w:bidi="ml"/>
        </w:rPr>
        <w:t>imension</w:t>
      </w:r>
      <w:r w:rsidR="002B4E47" w:rsidRPr="00C21C64">
        <w:rPr>
          <w:sz w:val="20"/>
          <w:lang w:bidi="ml"/>
        </w:rPr>
        <w:t>s</w:t>
      </w:r>
      <w:r w:rsidR="0000442B" w:rsidRPr="00C21C64">
        <w:rPr>
          <w:sz w:val="20"/>
          <w:lang w:bidi="ml"/>
        </w:rPr>
        <w:t xml:space="preserve">, </w:t>
      </w:r>
      <w:r>
        <w:rPr>
          <w:sz w:val="20"/>
          <w:lang w:bidi="ml"/>
        </w:rPr>
        <w:t xml:space="preserve">i.e., </w:t>
      </w:r>
      <w:r w:rsidR="0000442B" w:rsidRPr="00C21C64">
        <w:rPr>
          <w:sz w:val="20"/>
          <w:lang w:bidi="ml"/>
        </w:rPr>
        <w:t xml:space="preserve">when </w:t>
      </w:r>
      <w:r>
        <w:rPr>
          <w:sz w:val="20"/>
          <w:lang w:bidi="ml"/>
        </w:rPr>
        <w:t xml:space="preserve">reported </w:t>
      </w:r>
      <w:r w:rsidR="0000442B" w:rsidRPr="00C21C64">
        <w:rPr>
          <w:sz w:val="20"/>
          <w:lang w:bidi="ml"/>
        </w:rPr>
        <w:t xml:space="preserve">measures or attributes are not attached to those </w:t>
      </w:r>
      <w:r>
        <w:rPr>
          <w:sz w:val="20"/>
          <w:lang w:bidi="ml"/>
        </w:rPr>
        <w:t>D</w:t>
      </w:r>
      <w:r w:rsidR="0000442B" w:rsidRPr="00C21C64">
        <w:rPr>
          <w:sz w:val="20"/>
          <w:lang w:bidi="ml"/>
        </w:rPr>
        <w:t>imensions</w:t>
      </w:r>
      <w:r>
        <w:rPr>
          <w:sz w:val="20"/>
          <w:lang w:bidi="ml"/>
        </w:rPr>
        <w:t>,</w:t>
      </w:r>
      <w:r w:rsidR="002B4E47" w:rsidRPr="00C21C64">
        <w:rPr>
          <w:sz w:val="20"/>
          <w:lang w:bidi="ml"/>
        </w:rPr>
        <w:t xml:space="preserve"> </w:t>
      </w:r>
      <w:r>
        <w:rPr>
          <w:sz w:val="20"/>
          <w:lang w:bidi="ml"/>
        </w:rPr>
        <w:t>take as value</w:t>
      </w:r>
      <w:r w:rsidR="002B4E47" w:rsidRPr="00C21C64">
        <w:rPr>
          <w:sz w:val="20"/>
          <w:lang w:bidi="ml"/>
        </w:rPr>
        <w:t xml:space="preserve"> the tilde ‘~’ character. It is a requirement to support </w:t>
      </w:r>
      <w:r>
        <w:rPr>
          <w:sz w:val="20"/>
          <w:lang w:bidi="ml"/>
        </w:rPr>
        <w:t>irrelevant</w:t>
      </w:r>
      <w:r w:rsidR="002B4E47" w:rsidRPr="00C21C64">
        <w:rPr>
          <w:sz w:val="20"/>
          <w:lang w:bidi="ml"/>
        </w:rPr>
        <w:t xml:space="preserve"> Dimensions (excluding TIME_PERIOD) if </w:t>
      </w:r>
      <w:r w:rsidR="008D1E27" w:rsidRPr="00C21C64">
        <w:rPr>
          <w:sz w:val="20"/>
          <w:lang w:bidi="ml"/>
        </w:rPr>
        <w:t xml:space="preserve">the schema is generated for a Data Structure Definition which has the ‘evolving structure’ property set to true. </w:t>
      </w:r>
      <w:r>
        <w:rPr>
          <w:sz w:val="20"/>
          <w:lang w:bidi="ml"/>
        </w:rPr>
        <w:t xml:space="preserve">Additionally, irrelevant Dimensions </w:t>
      </w:r>
      <w:r w:rsidR="0092326F">
        <w:rPr>
          <w:sz w:val="20"/>
          <w:lang w:bidi="ml"/>
        </w:rPr>
        <w:t xml:space="preserve">(including TIME_PERIOD) </w:t>
      </w:r>
      <w:r>
        <w:rPr>
          <w:sz w:val="20"/>
          <w:lang w:bidi="ml"/>
        </w:rPr>
        <w:t xml:space="preserve">occur for data-related </w:t>
      </w:r>
      <w:r w:rsidR="0092326F">
        <w:rPr>
          <w:sz w:val="20"/>
          <w:lang w:bidi="ml"/>
        </w:rPr>
        <w:t xml:space="preserve">higher-level (i.e., attached to dataflow or partial list of Dimensions) </w:t>
      </w:r>
      <w:r>
        <w:rPr>
          <w:sz w:val="20"/>
          <w:lang w:bidi="ml"/>
        </w:rPr>
        <w:t>reference metadata attributes</w:t>
      </w:r>
      <w:r w:rsidR="0092326F">
        <w:rPr>
          <w:sz w:val="20"/>
          <w:lang w:bidi="ml"/>
        </w:rPr>
        <w:t xml:space="preserve"> that</w:t>
      </w:r>
      <w:r>
        <w:rPr>
          <w:sz w:val="20"/>
          <w:lang w:bidi="ml"/>
        </w:rPr>
        <w:t xml:space="preserve"> don’t have a fixed </w:t>
      </w:r>
      <w:r w:rsidR="0092326F" w:rsidRPr="0092326F">
        <w:rPr>
          <w:sz w:val="20"/>
          <w:lang w:bidi="ml"/>
        </w:rPr>
        <w:t xml:space="preserve">pre-defined </w:t>
      </w:r>
      <w:r>
        <w:rPr>
          <w:sz w:val="20"/>
          <w:lang w:bidi="ml"/>
        </w:rPr>
        <w:t>attachment</w:t>
      </w:r>
      <w:r w:rsidR="0092326F">
        <w:rPr>
          <w:sz w:val="20"/>
          <w:lang w:bidi="ml"/>
        </w:rPr>
        <w:t>.</w:t>
      </w:r>
      <w:r>
        <w:rPr>
          <w:sz w:val="20"/>
          <w:lang w:bidi="ml"/>
        </w:rPr>
        <w:t xml:space="preserve"> </w:t>
      </w:r>
    </w:p>
    <w:p w14:paraId="706EFFFF" w14:textId="77777777" w:rsidR="002B4E47" w:rsidRPr="00C21C64" w:rsidRDefault="002B4E47" w:rsidP="00C21C64">
      <w:pPr>
        <w:pStyle w:val="ParagraphCharCharChar"/>
        <w:spacing w:line="259" w:lineRule="auto"/>
        <w:rPr>
          <w:sz w:val="20"/>
          <w:lang w:bidi="ml"/>
        </w:rPr>
      </w:pPr>
    </w:p>
    <w:p w14:paraId="743371EB" w14:textId="0AEC58C2" w:rsidR="008D1E27" w:rsidRPr="00C21C64" w:rsidRDefault="002B4E47" w:rsidP="00A23BE1">
      <w:pPr>
        <w:pStyle w:val="ParagraphCharCharChar"/>
        <w:spacing w:line="259" w:lineRule="auto"/>
        <w:rPr>
          <w:sz w:val="20"/>
          <w:lang w:bidi="ml"/>
        </w:rPr>
      </w:pPr>
      <w:r w:rsidRPr="00C21C64">
        <w:rPr>
          <w:sz w:val="20"/>
          <w:lang w:bidi="ml"/>
        </w:rPr>
        <w:lastRenderedPageBreak/>
        <w:t>To support a specific type</w:t>
      </w:r>
      <w:r w:rsidR="00D55655" w:rsidRPr="00C21C64">
        <w:rPr>
          <w:sz w:val="20"/>
          <w:lang w:bidi="ml"/>
        </w:rPr>
        <w:t xml:space="preserve"> and allow for </w:t>
      </w:r>
      <w:r w:rsidRPr="00C21C64">
        <w:rPr>
          <w:sz w:val="20"/>
          <w:lang w:bidi="ml"/>
        </w:rPr>
        <w:t>a</w:t>
      </w:r>
      <w:r w:rsidR="0092326F">
        <w:rPr>
          <w:sz w:val="20"/>
          <w:lang w:bidi="ml"/>
        </w:rPr>
        <w:t xml:space="preserve">n irrelevant Dimension </w:t>
      </w:r>
      <w:r w:rsidRPr="00C21C64">
        <w:rPr>
          <w:sz w:val="20"/>
          <w:lang w:bidi="ml"/>
        </w:rPr>
        <w:t xml:space="preserve">value, the schema must union the type with </w:t>
      </w:r>
      <w:r w:rsidR="00D72C2B" w:rsidRPr="00C21C64">
        <w:rPr>
          <w:sz w:val="20"/>
          <w:lang w:bidi="ml"/>
        </w:rPr>
        <w:t>the</w:t>
      </w:r>
      <w:r w:rsidRPr="00C21C64">
        <w:rPr>
          <w:sz w:val="20"/>
          <w:lang w:bidi="ml"/>
        </w:rPr>
        <w:t xml:space="preserve"> </w:t>
      </w:r>
      <w:proofErr w:type="spellStart"/>
      <w:r w:rsidR="0058740B" w:rsidRPr="00C21C64">
        <w:rPr>
          <w:sz w:val="20"/>
          <w:lang w:bidi="ml"/>
        </w:rPr>
        <w:t>common</w:t>
      </w:r>
      <w:r w:rsidR="007A7A01" w:rsidRPr="00C21C64">
        <w:rPr>
          <w:sz w:val="20"/>
          <w:lang w:bidi="ml"/>
        </w:rPr>
        <w:t>:</w:t>
      </w:r>
      <w:r w:rsidRPr="00C21C64">
        <w:rPr>
          <w:sz w:val="20"/>
          <w:lang w:bidi="ml"/>
        </w:rPr>
        <w:t>MissingType</w:t>
      </w:r>
      <w:proofErr w:type="spellEnd"/>
      <w:r w:rsidR="00A23BE1">
        <w:rPr>
          <w:sz w:val="20"/>
          <w:lang w:bidi="ml"/>
        </w:rPr>
        <w:t xml:space="preserve">, which enumerates the </w:t>
      </w:r>
      <w:r w:rsidR="00A23BE1" w:rsidRPr="00A23BE1">
        <w:rPr>
          <w:sz w:val="20"/>
          <w:lang w:bidi="ml"/>
        </w:rPr>
        <w:t>tilde ‘~’ character</w:t>
      </w:r>
      <w:r w:rsidR="00D72C2B" w:rsidRPr="00C21C64">
        <w:rPr>
          <w:sz w:val="20"/>
          <w:lang w:bidi="ml"/>
        </w:rPr>
        <w:t>. This is</w:t>
      </w:r>
      <w:r w:rsidRPr="00C21C64">
        <w:rPr>
          <w:sz w:val="20"/>
          <w:lang w:bidi="ml"/>
        </w:rPr>
        <w:t xml:space="preserve"> as shown in the following example:</w:t>
      </w:r>
      <w:r w:rsidR="008D1E27" w:rsidRPr="00C21C64">
        <w:rPr>
          <w:sz w:val="20"/>
          <w:lang w:bidi="ml"/>
        </w:rPr>
        <w:t xml:space="preserve"> </w:t>
      </w:r>
    </w:p>
    <w:p w14:paraId="0B809204" w14:textId="77777777" w:rsidR="008D1E27" w:rsidRDefault="008D1E27" w:rsidP="008D1E27">
      <w:pPr>
        <w:pStyle w:val="ParagraphCharCharChar"/>
        <w:rPr>
          <w:lang w:bidi="ml"/>
        </w:rPr>
      </w:pPr>
    </w:p>
    <w:p w14:paraId="39E28734" w14:textId="71231501" w:rsidR="008D1E27" w:rsidRPr="00AE0FBE" w:rsidRDefault="008D1E27" w:rsidP="00DA008E">
      <w:pPr>
        <w:shd w:val="clear" w:color="auto" w:fill="FFFFFF"/>
        <w:autoSpaceDE w:val="0"/>
        <w:autoSpaceDN w:val="0"/>
        <w:adjustRightInd w:val="0"/>
        <w:spacing w:after="0"/>
        <w:ind w:firstLine="720"/>
        <w:rPr>
          <w:rFonts w:ascii="Courier New" w:hAnsi="Courier New" w:cs="Courier New"/>
          <w:color w:val="000000"/>
          <w:sz w:val="16"/>
          <w:szCs w:val="16"/>
          <w:highlight w:val="white"/>
        </w:rPr>
      </w:pP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F5844C"/>
          <w:sz w:val="16"/>
          <w:szCs w:val="16"/>
          <w:highlight w:val="white"/>
        </w:rPr>
        <w:t xml:space="preserve"> name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w:t>
      </w:r>
      <w:proofErr w:type="spellStart"/>
      <w:r w:rsidRPr="00AE0FBE">
        <w:rPr>
          <w:rFonts w:ascii="Courier New" w:hAnsi="Courier New" w:cs="Courier New"/>
          <w:color w:val="993300"/>
          <w:sz w:val="16"/>
          <w:szCs w:val="16"/>
          <w:highlight w:val="white"/>
        </w:rPr>
        <w:t>DecimalOrMissing</w:t>
      </w:r>
      <w:proofErr w:type="spellEnd"/>
      <w:r w:rsidRPr="00AE0FBE">
        <w:rPr>
          <w:rFonts w:ascii="Courier New" w:hAnsi="Courier New" w:cs="Courier New"/>
          <w:color w:val="993300"/>
          <w:sz w:val="16"/>
          <w:szCs w:val="16"/>
          <w:highlight w:val="white"/>
        </w:rPr>
        <w:t>"</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r>
      <w:r w:rsidRPr="00AE0FBE">
        <w:rPr>
          <w:rFonts w:ascii="Courier New" w:hAnsi="Courier New" w:cs="Courier New"/>
          <w:color w:val="000000"/>
          <w:sz w:val="16"/>
          <w:szCs w:val="16"/>
          <w:highlight w:val="white"/>
        </w:rPr>
        <w:tab/>
      </w:r>
      <w:r w:rsidRPr="00AE0FB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xs:union</w:t>
      </w:r>
      <w:proofErr w:type="spellEnd"/>
      <w:r w:rsidRPr="00AE0FBE">
        <w:rPr>
          <w:rFonts w:ascii="Courier New" w:hAnsi="Courier New" w:cs="Courier New"/>
          <w:color w:val="F5844C"/>
          <w:sz w:val="16"/>
          <w:szCs w:val="16"/>
          <w:highlight w:val="white"/>
        </w:rPr>
        <w:t xml:space="preserve"> </w:t>
      </w:r>
      <w:proofErr w:type="spellStart"/>
      <w:r w:rsidRPr="00AE0FBE">
        <w:rPr>
          <w:rFonts w:ascii="Courier New" w:hAnsi="Courier New" w:cs="Courier New"/>
          <w:color w:val="F5844C"/>
          <w:sz w:val="16"/>
          <w:szCs w:val="16"/>
          <w:highlight w:val="white"/>
        </w:rPr>
        <w:t>memberTypes</w:t>
      </w:r>
      <w:proofErr w:type="spellEnd"/>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w:t>
      </w:r>
      <w:proofErr w:type="spellStart"/>
      <w:r w:rsidRPr="00AE0FBE">
        <w:rPr>
          <w:rFonts w:ascii="Courier New" w:hAnsi="Courier New" w:cs="Courier New"/>
          <w:color w:val="993300"/>
          <w:sz w:val="16"/>
          <w:szCs w:val="16"/>
          <w:highlight w:val="white"/>
        </w:rPr>
        <w:t>xs:decimal</w:t>
      </w:r>
      <w:proofErr w:type="spellEnd"/>
      <w:r w:rsidRPr="00AE0FBE">
        <w:rPr>
          <w:rFonts w:ascii="Courier New" w:hAnsi="Courier New" w:cs="Courier New"/>
          <w:color w:val="993300"/>
          <w:sz w:val="16"/>
          <w:szCs w:val="16"/>
          <w:highlight w:val="white"/>
        </w:rPr>
        <w:t xml:space="preserve"> </w:t>
      </w:r>
      <w:proofErr w:type="spellStart"/>
      <w:r w:rsidRPr="00AE0FBE">
        <w:rPr>
          <w:rFonts w:ascii="Courier New" w:hAnsi="Courier New" w:cs="Courier New"/>
          <w:color w:val="993300"/>
          <w:sz w:val="16"/>
          <w:szCs w:val="16"/>
          <w:highlight w:val="white"/>
        </w:rPr>
        <w:t>common:MissingType</w:t>
      </w:r>
      <w:proofErr w:type="spellEnd"/>
      <w:r w:rsidRPr="00AE0FBE">
        <w:rPr>
          <w:rFonts w:ascii="Courier New" w:hAnsi="Courier New" w:cs="Courier New"/>
          <w:color w:val="993300"/>
          <w:sz w:val="16"/>
          <w:szCs w:val="16"/>
          <w:highlight w:val="white"/>
        </w:rPr>
        <w:t>"</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r>
      <w:r w:rsidRPr="00AE0FB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003296"/>
          <w:sz w:val="16"/>
          <w:szCs w:val="16"/>
          <w:highlight w:val="white"/>
        </w:rPr>
        <w:t>&gt;</w:t>
      </w:r>
      <w:r w:rsidRPr="00AE0FBE">
        <w:rPr>
          <w:rFonts w:ascii="Courier New" w:hAnsi="Courier New" w:cs="Courier New"/>
          <w:color w:val="000000"/>
          <w:sz w:val="16"/>
          <w:szCs w:val="16"/>
          <w:highlight w:val="white"/>
        </w:rPr>
        <w:br/>
      </w:r>
      <w:r w:rsidRPr="00AE0FBE">
        <w:rPr>
          <w:rFonts w:ascii="Courier New" w:hAnsi="Courier New" w:cs="Courier New"/>
          <w:color w:val="000000"/>
          <w:sz w:val="16"/>
          <w:szCs w:val="16"/>
          <w:highlight w:val="white"/>
        </w:rPr>
        <w:tab/>
      </w:r>
    </w:p>
    <w:p w14:paraId="0187DB2B" w14:textId="4B0C92D4" w:rsidR="00AB7AEE" w:rsidRPr="0000442B" w:rsidRDefault="00FF44BC" w:rsidP="00A23BE1">
      <w:pPr>
        <w:shd w:val="clear" w:color="auto" w:fill="FFFFFF"/>
        <w:autoSpaceDE w:val="0"/>
        <w:autoSpaceDN w:val="0"/>
        <w:adjustRightInd w:val="0"/>
        <w:spacing w:after="0" w:line="259" w:lineRule="auto"/>
        <w:jc w:val="both"/>
        <w:rPr>
          <w:rFonts w:cs="Arial"/>
          <w:color w:val="000000"/>
          <w:highlight w:val="white"/>
        </w:rPr>
      </w:pPr>
      <w:r w:rsidRPr="0000442B">
        <w:rPr>
          <w:rFonts w:cs="Arial"/>
          <w:color w:val="000000"/>
          <w:highlight w:val="white"/>
        </w:rPr>
        <w:t>F</w:t>
      </w:r>
      <w:r w:rsidR="00CA278E" w:rsidRPr="0000442B">
        <w:rPr>
          <w:rFonts w:cs="Arial"/>
          <w:color w:val="000000"/>
          <w:highlight w:val="white"/>
        </w:rPr>
        <w:t xml:space="preserve">or </w:t>
      </w:r>
      <w:r w:rsidRPr="0000442B">
        <w:rPr>
          <w:rFonts w:cs="Arial"/>
          <w:color w:val="000000"/>
          <w:highlight w:val="white"/>
        </w:rPr>
        <w:t>enumerated</w:t>
      </w:r>
      <w:r w:rsidR="00CA278E" w:rsidRPr="0000442B">
        <w:rPr>
          <w:rFonts w:cs="Arial"/>
          <w:color w:val="000000"/>
          <w:highlight w:val="white"/>
        </w:rPr>
        <w:t xml:space="preserve"> types, the generated schema </w:t>
      </w:r>
      <w:r w:rsidRPr="0000442B">
        <w:rPr>
          <w:rFonts w:cs="Arial"/>
          <w:color w:val="000000"/>
          <w:highlight w:val="white"/>
        </w:rPr>
        <w:t xml:space="preserve">can include the </w:t>
      </w:r>
      <w:r w:rsidR="00A23BE1">
        <w:rPr>
          <w:rFonts w:cs="Arial"/>
          <w:color w:val="000000"/>
          <w:highlight w:val="white"/>
        </w:rPr>
        <w:t>special</w:t>
      </w:r>
      <w:r w:rsidRPr="0000442B">
        <w:rPr>
          <w:rFonts w:cs="Arial"/>
          <w:color w:val="000000"/>
          <w:highlight w:val="white"/>
        </w:rPr>
        <w:t xml:space="preserve"> value in the </w:t>
      </w:r>
      <w:r w:rsidR="00AE0FBE" w:rsidRPr="0000442B">
        <w:rPr>
          <w:rFonts w:cs="Arial"/>
          <w:color w:val="000000"/>
          <w:highlight w:val="white"/>
        </w:rPr>
        <w:t>enumeration or</w:t>
      </w:r>
      <w:r w:rsidRPr="0000442B">
        <w:rPr>
          <w:rFonts w:cs="Arial"/>
          <w:color w:val="000000"/>
          <w:highlight w:val="white"/>
        </w:rPr>
        <w:t xml:space="preserve"> </w:t>
      </w:r>
      <w:r w:rsidR="00CA278E" w:rsidRPr="0000442B">
        <w:rPr>
          <w:rFonts w:cs="Arial"/>
          <w:color w:val="000000"/>
          <w:highlight w:val="white"/>
        </w:rPr>
        <w:t xml:space="preserve">create a union between the </w:t>
      </w:r>
      <w:r w:rsidRPr="0000442B">
        <w:rPr>
          <w:rFonts w:cs="Arial"/>
          <w:color w:val="000000"/>
          <w:highlight w:val="white"/>
        </w:rPr>
        <w:t>enumerat</w:t>
      </w:r>
      <w:r w:rsidR="00DC08B9" w:rsidRPr="0000442B">
        <w:rPr>
          <w:rFonts w:cs="Arial"/>
          <w:color w:val="000000"/>
          <w:highlight w:val="white"/>
        </w:rPr>
        <w:t>ed type</w:t>
      </w:r>
      <w:r w:rsidR="00CA278E" w:rsidRPr="0000442B">
        <w:rPr>
          <w:rFonts w:cs="Arial"/>
          <w:color w:val="000000"/>
          <w:highlight w:val="white"/>
        </w:rPr>
        <w:t xml:space="preserve"> and the </w:t>
      </w:r>
      <w:proofErr w:type="spellStart"/>
      <w:r w:rsidR="00A23BE1" w:rsidRPr="00A23BE1">
        <w:rPr>
          <w:rFonts w:cs="Arial"/>
          <w:color w:val="000000"/>
        </w:rPr>
        <w:t>common:MissingType</w:t>
      </w:r>
      <w:proofErr w:type="spellEnd"/>
      <w:r w:rsidR="00CA278E" w:rsidRPr="0000442B">
        <w:rPr>
          <w:rFonts w:cs="Arial"/>
          <w:color w:val="000000"/>
          <w:highlight w:val="white"/>
        </w:rPr>
        <w:t>.</w:t>
      </w:r>
    </w:p>
    <w:p w14:paraId="6E7028DC" w14:textId="77777777" w:rsidR="00323614" w:rsidRPr="0000442B" w:rsidRDefault="00323614" w:rsidP="00C21C64">
      <w:pPr>
        <w:shd w:val="clear" w:color="auto" w:fill="FFFFFF"/>
        <w:autoSpaceDE w:val="0"/>
        <w:autoSpaceDN w:val="0"/>
        <w:adjustRightInd w:val="0"/>
        <w:spacing w:after="0" w:line="259" w:lineRule="auto"/>
        <w:rPr>
          <w:rFonts w:cs="Arial"/>
          <w:color w:val="000000"/>
          <w:highlight w:val="white"/>
        </w:rPr>
      </w:pPr>
    </w:p>
    <w:p w14:paraId="3BEFE319" w14:textId="319ECE9C" w:rsidR="00AE0FBE" w:rsidRPr="0000442B" w:rsidRDefault="00323614" w:rsidP="00C21C64">
      <w:pPr>
        <w:shd w:val="clear" w:color="auto" w:fill="FFFFFF"/>
        <w:autoSpaceDE w:val="0"/>
        <w:autoSpaceDN w:val="0"/>
        <w:adjustRightInd w:val="0"/>
        <w:spacing w:after="0" w:line="259" w:lineRule="auto"/>
        <w:rPr>
          <w:rFonts w:cs="Arial"/>
          <w:color w:val="000000"/>
          <w:highlight w:val="white"/>
        </w:rPr>
      </w:pPr>
      <w:r w:rsidRPr="0000442B">
        <w:rPr>
          <w:rFonts w:cs="Arial"/>
          <w:color w:val="000000"/>
          <w:highlight w:val="white"/>
        </w:rPr>
        <w:t xml:space="preserve">Option 1: Augmenting the enumeration with the </w:t>
      </w:r>
      <w:r w:rsidR="0092326F">
        <w:rPr>
          <w:rFonts w:cs="Arial"/>
          <w:color w:val="000000"/>
          <w:highlight w:val="white"/>
        </w:rPr>
        <w:t>special</w:t>
      </w:r>
      <w:r w:rsidRPr="0000442B">
        <w:rPr>
          <w:rFonts w:cs="Arial"/>
          <w:color w:val="000000"/>
          <w:highlight w:val="white"/>
        </w:rPr>
        <w:t xml:space="preserve"> value</w:t>
      </w:r>
    </w:p>
    <w:p w14:paraId="51ABC0C4" w14:textId="303A2849" w:rsidR="00323614" w:rsidRPr="0000442B" w:rsidRDefault="00AE0FBE" w:rsidP="0092326F">
      <w:pPr>
        <w:shd w:val="clear" w:color="auto" w:fill="FFFFFF"/>
        <w:autoSpaceDE w:val="0"/>
        <w:autoSpaceDN w:val="0"/>
        <w:adjustRightInd w:val="0"/>
        <w:spacing w:after="0"/>
        <w:ind w:firstLine="720"/>
        <w:rPr>
          <w:rFonts w:cs="Arial"/>
          <w:color w:val="000000"/>
          <w:highlight w:val="white"/>
        </w:rPr>
      </w:pP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F5844C"/>
          <w:sz w:val="16"/>
          <w:szCs w:val="16"/>
          <w:highlight w:val="white"/>
        </w:rPr>
        <w:t xml:space="preserve"> name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"CL_SUBINDICATOR_OR_MISSING"</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xs:union</w:t>
      </w:r>
      <w:proofErr w:type="spellEnd"/>
      <w:r w:rsidRPr="00AE0FBE">
        <w:rPr>
          <w:rFonts w:ascii="Courier New" w:hAnsi="Courier New" w:cs="Courier New"/>
          <w:color w:val="F5844C"/>
          <w:sz w:val="16"/>
          <w:szCs w:val="16"/>
          <w:highlight w:val="white"/>
        </w:rPr>
        <w:t xml:space="preserve"> </w:t>
      </w:r>
      <w:proofErr w:type="spellStart"/>
      <w:r w:rsidRPr="00AE0FBE">
        <w:rPr>
          <w:rFonts w:ascii="Courier New" w:hAnsi="Courier New" w:cs="Courier New"/>
          <w:color w:val="F5844C"/>
          <w:sz w:val="16"/>
          <w:szCs w:val="16"/>
          <w:highlight w:val="white"/>
        </w:rPr>
        <w:t>memberTypes</w:t>
      </w:r>
      <w:proofErr w:type="spellEnd"/>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 xml:space="preserve">"CL_SUBINDICATOR </w:t>
      </w:r>
      <w:proofErr w:type="spellStart"/>
      <w:r w:rsidRPr="00AE0FBE">
        <w:rPr>
          <w:rFonts w:ascii="Courier New" w:hAnsi="Courier New" w:cs="Courier New"/>
          <w:color w:val="993300"/>
          <w:sz w:val="16"/>
          <w:szCs w:val="16"/>
          <w:highlight w:val="white"/>
        </w:rPr>
        <w:t>common:MissingType</w:t>
      </w:r>
      <w:proofErr w:type="spellEnd"/>
      <w:r w:rsidRPr="00AE0FBE">
        <w:rPr>
          <w:rFonts w:ascii="Courier New" w:hAnsi="Courier New" w:cs="Courier New"/>
          <w:color w:val="993300"/>
          <w:sz w:val="16"/>
          <w:szCs w:val="16"/>
          <w:highlight w:val="white"/>
        </w:rPr>
        <w:t>"</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003296"/>
          <w:sz w:val="16"/>
          <w:szCs w:val="16"/>
          <w:highlight w:val="white"/>
        </w:rPr>
        <w:t>&gt;</w:t>
      </w:r>
      <w:r w:rsidRPr="00AE0FBE">
        <w:rPr>
          <w:rFonts w:ascii="Courier New" w:hAnsi="Courier New" w:cs="Courier New"/>
          <w:color w:val="000000"/>
          <w:sz w:val="16"/>
          <w:szCs w:val="16"/>
          <w:highlight w:val="white"/>
        </w:rPr>
        <w:br/>
      </w:r>
      <w:r w:rsidR="00323614" w:rsidRPr="0000442B">
        <w:rPr>
          <w:rFonts w:cs="Arial"/>
          <w:color w:val="000000"/>
          <w:highlight w:val="white"/>
        </w:rPr>
        <w:t xml:space="preserve">  </w:t>
      </w:r>
    </w:p>
    <w:p w14:paraId="66477EEA" w14:textId="3D4914C6" w:rsidR="00323614" w:rsidRPr="0000442B" w:rsidRDefault="00323614" w:rsidP="008D1E27">
      <w:pPr>
        <w:shd w:val="clear" w:color="auto" w:fill="FFFFFF"/>
        <w:autoSpaceDE w:val="0"/>
        <w:autoSpaceDN w:val="0"/>
        <w:adjustRightInd w:val="0"/>
        <w:spacing w:after="0"/>
        <w:rPr>
          <w:rFonts w:cs="Arial"/>
          <w:color w:val="000000"/>
          <w:highlight w:val="white"/>
        </w:rPr>
      </w:pPr>
      <w:r w:rsidRPr="0000442B">
        <w:rPr>
          <w:rFonts w:cs="Arial"/>
          <w:color w:val="000000"/>
          <w:highlight w:val="white"/>
        </w:rPr>
        <w:t xml:space="preserve">Option 2: Extending the enumeration with the </w:t>
      </w:r>
      <w:r w:rsidR="0092326F">
        <w:rPr>
          <w:rFonts w:cs="Arial"/>
          <w:color w:val="000000"/>
          <w:highlight w:val="white"/>
        </w:rPr>
        <w:t>special</w:t>
      </w:r>
      <w:r w:rsidRPr="0000442B">
        <w:rPr>
          <w:rFonts w:cs="Arial"/>
          <w:color w:val="000000"/>
          <w:highlight w:val="white"/>
        </w:rPr>
        <w:t xml:space="preserve"> value</w:t>
      </w:r>
    </w:p>
    <w:p w14:paraId="7F4F4EE4" w14:textId="05287D94" w:rsidR="00323614" w:rsidRDefault="00323614" w:rsidP="00370F0B">
      <w:pPr>
        <w:shd w:val="clear" w:color="auto" w:fill="FFFFFF"/>
        <w:autoSpaceDE w:val="0"/>
        <w:autoSpaceDN w:val="0"/>
        <w:adjustRightInd w:val="0"/>
        <w:spacing w:after="0"/>
        <w:ind w:left="720"/>
        <w:rPr>
          <w:rFonts w:ascii="Courier New" w:hAnsi="Courier New" w:cs="Courier New"/>
          <w:color w:val="003296"/>
          <w:sz w:val="16"/>
          <w:szCs w:val="16"/>
          <w:highlight w:val="white"/>
        </w:rPr>
      </w:pP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F5844C"/>
          <w:sz w:val="16"/>
          <w:szCs w:val="16"/>
          <w:highlight w:val="white"/>
        </w:rPr>
        <w:t xml:space="preserve"> name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"CL_ SUBINDICATOR "</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xs:restriction</w:t>
      </w:r>
      <w:proofErr w:type="spellEnd"/>
      <w:r w:rsidRPr="00AE0FBE">
        <w:rPr>
          <w:rFonts w:ascii="Courier New" w:hAnsi="Courier New" w:cs="Courier New"/>
          <w:color w:val="F5844C"/>
          <w:sz w:val="16"/>
          <w:szCs w:val="16"/>
          <w:highlight w:val="white"/>
        </w:rPr>
        <w:t xml:space="preserve"> base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w:t>
      </w:r>
      <w:proofErr w:type="spellStart"/>
      <w:r w:rsidRPr="00AE0FBE">
        <w:rPr>
          <w:rFonts w:ascii="Courier New" w:hAnsi="Courier New" w:cs="Courier New"/>
          <w:color w:val="993300"/>
          <w:sz w:val="16"/>
          <w:szCs w:val="16"/>
          <w:highlight w:val="white"/>
        </w:rPr>
        <w:t>xs:string</w:t>
      </w:r>
      <w:proofErr w:type="spellEnd"/>
      <w:r w:rsidRPr="00AE0FBE">
        <w:rPr>
          <w:rFonts w:ascii="Courier New" w:hAnsi="Courier New" w:cs="Courier New"/>
          <w:color w:val="993300"/>
          <w:sz w:val="16"/>
          <w:szCs w:val="16"/>
          <w:highlight w:val="white"/>
        </w:rPr>
        <w:t>"</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00370F0B">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xs:enumeration</w:t>
      </w:r>
      <w:proofErr w:type="spellEnd"/>
      <w:r w:rsidRPr="00AE0FBE">
        <w:rPr>
          <w:rFonts w:ascii="Courier New" w:hAnsi="Courier New" w:cs="Courier New"/>
          <w:color w:val="F5844C"/>
          <w:sz w:val="16"/>
          <w:szCs w:val="16"/>
          <w:highlight w:val="white"/>
        </w:rPr>
        <w:t xml:space="preserve"> value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"A"</w:t>
      </w:r>
      <w:r w:rsidRPr="00AE0FBE">
        <w:rPr>
          <w:rFonts w:ascii="Courier New" w:hAnsi="Courier New" w:cs="Courier New"/>
          <w:color w:val="F5844C"/>
          <w:sz w:val="16"/>
          <w:szCs w:val="16"/>
          <w:highlight w:val="white"/>
        </w:rPr>
        <w:t xml:space="preserve"> </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xs:enumeration</w:t>
      </w:r>
      <w:proofErr w:type="spellEnd"/>
      <w:r w:rsidRPr="00AE0FBE">
        <w:rPr>
          <w:rFonts w:ascii="Courier New" w:hAnsi="Courier New" w:cs="Courier New"/>
          <w:color w:val="F5844C"/>
          <w:sz w:val="16"/>
          <w:szCs w:val="16"/>
          <w:highlight w:val="white"/>
        </w:rPr>
        <w:t xml:space="preserve"> value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w:t>
      </w:r>
      <w:r w:rsidR="0092326F">
        <w:rPr>
          <w:rFonts w:ascii="Courier New" w:hAnsi="Courier New" w:cs="Courier New"/>
          <w:color w:val="993300"/>
          <w:sz w:val="16"/>
          <w:szCs w:val="16"/>
          <w:highlight w:val="white"/>
        </w:rPr>
        <w:t>~</w:t>
      </w:r>
      <w:r w:rsidRPr="00AE0FBE">
        <w:rPr>
          <w:rFonts w:ascii="Courier New" w:hAnsi="Courier New" w:cs="Courier New"/>
          <w:color w:val="993300"/>
          <w:sz w:val="16"/>
          <w:szCs w:val="16"/>
          <w:highlight w:val="white"/>
        </w:rPr>
        <w:t>"</w:t>
      </w:r>
      <w:r w:rsidRPr="00AE0FBE">
        <w:rPr>
          <w:rFonts w:ascii="Courier New" w:hAnsi="Courier New" w:cs="Courier New"/>
          <w:color w:val="F5844C"/>
          <w:sz w:val="16"/>
          <w:szCs w:val="16"/>
          <w:highlight w:val="white"/>
        </w:rPr>
        <w:t xml:space="preserve"> </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w:t>
      </w:r>
      <w:r w:rsidR="00DA008E" w:rsidRPr="00AE0FBE">
        <w:rPr>
          <w:rFonts w:ascii="Courier New" w:hAnsi="Courier New" w:cs="Courier New"/>
          <w:color w:val="003296"/>
          <w:sz w:val="16"/>
          <w:szCs w:val="16"/>
          <w:highlight w:val="white"/>
        </w:rPr>
        <w:t>restriction</w:t>
      </w:r>
      <w:proofErr w:type="spellEnd"/>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003296"/>
          <w:sz w:val="16"/>
          <w:szCs w:val="16"/>
          <w:highlight w:val="white"/>
        </w:rPr>
        <w:t>&gt;</w:t>
      </w:r>
    </w:p>
    <w:p w14:paraId="6F3A4BC8" w14:textId="77777777" w:rsidR="00323614" w:rsidRPr="0000442B" w:rsidRDefault="00323614" w:rsidP="008D1E27">
      <w:pPr>
        <w:shd w:val="clear" w:color="auto" w:fill="FFFFFF"/>
        <w:autoSpaceDE w:val="0"/>
        <w:autoSpaceDN w:val="0"/>
        <w:adjustRightInd w:val="0"/>
        <w:spacing w:after="0"/>
        <w:rPr>
          <w:rFonts w:cs="Arial"/>
          <w:color w:val="000000"/>
          <w:highlight w:val="white"/>
        </w:rPr>
      </w:pPr>
    </w:p>
    <w:p w14:paraId="5C3F8DBF" w14:textId="0C7CF454" w:rsidR="00AE0FBE" w:rsidRPr="0000442B" w:rsidRDefault="00AE0FBE" w:rsidP="008D1E27">
      <w:pPr>
        <w:shd w:val="clear" w:color="auto" w:fill="FFFFFF"/>
        <w:autoSpaceDE w:val="0"/>
        <w:autoSpaceDN w:val="0"/>
        <w:adjustRightInd w:val="0"/>
        <w:spacing w:after="0"/>
        <w:rPr>
          <w:rFonts w:cs="Arial"/>
          <w:color w:val="000000"/>
          <w:highlight w:val="white"/>
        </w:rPr>
      </w:pPr>
      <w:r w:rsidRPr="0000442B">
        <w:rPr>
          <w:rFonts w:cs="Arial"/>
          <w:color w:val="000000"/>
          <w:highlight w:val="white"/>
        </w:rPr>
        <w:t>For convenience the common schema provides the union types</w:t>
      </w:r>
      <w:r w:rsidR="004504DB" w:rsidRPr="0000442B">
        <w:rPr>
          <w:rFonts w:cs="Arial"/>
          <w:color w:val="000000"/>
          <w:highlight w:val="white"/>
        </w:rPr>
        <w:t xml:space="preserve"> for the following data types</w:t>
      </w:r>
      <w:r w:rsidR="00BE61EB" w:rsidRPr="0000442B">
        <w:rPr>
          <w:rFonts w:cs="Arial"/>
          <w:color w:val="000000"/>
          <w:highlight w:val="white"/>
        </w:rPr>
        <w:t>.</w:t>
      </w:r>
    </w:p>
    <w:p w14:paraId="6759A0AE" w14:textId="77777777" w:rsidR="00AB7AEE" w:rsidRPr="0000442B" w:rsidRDefault="00AB7AEE" w:rsidP="008D1E27">
      <w:pPr>
        <w:shd w:val="clear" w:color="auto" w:fill="FFFFFF"/>
        <w:autoSpaceDE w:val="0"/>
        <w:autoSpaceDN w:val="0"/>
        <w:adjustRightInd w:val="0"/>
        <w:spacing w:after="0"/>
        <w:rPr>
          <w:rFonts w:cs="Arial"/>
          <w:color w:val="000000"/>
          <w:highlight w:val="white"/>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8"/>
        <w:gridCol w:w="4875"/>
      </w:tblGrid>
      <w:tr w:rsidR="00AB7AEE" w:rsidRPr="003B2197" w14:paraId="28228362" w14:textId="77777777" w:rsidTr="0000442B">
        <w:tc>
          <w:tcPr>
            <w:tcW w:w="2738" w:type="dxa"/>
          </w:tcPr>
          <w:p w14:paraId="39228A00" w14:textId="77777777" w:rsidR="00AB7AEE" w:rsidRPr="003B2197" w:rsidRDefault="00AB7AEE" w:rsidP="00C72750">
            <w:pPr>
              <w:autoSpaceDE w:val="0"/>
              <w:autoSpaceDN w:val="0"/>
              <w:adjustRightInd w:val="0"/>
              <w:jc w:val="center"/>
              <w:rPr>
                <w:rFonts w:cs="Arial"/>
                <w:b/>
                <w:bCs/>
                <w:lang w:bidi="ml"/>
              </w:rPr>
            </w:pPr>
            <w:r w:rsidRPr="003B2197">
              <w:rPr>
                <w:rFonts w:cs="Arial"/>
                <w:b/>
                <w:bCs/>
                <w:lang w:bidi="ml"/>
              </w:rPr>
              <w:t>SDMX Data Type</w:t>
            </w:r>
          </w:p>
        </w:tc>
        <w:tc>
          <w:tcPr>
            <w:tcW w:w="4875" w:type="dxa"/>
          </w:tcPr>
          <w:p w14:paraId="7D14F5B1" w14:textId="77777777" w:rsidR="00AB7AEE" w:rsidRPr="003B2197" w:rsidRDefault="00AB7AEE" w:rsidP="00C72750">
            <w:pPr>
              <w:autoSpaceDE w:val="0"/>
              <w:autoSpaceDN w:val="0"/>
              <w:adjustRightInd w:val="0"/>
              <w:jc w:val="center"/>
              <w:rPr>
                <w:rFonts w:cs="Arial"/>
                <w:b/>
                <w:bCs/>
                <w:lang w:bidi="ml"/>
              </w:rPr>
            </w:pPr>
            <w:r w:rsidRPr="003B2197">
              <w:rPr>
                <w:rFonts w:cs="Arial"/>
                <w:b/>
                <w:bCs/>
                <w:lang w:bidi="ml"/>
              </w:rPr>
              <w:t>XML Schema Data Type</w:t>
            </w:r>
          </w:p>
        </w:tc>
      </w:tr>
      <w:tr w:rsidR="00AB7AEE" w:rsidRPr="009B611D" w14:paraId="65DACB59" w14:textId="77777777" w:rsidTr="0000442B">
        <w:tc>
          <w:tcPr>
            <w:tcW w:w="2738" w:type="dxa"/>
          </w:tcPr>
          <w:p w14:paraId="251B90B9"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AlphaNumeric</w:t>
            </w:r>
            <w:proofErr w:type="spellEnd"/>
          </w:p>
        </w:tc>
        <w:tc>
          <w:tcPr>
            <w:tcW w:w="4875" w:type="dxa"/>
          </w:tcPr>
          <w:p w14:paraId="2D8BC394" w14:textId="0E41B850" w:rsidR="00AB7AEE" w:rsidRPr="009B611D" w:rsidRDefault="00AB7AEE" w:rsidP="00C72750">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AlphaNumericOrMissingType</w:t>
            </w:r>
            <w:proofErr w:type="spellEnd"/>
          </w:p>
        </w:tc>
      </w:tr>
      <w:tr w:rsidR="00AB7AEE" w:rsidRPr="009B611D" w14:paraId="3F812884" w14:textId="77777777" w:rsidTr="0000442B">
        <w:tc>
          <w:tcPr>
            <w:tcW w:w="2738" w:type="dxa"/>
          </w:tcPr>
          <w:p w14:paraId="15B7F338" w14:textId="77777777" w:rsidR="00AB7AEE" w:rsidRPr="009B611D" w:rsidRDefault="00AB7AEE" w:rsidP="00C72750">
            <w:pPr>
              <w:autoSpaceDE w:val="0"/>
              <w:autoSpaceDN w:val="0"/>
              <w:adjustRightInd w:val="0"/>
              <w:rPr>
                <w:rFonts w:cs="Arial"/>
                <w:lang w:bidi="ml"/>
              </w:rPr>
            </w:pPr>
            <w:r w:rsidRPr="009B611D">
              <w:rPr>
                <w:rFonts w:cs="Arial"/>
                <w:lang w:bidi="ml"/>
              </w:rPr>
              <w:t>Alpha</w:t>
            </w:r>
          </w:p>
        </w:tc>
        <w:tc>
          <w:tcPr>
            <w:tcW w:w="4875" w:type="dxa"/>
          </w:tcPr>
          <w:p w14:paraId="4CFA75AC" w14:textId="4F7B6ACD" w:rsidR="00AB7AEE" w:rsidRPr="009B611D" w:rsidRDefault="00AB7AEE" w:rsidP="00C72750">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AlphaOrMissingType</w:t>
            </w:r>
            <w:proofErr w:type="spellEnd"/>
          </w:p>
        </w:tc>
      </w:tr>
      <w:tr w:rsidR="00AB7AEE" w:rsidRPr="009B611D" w14:paraId="0DC2CDB1" w14:textId="77777777" w:rsidTr="0000442B">
        <w:tc>
          <w:tcPr>
            <w:tcW w:w="2738" w:type="dxa"/>
          </w:tcPr>
          <w:p w14:paraId="58FC3268" w14:textId="77777777" w:rsidR="00AB7AEE" w:rsidRPr="009B611D" w:rsidRDefault="00AB7AEE" w:rsidP="00C72750">
            <w:pPr>
              <w:autoSpaceDE w:val="0"/>
              <w:autoSpaceDN w:val="0"/>
              <w:adjustRightInd w:val="0"/>
              <w:rPr>
                <w:rFonts w:cs="Arial"/>
                <w:lang w:bidi="ml"/>
              </w:rPr>
            </w:pPr>
            <w:r w:rsidRPr="009B611D">
              <w:rPr>
                <w:rFonts w:cs="Arial"/>
                <w:lang w:bidi="ml"/>
              </w:rPr>
              <w:t>Numeric</w:t>
            </w:r>
          </w:p>
        </w:tc>
        <w:tc>
          <w:tcPr>
            <w:tcW w:w="4875" w:type="dxa"/>
          </w:tcPr>
          <w:p w14:paraId="5E26B38B" w14:textId="178E00C0" w:rsidR="00AB7AEE" w:rsidRPr="009B611D" w:rsidRDefault="00AB7AEE" w:rsidP="00C72750">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NumericOrMissingType</w:t>
            </w:r>
            <w:proofErr w:type="spellEnd"/>
          </w:p>
        </w:tc>
      </w:tr>
      <w:tr w:rsidR="00AB7AEE" w:rsidRPr="009B611D" w14:paraId="6669C82D" w14:textId="77777777" w:rsidTr="0000442B">
        <w:tc>
          <w:tcPr>
            <w:tcW w:w="2738" w:type="dxa"/>
          </w:tcPr>
          <w:p w14:paraId="0559ABE3"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BigInteger</w:t>
            </w:r>
            <w:proofErr w:type="spellEnd"/>
          </w:p>
        </w:tc>
        <w:tc>
          <w:tcPr>
            <w:tcW w:w="4875" w:type="dxa"/>
          </w:tcPr>
          <w:p w14:paraId="5C23D9DD" w14:textId="73C3F155" w:rsidR="00AB7AEE" w:rsidRPr="009B611D" w:rsidRDefault="00AB7AEE" w:rsidP="00C72750">
            <w:pPr>
              <w:autoSpaceDE w:val="0"/>
              <w:autoSpaceDN w:val="0"/>
              <w:adjustRightInd w:val="0"/>
              <w:rPr>
                <w:rFonts w:cs="Arial"/>
                <w:lang w:bidi="ml"/>
              </w:rPr>
            </w:pPr>
            <w:proofErr w:type="spellStart"/>
            <w:r w:rsidRPr="009B611D">
              <w:rPr>
                <w:rFonts w:cs="Arial"/>
                <w:lang w:bidi="ml"/>
              </w:rPr>
              <w:t>common:IntegerOrMissingType</w:t>
            </w:r>
            <w:proofErr w:type="spellEnd"/>
          </w:p>
        </w:tc>
      </w:tr>
      <w:tr w:rsidR="00AB7AEE" w:rsidRPr="009B611D" w14:paraId="36328FD9" w14:textId="77777777" w:rsidTr="0000442B">
        <w:tc>
          <w:tcPr>
            <w:tcW w:w="2738" w:type="dxa"/>
          </w:tcPr>
          <w:p w14:paraId="03315ED6" w14:textId="77777777" w:rsidR="00AB7AEE" w:rsidRPr="009B611D" w:rsidRDefault="00AB7AEE" w:rsidP="00C72750">
            <w:pPr>
              <w:autoSpaceDE w:val="0"/>
              <w:autoSpaceDN w:val="0"/>
              <w:adjustRightInd w:val="0"/>
              <w:rPr>
                <w:rFonts w:cs="Arial"/>
                <w:lang w:bidi="ml"/>
              </w:rPr>
            </w:pPr>
            <w:r w:rsidRPr="009B611D">
              <w:rPr>
                <w:rFonts w:cs="Arial"/>
                <w:lang w:bidi="ml"/>
              </w:rPr>
              <w:t>Integer</w:t>
            </w:r>
          </w:p>
        </w:tc>
        <w:tc>
          <w:tcPr>
            <w:tcW w:w="4875" w:type="dxa"/>
          </w:tcPr>
          <w:p w14:paraId="180FEE38" w14:textId="66A3F593" w:rsidR="00AB7AEE" w:rsidRPr="009B611D" w:rsidRDefault="00AB7AEE" w:rsidP="00C72750">
            <w:pPr>
              <w:autoSpaceDE w:val="0"/>
              <w:autoSpaceDN w:val="0"/>
              <w:adjustRightInd w:val="0"/>
              <w:rPr>
                <w:rFonts w:cs="Arial"/>
                <w:lang w:bidi="ml"/>
              </w:rPr>
            </w:pPr>
            <w:proofErr w:type="spellStart"/>
            <w:r w:rsidRPr="009B611D">
              <w:rPr>
                <w:rFonts w:cs="Arial"/>
                <w:lang w:bidi="ml"/>
              </w:rPr>
              <w:t>common:IntOrMissingType</w:t>
            </w:r>
            <w:proofErr w:type="spellEnd"/>
          </w:p>
        </w:tc>
      </w:tr>
      <w:tr w:rsidR="00AB7AEE" w:rsidRPr="009B611D" w14:paraId="3789829C" w14:textId="77777777" w:rsidTr="0000442B">
        <w:tc>
          <w:tcPr>
            <w:tcW w:w="2738" w:type="dxa"/>
          </w:tcPr>
          <w:p w14:paraId="4CC53679" w14:textId="77777777" w:rsidR="00AB7AEE" w:rsidRPr="009B611D" w:rsidRDefault="00AB7AEE" w:rsidP="00C72750">
            <w:pPr>
              <w:autoSpaceDE w:val="0"/>
              <w:autoSpaceDN w:val="0"/>
              <w:adjustRightInd w:val="0"/>
              <w:rPr>
                <w:rFonts w:cs="Arial"/>
                <w:lang w:bidi="ml"/>
              </w:rPr>
            </w:pPr>
            <w:r w:rsidRPr="009B611D">
              <w:rPr>
                <w:rFonts w:cs="Arial"/>
                <w:lang w:bidi="ml"/>
              </w:rPr>
              <w:t>Long</w:t>
            </w:r>
          </w:p>
        </w:tc>
        <w:tc>
          <w:tcPr>
            <w:tcW w:w="4875" w:type="dxa"/>
          </w:tcPr>
          <w:p w14:paraId="44C7941A" w14:textId="56E856DA" w:rsidR="00AB7AEE" w:rsidRPr="009B611D" w:rsidRDefault="00AB7AEE" w:rsidP="00C72750">
            <w:pPr>
              <w:autoSpaceDE w:val="0"/>
              <w:autoSpaceDN w:val="0"/>
              <w:adjustRightInd w:val="0"/>
              <w:rPr>
                <w:rFonts w:cs="Arial"/>
                <w:lang w:bidi="ml"/>
              </w:rPr>
            </w:pPr>
            <w:proofErr w:type="spellStart"/>
            <w:r w:rsidRPr="009B611D">
              <w:rPr>
                <w:rFonts w:cs="Arial"/>
                <w:lang w:bidi="ml"/>
              </w:rPr>
              <w:t>common:LongOrMissingType</w:t>
            </w:r>
            <w:proofErr w:type="spellEnd"/>
          </w:p>
        </w:tc>
      </w:tr>
      <w:tr w:rsidR="00AB7AEE" w:rsidRPr="009B611D" w14:paraId="5DEA0233" w14:textId="77777777" w:rsidTr="0000442B">
        <w:tc>
          <w:tcPr>
            <w:tcW w:w="2738" w:type="dxa"/>
          </w:tcPr>
          <w:p w14:paraId="31647A5B" w14:textId="77777777" w:rsidR="00AB7AEE" w:rsidRPr="009B611D" w:rsidRDefault="00AB7AEE" w:rsidP="00C72750">
            <w:pPr>
              <w:autoSpaceDE w:val="0"/>
              <w:autoSpaceDN w:val="0"/>
              <w:adjustRightInd w:val="0"/>
              <w:rPr>
                <w:rFonts w:cs="Arial"/>
                <w:lang w:bidi="ml"/>
              </w:rPr>
            </w:pPr>
            <w:r w:rsidRPr="009B611D">
              <w:rPr>
                <w:rFonts w:cs="Arial"/>
                <w:lang w:bidi="ml"/>
              </w:rPr>
              <w:t>Short</w:t>
            </w:r>
          </w:p>
        </w:tc>
        <w:tc>
          <w:tcPr>
            <w:tcW w:w="4875" w:type="dxa"/>
          </w:tcPr>
          <w:p w14:paraId="76B6CD2C" w14:textId="759FAAA9" w:rsidR="00AB7AEE" w:rsidRPr="009B611D" w:rsidRDefault="006C5695" w:rsidP="00C72750">
            <w:pPr>
              <w:autoSpaceDE w:val="0"/>
              <w:autoSpaceDN w:val="0"/>
              <w:adjustRightInd w:val="0"/>
              <w:rPr>
                <w:rFonts w:cs="Arial"/>
                <w:lang w:bidi="ml"/>
              </w:rPr>
            </w:pPr>
            <w:proofErr w:type="spellStart"/>
            <w:r w:rsidRPr="009B611D">
              <w:rPr>
                <w:rFonts w:cs="Arial"/>
                <w:lang w:bidi="ml"/>
              </w:rPr>
              <w:t>common:ShortOrMissingType</w:t>
            </w:r>
            <w:proofErr w:type="spellEnd"/>
          </w:p>
        </w:tc>
      </w:tr>
      <w:tr w:rsidR="00AB7AEE" w:rsidRPr="009B611D" w14:paraId="4E64D2E0" w14:textId="77777777" w:rsidTr="0000442B">
        <w:tc>
          <w:tcPr>
            <w:tcW w:w="2738" w:type="dxa"/>
          </w:tcPr>
          <w:p w14:paraId="75634A0C" w14:textId="77777777" w:rsidR="00AB7AEE" w:rsidRPr="009B611D" w:rsidRDefault="00AB7AEE" w:rsidP="00C72750">
            <w:pPr>
              <w:autoSpaceDE w:val="0"/>
              <w:autoSpaceDN w:val="0"/>
              <w:adjustRightInd w:val="0"/>
              <w:rPr>
                <w:rFonts w:cs="Arial"/>
                <w:lang w:bidi="ml"/>
              </w:rPr>
            </w:pPr>
            <w:r w:rsidRPr="009B611D">
              <w:rPr>
                <w:rFonts w:cs="Arial"/>
                <w:lang w:bidi="ml"/>
              </w:rPr>
              <w:t>Decimal</w:t>
            </w:r>
          </w:p>
        </w:tc>
        <w:tc>
          <w:tcPr>
            <w:tcW w:w="4875" w:type="dxa"/>
          </w:tcPr>
          <w:p w14:paraId="7D1CA14C" w14:textId="17635A1D" w:rsidR="00AB7AEE" w:rsidRPr="009B611D" w:rsidRDefault="006C5695" w:rsidP="00C72750">
            <w:pPr>
              <w:autoSpaceDE w:val="0"/>
              <w:autoSpaceDN w:val="0"/>
              <w:adjustRightInd w:val="0"/>
              <w:rPr>
                <w:rFonts w:cs="Arial"/>
                <w:lang w:bidi="ml"/>
              </w:rPr>
            </w:pPr>
            <w:proofErr w:type="spellStart"/>
            <w:r w:rsidRPr="009B611D">
              <w:rPr>
                <w:rFonts w:cs="Arial"/>
                <w:lang w:bidi="ml"/>
              </w:rPr>
              <w:t>common:DecimalOrMissingType</w:t>
            </w:r>
            <w:proofErr w:type="spellEnd"/>
          </w:p>
        </w:tc>
      </w:tr>
      <w:tr w:rsidR="00AB7AEE" w:rsidRPr="009B611D" w14:paraId="420C43D7" w14:textId="77777777" w:rsidTr="0000442B">
        <w:tc>
          <w:tcPr>
            <w:tcW w:w="2738" w:type="dxa"/>
          </w:tcPr>
          <w:p w14:paraId="0CFAB55E" w14:textId="77777777" w:rsidR="00AB7AEE" w:rsidRPr="009B611D" w:rsidRDefault="00AB7AEE" w:rsidP="00C72750">
            <w:pPr>
              <w:autoSpaceDE w:val="0"/>
              <w:autoSpaceDN w:val="0"/>
              <w:adjustRightInd w:val="0"/>
              <w:rPr>
                <w:rFonts w:cs="Arial"/>
                <w:lang w:bidi="ml"/>
              </w:rPr>
            </w:pPr>
            <w:r w:rsidRPr="009B611D">
              <w:rPr>
                <w:rFonts w:cs="Arial"/>
                <w:lang w:bidi="ml"/>
              </w:rPr>
              <w:t>Float</w:t>
            </w:r>
          </w:p>
        </w:tc>
        <w:tc>
          <w:tcPr>
            <w:tcW w:w="4875" w:type="dxa"/>
          </w:tcPr>
          <w:p w14:paraId="090C9066" w14:textId="2C08454B" w:rsidR="00AB7AEE" w:rsidRPr="009B611D" w:rsidRDefault="007B11AC" w:rsidP="00C72750">
            <w:pPr>
              <w:autoSpaceDE w:val="0"/>
              <w:autoSpaceDN w:val="0"/>
              <w:adjustRightInd w:val="0"/>
              <w:rPr>
                <w:rFonts w:cs="Arial"/>
                <w:lang w:bidi="ml"/>
              </w:rPr>
            </w:pPr>
            <w:proofErr w:type="spellStart"/>
            <w:r w:rsidRPr="009B611D">
              <w:rPr>
                <w:rFonts w:cs="Arial"/>
                <w:lang w:bidi="ml"/>
              </w:rPr>
              <w:t>common:FloatOrMissingType</w:t>
            </w:r>
            <w:proofErr w:type="spellEnd"/>
          </w:p>
        </w:tc>
      </w:tr>
      <w:tr w:rsidR="00AB7AEE" w:rsidRPr="009B611D" w14:paraId="31B8A2D0" w14:textId="77777777" w:rsidTr="0000442B">
        <w:tc>
          <w:tcPr>
            <w:tcW w:w="2738" w:type="dxa"/>
          </w:tcPr>
          <w:p w14:paraId="6B935E14" w14:textId="77777777" w:rsidR="00AB7AEE" w:rsidRPr="009B611D" w:rsidRDefault="00AB7AEE" w:rsidP="00C72750">
            <w:pPr>
              <w:autoSpaceDE w:val="0"/>
              <w:autoSpaceDN w:val="0"/>
              <w:adjustRightInd w:val="0"/>
              <w:rPr>
                <w:rFonts w:cs="Arial"/>
                <w:lang w:bidi="ml"/>
              </w:rPr>
            </w:pPr>
            <w:r w:rsidRPr="009B611D">
              <w:rPr>
                <w:rFonts w:cs="Arial"/>
                <w:lang w:bidi="ml"/>
              </w:rPr>
              <w:t>Double</w:t>
            </w:r>
          </w:p>
        </w:tc>
        <w:tc>
          <w:tcPr>
            <w:tcW w:w="4875" w:type="dxa"/>
          </w:tcPr>
          <w:p w14:paraId="0F8D1057" w14:textId="1A9DDC33" w:rsidR="00AB7AEE" w:rsidRPr="009B611D" w:rsidRDefault="006C5695" w:rsidP="00C72750">
            <w:pPr>
              <w:autoSpaceDE w:val="0"/>
              <w:autoSpaceDN w:val="0"/>
              <w:adjustRightInd w:val="0"/>
              <w:rPr>
                <w:rFonts w:cs="Arial"/>
                <w:lang w:bidi="ml"/>
              </w:rPr>
            </w:pPr>
            <w:proofErr w:type="spellStart"/>
            <w:r w:rsidRPr="009B611D">
              <w:rPr>
                <w:rFonts w:cs="Arial"/>
                <w:lang w:bidi="ml"/>
              </w:rPr>
              <w:t>common:DoubleOrMissingType</w:t>
            </w:r>
            <w:proofErr w:type="spellEnd"/>
          </w:p>
        </w:tc>
      </w:tr>
      <w:tr w:rsidR="00AB7AEE" w:rsidRPr="009B611D" w14:paraId="7DC23FCF" w14:textId="77777777" w:rsidTr="0000442B">
        <w:tc>
          <w:tcPr>
            <w:tcW w:w="2738" w:type="dxa"/>
          </w:tcPr>
          <w:p w14:paraId="134ACACD" w14:textId="77777777" w:rsidR="00AB7AEE" w:rsidRPr="009B611D" w:rsidRDefault="00AB7AEE" w:rsidP="00C72750">
            <w:pPr>
              <w:autoSpaceDE w:val="0"/>
              <w:autoSpaceDN w:val="0"/>
              <w:adjustRightInd w:val="0"/>
              <w:rPr>
                <w:rFonts w:cs="Arial"/>
                <w:lang w:bidi="ml"/>
              </w:rPr>
            </w:pPr>
            <w:r w:rsidRPr="009B611D">
              <w:rPr>
                <w:rFonts w:cs="Arial"/>
                <w:lang w:bidi="ml"/>
              </w:rPr>
              <w:t>Boolean</w:t>
            </w:r>
          </w:p>
        </w:tc>
        <w:tc>
          <w:tcPr>
            <w:tcW w:w="4875" w:type="dxa"/>
          </w:tcPr>
          <w:p w14:paraId="3752C7A8" w14:textId="06F9585E" w:rsidR="00AB7AEE" w:rsidRPr="009B611D" w:rsidRDefault="006C5695" w:rsidP="00C72750">
            <w:pPr>
              <w:autoSpaceDE w:val="0"/>
              <w:autoSpaceDN w:val="0"/>
              <w:adjustRightInd w:val="0"/>
              <w:rPr>
                <w:rFonts w:cs="Arial"/>
                <w:lang w:bidi="ml"/>
              </w:rPr>
            </w:pPr>
            <w:proofErr w:type="spellStart"/>
            <w:r w:rsidRPr="009B611D">
              <w:rPr>
                <w:rFonts w:cs="Arial"/>
                <w:lang w:bidi="ml"/>
              </w:rPr>
              <w:t>common:BooleanOrMissingType</w:t>
            </w:r>
            <w:proofErr w:type="spellEnd"/>
          </w:p>
        </w:tc>
      </w:tr>
      <w:tr w:rsidR="00AB7AEE" w:rsidRPr="009B611D" w14:paraId="3B48090A" w14:textId="77777777" w:rsidTr="0000442B">
        <w:tc>
          <w:tcPr>
            <w:tcW w:w="2738" w:type="dxa"/>
          </w:tcPr>
          <w:p w14:paraId="3F2588B8" w14:textId="77777777" w:rsidR="00AB7AEE" w:rsidRPr="009B611D" w:rsidRDefault="00AB7AEE" w:rsidP="00C72750">
            <w:pPr>
              <w:autoSpaceDE w:val="0"/>
              <w:autoSpaceDN w:val="0"/>
              <w:adjustRightInd w:val="0"/>
              <w:rPr>
                <w:rFonts w:cs="Arial"/>
                <w:lang w:bidi="ml"/>
              </w:rPr>
            </w:pPr>
            <w:r w:rsidRPr="009B611D">
              <w:rPr>
                <w:rFonts w:cs="Arial"/>
                <w:lang w:bidi="ml"/>
              </w:rPr>
              <w:t>Count</w:t>
            </w:r>
          </w:p>
        </w:tc>
        <w:tc>
          <w:tcPr>
            <w:tcW w:w="4875" w:type="dxa"/>
          </w:tcPr>
          <w:p w14:paraId="1DFAD848" w14:textId="638FB2DF" w:rsidR="00AB7AEE" w:rsidRPr="009B611D" w:rsidRDefault="00AB7AEE" w:rsidP="00C72750">
            <w:pPr>
              <w:autoSpaceDE w:val="0"/>
              <w:autoSpaceDN w:val="0"/>
              <w:adjustRightInd w:val="0"/>
              <w:rPr>
                <w:rFonts w:cs="Arial"/>
                <w:lang w:bidi="ml"/>
              </w:rPr>
            </w:pPr>
            <w:proofErr w:type="spellStart"/>
            <w:r w:rsidRPr="009B611D">
              <w:rPr>
                <w:rFonts w:cs="Arial"/>
                <w:lang w:bidi="ml"/>
              </w:rPr>
              <w:t>common:IntegerOrMissingType</w:t>
            </w:r>
            <w:proofErr w:type="spellEnd"/>
          </w:p>
        </w:tc>
      </w:tr>
      <w:tr w:rsidR="00AB7AEE" w:rsidRPr="009B611D" w14:paraId="1936BC49" w14:textId="77777777" w:rsidTr="0000442B">
        <w:tc>
          <w:tcPr>
            <w:tcW w:w="2738" w:type="dxa"/>
          </w:tcPr>
          <w:p w14:paraId="558F9807"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InclusiveValueRange</w:t>
            </w:r>
            <w:proofErr w:type="spellEnd"/>
          </w:p>
        </w:tc>
        <w:tc>
          <w:tcPr>
            <w:tcW w:w="4875" w:type="dxa"/>
          </w:tcPr>
          <w:p w14:paraId="00C824C1" w14:textId="5BED89B4" w:rsidR="00AB7AEE" w:rsidRPr="009B611D" w:rsidRDefault="00AB7AEE" w:rsidP="00C72750">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DecimalOrMissingType</w:t>
            </w:r>
            <w:proofErr w:type="spellEnd"/>
          </w:p>
        </w:tc>
      </w:tr>
      <w:tr w:rsidR="00AB7AEE" w:rsidRPr="009B611D" w14:paraId="2A4F4942" w14:textId="77777777" w:rsidTr="0000442B">
        <w:tc>
          <w:tcPr>
            <w:tcW w:w="2738" w:type="dxa"/>
          </w:tcPr>
          <w:p w14:paraId="63E1EA86"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ExclusiveValueRange</w:t>
            </w:r>
            <w:proofErr w:type="spellEnd"/>
          </w:p>
        </w:tc>
        <w:tc>
          <w:tcPr>
            <w:tcW w:w="4875" w:type="dxa"/>
          </w:tcPr>
          <w:p w14:paraId="6CEF1040" w14:textId="0C0DBD82" w:rsidR="00AB7AEE" w:rsidRPr="009B611D" w:rsidRDefault="00AB7AEE" w:rsidP="00C72750">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DecimalOrMissingType</w:t>
            </w:r>
            <w:proofErr w:type="spellEnd"/>
          </w:p>
        </w:tc>
      </w:tr>
      <w:tr w:rsidR="00AB7AEE" w:rsidRPr="009B611D" w14:paraId="36069F27" w14:textId="77777777" w:rsidTr="0000442B">
        <w:tc>
          <w:tcPr>
            <w:tcW w:w="2738" w:type="dxa"/>
          </w:tcPr>
          <w:p w14:paraId="3EBA32EE" w14:textId="77777777" w:rsidR="00AB7AEE" w:rsidRPr="009B611D" w:rsidRDefault="00AB7AEE" w:rsidP="00C72750">
            <w:pPr>
              <w:autoSpaceDE w:val="0"/>
              <w:autoSpaceDN w:val="0"/>
              <w:adjustRightInd w:val="0"/>
              <w:rPr>
                <w:rFonts w:cs="Arial"/>
                <w:lang w:bidi="ml"/>
              </w:rPr>
            </w:pPr>
            <w:r w:rsidRPr="009B611D">
              <w:rPr>
                <w:rFonts w:cs="Arial"/>
                <w:lang w:bidi="ml"/>
              </w:rPr>
              <w:lastRenderedPageBreak/>
              <w:t>Incremental</w:t>
            </w:r>
          </w:p>
        </w:tc>
        <w:tc>
          <w:tcPr>
            <w:tcW w:w="4875" w:type="dxa"/>
          </w:tcPr>
          <w:p w14:paraId="0840B905" w14:textId="7B7F1FED" w:rsidR="00AB7AEE" w:rsidRPr="009B611D" w:rsidRDefault="00AB7AEE" w:rsidP="00C72750">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DecimalOrMissingType</w:t>
            </w:r>
            <w:proofErr w:type="spellEnd"/>
          </w:p>
        </w:tc>
      </w:tr>
      <w:tr w:rsidR="00AB7AEE" w:rsidRPr="009B611D" w14:paraId="3F3BE454" w14:textId="77777777" w:rsidTr="0000442B">
        <w:tc>
          <w:tcPr>
            <w:tcW w:w="2738" w:type="dxa"/>
          </w:tcPr>
          <w:p w14:paraId="371466B2"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ObservationalTimePeriod</w:t>
            </w:r>
            <w:proofErr w:type="spellEnd"/>
          </w:p>
        </w:tc>
        <w:tc>
          <w:tcPr>
            <w:tcW w:w="4875" w:type="dxa"/>
          </w:tcPr>
          <w:p w14:paraId="24B4981A" w14:textId="0F4EC8BD"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ObservationalTimePeriodOrMissingType</w:t>
            </w:r>
            <w:proofErr w:type="spellEnd"/>
          </w:p>
        </w:tc>
      </w:tr>
      <w:tr w:rsidR="00AB7AEE" w:rsidRPr="009B611D" w14:paraId="6649D4B9" w14:textId="77777777" w:rsidTr="0000442B">
        <w:tc>
          <w:tcPr>
            <w:tcW w:w="2738" w:type="dxa"/>
          </w:tcPr>
          <w:p w14:paraId="77B33DE8" w14:textId="77777777" w:rsidR="00AB7AEE" w:rsidRPr="009B611D" w:rsidRDefault="00AB7AEE" w:rsidP="00C72750">
            <w:pPr>
              <w:autoSpaceDE w:val="0"/>
              <w:autoSpaceDN w:val="0"/>
              <w:adjustRightInd w:val="0"/>
              <w:rPr>
                <w:rFonts w:cs="Arial"/>
                <w:lang w:bidi="ml"/>
              </w:rPr>
            </w:pPr>
            <w:r w:rsidRPr="009B611D">
              <w:rPr>
                <w:rFonts w:cs="Arial"/>
                <w:lang w:bidi="ml"/>
              </w:rPr>
              <w:t>StandardTimePeriod</w:t>
            </w:r>
          </w:p>
        </w:tc>
        <w:tc>
          <w:tcPr>
            <w:tcW w:w="4875" w:type="dxa"/>
          </w:tcPr>
          <w:p w14:paraId="325AF3DB" w14:textId="44AC4EB9"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StandardTimePeriodOrMissingType</w:t>
            </w:r>
            <w:proofErr w:type="spellEnd"/>
          </w:p>
        </w:tc>
      </w:tr>
      <w:tr w:rsidR="00AB7AEE" w:rsidRPr="009B611D" w14:paraId="1304974D" w14:textId="77777777" w:rsidTr="0000442B">
        <w:tc>
          <w:tcPr>
            <w:tcW w:w="2738" w:type="dxa"/>
          </w:tcPr>
          <w:p w14:paraId="3972B7F1"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BasicTimePeriod</w:t>
            </w:r>
            <w:proofErr w:type="spellEnd"/>
          </w:p>
        </w:tc>
        <w:tc>
          <w:tcPr>
            <w:tcW w:w="4875" w:type="dxa"/>
          </w:tcPr>
          <w:p w14:paraId="01076043"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common:BasicTimePeriodType</w:t>
            </w:r>
            <w:proofErr w:type="spellEnd"/>
          </w:p>
        </w:tc>
      </w:tr>
      <w:tr w:rsidR="00AB7AEE" w:rsidRPr="009B611D" w14:paraId="129C9331" w14:textId="77777777" w:rsidTr="0000442B">
        <w:tc>
          <w:tcPr>
            <w:tcW w:w="2738" w:type="dxa"/>
          </w:tcPr>
          <w:p w14:paraId="322D17DA"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GregorianTimePeriod</w:t>
            </w:r>
            <w:proofErr w:type="spellEnd"/>
          </w:p>
        </w:tc>
        <w:tc>
          <w:tcPr>
            <w:tcW w:w="4875" w:type="dxa"/>
          </w:tcPr>
          <w:p w14:paraId="06F8D1FD" w14:textId="1B1615F7"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GregorianTimePeriodOrMissingType</w:t>
            </w:r>
            <w:proofErr w:type="spellEnd"/>
          </w:p>
        </w:tc>
      </w:tr>
      <w:tr w:rsidR="00AB7AEE" w:rsidRPr="009B611D" w14:paraId="2D60DD41" w14:textId="77777777" w:rsidTr="0000442B">
        <w:tc>
          <w:tcPr>
            <w:tcW w:w="2738" w:type="dxa"/>
          </w:tcPr>
          <w:p w14:paraId="09FE03A7"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ReportingTimePeriod</w:t>
            </w:r>
            <w:proofErr w:type="spellEnd"/>
          </w:p>
        </w:tc>
        <w:tc>
          <w:tcPr>
            <w:tcW w:w="4875" w:type="dxa"/>
          </w:tcPr>
          <w:p w14:paraId="70DEC60D" w14:textId="523947ED"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ReportingTimePeriodOrMissingType</w:t>
            </w:r>
            <w:proofErr w:type="spellEnd"/>
          </w:p>
        </w:tc>
      </w:tr>
      <w:tr w:rsidR="00AB7AEE" w:rsidRPr="009B611D" w14:paraId="46866E4B" w14:textId="77777777" w:rsidTr="0000442B">
        <w:tc>
          <w:tcPr>
            <w:tcW w:w="2738" w:type="dxa"/>
          </w:tcPr>
          <w:p w14:paraId="7814DC1A"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ReportingYear</w:t>
            </w:r>
            <w:proofErr w:type="spellEnd"/>
          </w:p>
        </w:tc>
        <w:tc>
          <w:tcPr>
            <w:tcW w:w="4875" w:type="dxa"/>
          </w:tcPr>
          <w:p w14:paraId="534CDB50" w14:textId="61CA9D85" w:rsidR="00AB7AEE" w:rsidRPr="009B611D" w:rsidRDefault="00AB7AEE" w:rsidP="00C72750">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ReportingYearOrMissingType</w:t>
            </w:r>
            <w:proofErr w:type="spellEnd"/>
          </w:p>
        </w:tc>
      </w:tr>
      <w:tr w:rsidR="00AB7AEE" w:rsidRPr="009B611D" w14:paraId="7931C7D2" w14:textId="77777777" w:rsidTr="0000442B">
        <w:tc>
          <w:tcPr>
            <w:tcW w:w="2738" w:type="dxa"/>
          </w:tcPr>
          <w:p w14:paraId="2E42121B"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ReportingSemester</w:t>
            </w:r>
            <w:proofErr w:type="spellEnd"/>
          </w:p>
        </w:tc>
        <w:tc>
          <w:tcPr>
            <w:tcW w:w="4875" w:type="dxa"/>
          </w:tcPr>
          <w:p w14:paraId="37BD6E00" w14:textId="2C27EE38"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ReportingSemesterOrMissingType</w:t>
            </w:r>
            <w:proofErr w:type="spellEnd"/>
          </w:p>
        </w:tc>
      </w:tr>
      <w:tr w:rsidR="00AB7AEE" w:rsidRPr="009B611D" w14:paraId="1FD89CFA" w14:textId="77777777" w:rsidTr="0000442B">
        <w:tc>
          <w:tcPr>
            <w:tcW w:w="2738" w:type="dxa"/>
          </w:tcPr>
          <w:p w14:paraId="05CBAA9E"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ReportingTrimester</w:t>
            </w:r>
            <w:proofErr w:type="spellEnd"/>
          </w:p>
        </w:tc>
        <w:tc>
          <w:tcPr>
            <w:tcW w:w="4875" w:type="dxa"/>
          </w:tcPr>
          <w:p w14:paraId="715D3574" w14:textId="1338761D"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ReportingTrimesterOrMissingType</w:t>
            </w:r>
            <w:proofErr w:type="spellEnd"/>
          </w:p>
        </w:tc>
      </w:tr>
      <w:tr w:rsidR="00AB7AEE" w:rsidRPr="009B611D" w14:paraId="5E368B15" w14:textId="77777777" w:rsidTr="0000442B">
        <w:tc>
          <w:tcPr>
            <w:tcW w:w="2738" w:type="dxa"/>
          </w:tcPr>
          <w:p w14:paraId="540AE3A2"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ReportingQuarter</w:t>
            </w:r>
            <w:proofErr w:type="spellEnd"/>
          </w:p>
        </w:tc>
        <w:tc>
          <w:tcPr>
            <w:tcW w:w="4875" w:type="dxa"/>
          </w:tcPr>
          <w:p w14:paraId="40CB9C43" w14:textId="14A8D3C5"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ReportingQuarterOrMissingType</w:t>
            </w:r>
            <w:proofErr w:type="spellEnd"/>
          </w:p>
        </w:tc>
      </w:tr>
      <w:tr w:rsidR="00AB7AEE" w:rsidRPr="009B611D" w14:paraId="6B86AEC8" w14:textId="77777777" w:rsidTr="0000442B">
        <w:tc>
          <w:tcPr>
            <w:tcW w:w="2738" w:type="dxa"/>
          </w:tcPr>
          <w:p w14:paraId="6D828F2D"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ReportingMonth</w:t>
            </w:r>
            <w:proofErr w:type="spellEnd"/>
          </w:p>
        </w:tc>
        <w:tc>
          <w:tcPr>
            <w:tcW w:w="4875" w:type="dxa"/>
          </w:tcPr>
          <w:p w14:paraId="44BB966D" w14:textId="10803B0D"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ReportingMonthOrMissingType</w:t>
            </w:r>
            <w:proofErr w:type="spellEnd"/>
          </w:p>
        </w:tc>
      </w:tr>
      <w:tr w:rsidR="00AB7AEE" w:rsidRPr="009B611D" w14:paraId="15FBC271" w14:textId="77777777" w:rsidTr="0000442B">
        <w:tc>
          <w:tcPr>
            <w:tcW w:w="2738" w:type="dxa"/>
          </w:tcPr>
          <w:p w14:paraId="28EC3109"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ReportingWeek</w:t>
            </w:r>
            <w:proofErr w:type="spellEnd"/>
          </w:p>
        </w:tc>
        <w:tc>
          <w:tcPr>
            <w:tcW w:w="4875" w:type="dxa"/>
          </w:tcPr>
          <w:p w14:paraId="0821DBD9" w14:textId="16AC5706"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ReportingWeekOrMissingType</w:t>
            </w:r>
            <w:proofErr w:type="spellEnd"/>
          </w:p>
        </w:tc>
      </w:tr>
      <w:tr w:rsidR="00AB7AEE" w:rsidRPr="009B611D" w14:paraId="1B8A7AF7" w14:textId="77777777" w:rsidTr="0000442B">
        <w:tc>
          <w:tcPr>
            <w:tcW w:w="2738" w:type="dxa"/>
          </w:tcPr>
          <w:p w14:paraId="765F1BC6"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ReportingDay</w:t>
            </w:r>
            <w:proofErr w:type="spellEnd"/>
          </w:p>
        </w:tc>
        <w:tc>
          <w:tcPr>
            <w:tcW w:w="4875" w:type="dxa"/>
          </w:tcPr>
          <w:p w14:paraId="39B97A02" w14:textId="26181B86" w:rsidR="00AB7AEE" w:rsidRPr="009B611D" w:rsidRDefault="00AB7AEE" w:rsidP="00C72750">
            <w:pPr>
              <w:autoSpaceDE w:val="0"/>
              <w:autoSpaceDN w:val="0"/>
              <w:adjustRightInd w:val="0"/>
              <w:rPr>
                <w:rFonts w:cs="Arial"/>
                <w:lang w:bidi="ml"/>
              </w:rPr>
            </w:pPr>
            <w:r w:rsidRPr="009B611D">
              <w:rPr>
                <w:rFonts w:cs="Arial"/>
                <w:lang w:bidi="ml"/>
              </w:rPr>
              <w:t>common:</w:t>
            </w:r>
            <w:r w:rsidRPr="009B611D">
              <w:rPr>
                <w:rFonts w:cs="Arial"/>
                <w:color w:val="000000"/>
                <w:shd w:val="clear" w:color="auto" w:fill="FFFFFF"/>
              </w:rPr>
              <w:t xml:space="preserve"> </w:t>
            </w:r>
            <w:proofErr w:type="spellStart"/>
            <w:r w:rsidRPr="009B611D">
              <w:rPr>
                <w:rFonts w:cs="Arial"/>
                <w:color w:val="000000"/>
                <w:shd w:val="clear" w:color="auto" w:fill="FFFFFF"/>
              </w:rPr>
              <w:t>ReportingDayOrMissingType</w:t>
            </w:r>
            <w:proofErr w:type="spellEnd"/>
          </w:p>
        </w:tc>
      </w:tr>
      <w:tr w:rsidR="00AB7AEE" w:rsidRPr="009B611D" w14:paraId="703BA359" w14:textId="77777777" w:rsidTr="0000442B">
        <w:tc>
          <w:tcPr>
            <w:tcW w:w="2738" w:type="dxa"/>
          </w:tcPr>
          <w:p w14:paraId="199DFFE3" w14:textId="77777777" w:rsidR="00AB7AEE" w:rsidRPr="009B611D" w:rsidRDefault="00AB7AEE" w:rsidP="00C72750">
            <w:pPr>
              <w:autoSpaceDE w:val="0"/>
              <w:autoSpaceDN w:val="0"/>
              <w:adjustRightInd w:val="0"/>
              <w:rPr>
                <w:rFonts w:cs="Arial"/>
                <w:lang w:bidi="ml"/>
              </w:rPr>
            </w:pPr>
            <w:proofErr w:type="spellStart"/>
            <w:r w:rsidRPr="009B611D">
              <w:rPr>
                <w:rFonts w:cs="Arial"/>
                <w:lang w:bidi="ml"/>
              </w:rPr>
              <w:t>TimeRange</w:t>
            </w:r>
            <w:proofErr w:type="spellEnd"/>
          </w:p>
        </w:tc>
        <w:tc>
          <w:tcPr>
            <w:tcW w:w="4875" w:type="dxa"/>
          </w:tcPr>
          <w:p w14:paraId="5D6E6C3F" w14:textId="13964004" w:rsidR="00AB7AEE" w:rsidRPr="009B611D" w:rsidRDefault="00AB7AEE" w:rsidP="00C72750">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TimeRangeOrMissingType</w:t>
            </w:r>
            <w:proofErr w:type="spellEnd"/>
          </w:p>
        </w:tc>
      </w:tr>
    </w:tbl>
    <w:p w14:paraId="7136B7EF" w14:textId="77777777" w:rsidR="00AB7AEE" w:rsidRPr="009B611D" w:rsidRDefault="00AB7AEE" w:rsidP="008D1E27">
      <w:pPr>
        <w:shd w:val="clear" w:color="auto" w:fill="FFFFFF"/>
        <w:autoSpaceDE w:val="0"/>
        <w:autoSpaceDN w:val="0"/>
        <w:adjustRightInd w:val="0"/>
        <w:spacing w:after="0"/>
        <w:rPr>
          <w:rFonts w:cs="Arial"/>
          <w:highlight w:val="white"/>
        </w:rPr>
      </w:pPr>
    </w:p>
    <w:p w14:paraId="322E64CE" w14:textId="77777777" w:rsidR="003E4EC0" w:rsidRPr="003B2197" w:rsidRDefault="003E4EC0" w:rsidP="00EB60F7">
      <w:pPr>
        <w:pStyle w:val="Heading3"/>
        <w:rPr>
          <w:lang w:bidi="ml"/>
        </w:rPr>
      </w:pPr>
      <w:bookmarkStart w:id="45" w:name="_Representation_with_Complex"/>
      <w:bookmarkStart w:id="46" w:name="_Toc197687412"/>
      <w:bookmarkStart w:id="47" w:name="_Toc290069336"/>
      <w:bookmarkEnd w:id="45"/>
      <w:r w:rsidRPr="003B2197">
        <w:rPr>
          <w:lang w:bidi="ml"/>
        </w:rPr>
        <w:t>Representation with Complex Text Format</w:t>
      </w:r>
      <w:bookmarkEnd w:id="46"/>
    </w:p>
    <w:p w14:paraId="38DE0B7A" w14:textId="77777777" w:rsidR="003E4EC0" w:rsidRPr="003B2197" w:rsidRDefault="003E4EC0" w:rsidP="00900C0B">
      <w:pPr>
        <w:jc w:val="both"/>
        <w:rPr>
          <w:rFonts w:cs="Arial"/>
          <w:lang w:bidi="ml"/>
        </w:rPr>
      </w:pPr>
      <w:r w:rsidRPr="003B2197">
        <w:rPr>
          <w:rFonts w:cs="Arial"/>
          <w:lang w:bidi="ml"/>
        </w:rPr>
        <w:t xml:space="preserve">A representation which defines a complex text format will result in a complex type. The representation is complex if any of the following conditions are true: </w:t>
      </w:r>
    </w:p>
    <w:p w14:paraId="396B1C97" w14:textId="77777777" w:rsidR="003E4EC0" w:rsidRPr="003B2197" w:rsidRDefault="003E4EC0" w:rsidP="003E4EC0">
      <w:pPr>
        <w:numPr>
          <w:ilvl w:val="0"/>
          <w:numId w:val="34"/>
        </w:numPr>
        <w:rPr>
          <w:rFonts w:cs="Arial"/>
          <w:lang w:bidi="ml"/>
        </w:rPr>
      </w:pPr>
      <w:r w:rsidRPr="003B2197">
        <w:rPr>
          <w:rFonts w:cs="Arial"/>
          <w:lang w:bidi="ml"/>
        </w:rPr>
        <w:t>representation max occurs is greater than 1</w:t>
      </w:r>
    </w:p>
    <w:p w14:paraId="5D349B74" w14:textId="77777777" w:rsidR="003E4EC0" w:rsidRPr="003B2197" w:rsidRDefault="003E4EC0" w:rsidP="003E4EC0">
      <w:pPr>
        <w:numPr>
          <w:ilvl w:val="0"/>
          <w:numId w:val="34"/>
        </w:numPr>
        <w:rPr>
          <w:rFonts w:cs="Arial"/>
          <w:lang w:bidi="ml"/>
        </w:rPr>
      </w:pPr>
      <w:r w:rsidRPr="003B2197">
        <w:rPr>
          <w:rFonts w:cs="Arial"/>
          <w:lang w:bidi="ml"/>
        </w:rPr>
        <w:t>text format data type is XHMTL</w:t>
      </w:r>
    </w:p>
    <w:p w14:paraId="463C9FBC" w14:textId="77777777" w:rsidR="003E4EC0" w:rsidRPr="003B2197" w:rsidRDefault="003E4EC0" w:rsidP="003E4EC0">
      <w:pPr>
        <w:numPr>
          <w:ilvl w:val="0"/>
          <w:numId w:val="34"/>
        </w:numPr>
        <w:rPr>
          <w:rFonts w:cs="Arial"/>
          <w:lang w:bidi="ml"/>
        </w:rPr>
      </w:pPr>
      <w:r w:rsidRPr="003B2197">
        <w:rPr>
          <w:rFonts w:cs="Arial"/>
          <w:lang w:bidi="ml"/>
        </w:rPr>
        <w:t>text format is multi-lingual</w:t>
      </w:r>
    </w:p>
    <w:p w14:paraId="1EC8CD09" w14:textId="77777777" w:rsidR="003E4EC0" w:rsidRPr="003B2197" w:rsidRDefault="003E4EC0" w:rsidP="00900C0B">
      <w:pPr>
        <w:jc w:val="both"/>
        <w:rPr>
          <w:rFonts w:cs="Arial"/>
          <w:lang w:bidi="ml"/>
        </w:rPr>
      </w:pPr>
      <w:r w:rsidRPr="003B2197">
        <w:rPr>
          <w:rFonts w:cs="Arial"/>
          <w:lang w:bidi="ml"/>
        </w:rPr>
        <w:t xml:space="preserve">The resulting complex type will be derived via restriction of the </w:t>
      </w:r>
      <w:proofErr w:type="spellStart"/>
      <w:r w:rsidRPr="003B2197">
        <w:rPr>
          <w:rFonts w:cs="Arial"/>
          <w:lang w:bidi="ml"/>
        </w:rPr>
        <w:t>common:ValueType</w:t>
      </w:r>
      <w:proofErr w:type="spellEnd"/>
      <w:r w:rsidRPr="003B2197">
        <w:rPr>
          <w:rFonts w:cs="Arial"/>
          <w:lang w:bidi="ml"/>
        </w:rPr>
        <w:t xml:space="preserve">. In simple cases, there are pre-defined types that can be used: </w:t>
      </w:r>
    </w:p>
    <w:p w14:paraId="186E8EAA" w14:textId="7F042A85" w:rsidR="003E4EC0" w:rsidRPr="003B2197" w:rsidRDefault="003E4EC0" w:rsidP="00900C0B">
      <w:pPr>
        <w:numPr>
          <w:ilvl w:val="0"/>
          <w:numId w:val="35"/>
        </w:numPr>
        <w:jc w:val="both"/>
        <w:rPr>
          <w:rFonts w:cs="Arial"/>
          <w:lang w:bidi="ml"/>
        </w:rPr>
      </w:pPr>
      <w:r w:rsidRPr="003B2197">
        <w:rPr>
          <w:rFonts w:cs="Arial"/>
          <w:lang w:bidi="ml"/>
        </w:rPr>
        <w:t xml:space="preserve">if the text format data type is XHTML, </w:t>
      </w:r>
      <w:proofErr w:type="spellStart"/>
      <w:r w:rsidRPr="003B2197">
        <w:rPr>
          <w:rFonts w:cs="Arial"/>
          <w:lang w:bidi="ml"/>
        </w:rPr>
        <w:t>common</w:t>
      </w:r>
      <w:r w:rsidRPr="003B2197">
        <w:t>:</w:t>
      </w:r>
      <w:r w:rsidRPr="003B2197">
        <w:rPr>
          <w:rFonts w:cs="Arial"/>
          <w:lang w:bidi="ml"/>
        </w:rPr>
        <w:t>StructuredTextValueType</w:t>
      </w:r>
      <w:proofErr w:type="spellEnd"/>
      <w:r w:rsidRPr="003B2197">
        <w:rPr>
          <w:rFonts w:cs="Arial"/>
          <w:lang w:bidi="ml"/>
        </w:rPr>
        <w:t xml:space="preserve"> can be used</w:t>
      </w:r>
      <w:r w:rsidR="00EB60F7" w:rsidRPr="003B2197">
        <w:rPr>
          <w:rFonts w:cs="Arial"/>
          <w:lang w:bidi="ml"/>
        </w:rPr>
        <w:t>; note that this type cannot be further restricted – all other facets are ignored</w:t>
      </w:r>
    </w:p>
    <w:p w14:paraId="6463D2AB" w14:textId="3F7CA461" w:rsidR="003E4EC0" w:rsidRPr="003B2197" w:rsidRDefault="003E4EC0" w:rsidP="00900C0B">
      <w:pPr>
        <w:numPr>
          <w:ilvl w:val="0"/>
          <w:numId w:val="34"/>
        </w:numPr>
        <w:jc w:val="both"/>
        <w:rPr>
          <w:rFonts w:cs="Arial"/>
          <w:lang w:bidi="ml"/>
        </w:rPr>
      </w:pPr>
      <w:r w:rsidRPr="003B2197">
        <w:rPr>
          <w:rFonts w:cs="Arial"/>
          <w:lang w:bidi="ml"/>
        </w:rPr>
        <w:t xml:space="preserve">if the text format is multi-lingual, </w:t>
      </w:r>
      <w:proofErr w:type="spellStart"/>
      <w:r w:rsidRPr="003B2197">
        <w:rPr>
          <w:rFonts w:cs="Arial"/>
          <w:lang w:bidi="ml"/>
        </w:rPr>
        <w:t>common:TextValueType</w:t>
      </w:r>
      <w:proofErr w:type="spellEnd"/>
      <w:r w:rsidRPr="003B2197">
        <w:rPr>
          <w:rFonts w:cs="Arial"/>
          <w:lang w:bidi="ml"/>
        </w:rPr>
        <w:t xml:space="preserve"> can be used</w:t>
      </w:r>
      <w:r w:rsidR="00EB60F7" w:rsidRPr="003B2197">
        <w:rPr>
          <w:rFonts w:cs="Arial"/>
          <w:lang w:bidi="ml"/>
        </w:rPr>
        <w:t>; note that this type cannot be further restricted – all other facets are ignored</w:t>
      </w:r>
    </w:p>
    <w:p w14:paraId="6495CBD3" w14:textId="77777777" w:rsidR="003E4EC0" w:rsidRPr="003B2197" w:rsidRDefault="003E4EC0" w:rsidP="003E4EC0">
      <w:pPr>
        <w:numPr>
          <w:ilvl w:val="0"/>
          <w:numId w:val="35"/>
        </w:numPr>
        <w:rPr>
          <w:rStyle w:val="Heading4Char"/>
          <w:rFonts w:cs="Arial"/>
          <w:b w:val="0"/>
          <w:bCs w:val="0"/>
          <w:sz w:val="20"/>
          <w:szCs w:val="20"/>
          <w:lang w:bidi="ml"/>
        </w:rPr>
      </w:pPr>
      <w:r w:rsidRPr="003B2197">
        <w:rPr>
          <w:rStyle w:val="Heading4Char"/>
          <w:rFonts w:cs="Arial"/>
          <w:b w:val="0"/>
          <w:bCs w:val="0"/>
          <w:sz w:val="20"/>
          <w:szCs w:val="20"/>
          <w:lang w:bidi="ml"/>
        </w:rPr>
        <w:t>if the text format has no additional facets and the data type is:</w:t>
      </w:r>
    </w:p>
    <w:p w14:paraId="61B95875" w14:textId="77777777" w:rsidR="003E4EC0" w:rsidRPr="003B2197" w:rsidRDefault="003E4EC0" w:rsidP="003E4EC0">
      <w:pPr>
        <w:numPr>
          <w:ilvl w:val="1"/>
          <w:numId w:val="35"/>
        </w:numPr>
        <w:rPr>
          <w:rStyle w:val="Heading4Char"/>
          <w:rFonts w:cs="Arial"/>
          <w:b w:val="0"/>
          <w:bCs w:val="0"/>
          <w:sz w:val="20"/>
          <w:szCs w:val="20"/>
          <w:lang w:bidi="ml"/>
        </w:rPr>
      </w:pPr>
      <w:r w:rsidRPr="003B2197">
        <w:rPr>
          <w:rStyle w:val="Heading4Char"/>
          <w:rFonts w:cs="Arial"/>
          <w:b w:val="0"/>
          <w:bCs w:val="0"/>
          <w:sz w:val="20"/>
          <w:szCs w:val="20"/>
          <w:lang w:bidi="ml"/>
        </w:rPr>
        <w:t xml:space="preserve">Boolean, </w:t>
      </w:r>
      <w:proofErr w:type="spellStart"/>
      <w:r w:rsidRPr="003B2197">
        <w:rPr>
          <w:rStyle w:val="Heading4Char"/>
          <w:rFonts w:cs="Arial"/>
          <w:b w:val="0"/>
          <w:bCs w:val="0"/>
          <w:sz w:val="20"/>
          <w:szCs w:val="20"/>
          <w:lang w:bidi="ml"/>
        </w:rPr>
        <w:t>common:BooleanValueType</w:t>
      </w:r>
      <w:proofErr w:type="spellEnd"/>
      <w:r w:rsidRPr="003B2197">
        <w:rPr>
          <w:rStyle w:val="Heading4Char"/>
          <w:rFonts w:cs="Arial"/>
          <w:b w:val="0"/>
          <w:bCs w:val="0"/>
          <w:sz w:val="20"/>
          <w:szCs w:val="20"/>
          <w:lang w:bidi="ml"/>
        </w:rPr>
        <w:t xml:space="preserve"> can be used</w:t>
      </w:r>
    </w:p>
    <w:p w14:paraId="1E83758B" w14:textId="77777777" w:rsidR="003E4EC0" w:rsidRPr="003B2197" w:rsidRDefault="003E4EC0" w:rsidP="003E4EC0">
      <w:pPr>
        <w:numPr>
          <w:ilvl w:val="1"/>
          <w:numId w:val="35"/>
        </w:numPr>
        <w:rPr>
          <w:rStyle w:val="Heading4Char"/>
          <w:rFonts w:cs="Arial"/>
          <w:b w:val="0"/>
          <w:bCs w:val="0"/>
          <w:sz w:val="20"/>
          <w:szCs w:val="20"/>
          <w:lang w:bidi="ml"/>
        </w:rPr>
      </w:pPr>
      <w:r w:rsidRPr="003B2197">
        <w:rPr>
          <w:rStyle w:val="Heading4Char"/>
          <w:rFonts w:cs="Arial"/>
          <w:b w:val="0"/>
          <w:bCs w:val="0"/>
          <w:sz w:val="20"/>
          <w:szCs w:val="20"/>
          <w:lang w:bidi="ml"/>
        </w:rPr>
        <w:t xml:space="preserve">String, </w:t>
      </w:r>
      <w:proofErr w:type="spellStart"/>
      <w:r w:rsidRPr="003B2197">
        <w:rPr>
          <w:rStyle w:val="Heading4Char"/>
          <w:rFonts w:cs="Arial"/>
          <w:b w:val="0"/>
          <w:bCs w:val="0"/>
          <w:sz w:val="20"/>
          <w:szCs w:val="20"/>
          <w:lang w:bidi="ml"/>
        </w:rPr>
        <w:t>common:StringValueType</w:t>
      </w:r>
      <w:proofErr w:type="spellEnd"/>
      <w:r w:rsidRPr="003B2197">
        <w:rPr>
          <w:rStyle w:val="Heading4Char"/>
          <w:rFonts w:cs="Arial"/>
          <w:b w:val="0"/>
          <w:bCs w:val="0"/>
          <w:sz w:val="20"/>
          <w:szCs w:val="20"/>
          <w:lang w:bidi="ml"/>
        </w:rPr>
        <w:t xml:space="preserve"> can be used</w:t>
      </w:r>
    </w:p>
    <w:p w14:paraId="344124B2" w14:textId="77777777" w:rsidR="003E4EC0" w:rsidRPr="003B2197" w:rsidRDefault="003E4EC0" w:rsidP="003E4EC0">
      <w:pPr>
        <w:numPr>
          <w:ilvl w:val="1"/>
          <w:numId w:val="35"/>
        </w:numPr>
        <w:rPr>
          <w:rStyle w:val="Heading4Char"/>
          <w:rFonts w:cs="Arial"/>
          <w:b w:val="0"/>
          <w:bCs w:val="0"/>
          <w:sz w:val="20"/>
          <w:szCs w:val="20"/>
          <w:lang w:bidi="ml"/>
        </w:rPr>
      </w:pPr>
      <w:r w:rsidRPr="003B2197">
        <w:rPr>
          <w:rStyle w:val="Heading4Char"/>
          <w:rFonts w:cs="Arial"/>
          <w:b w:val="0"/>
          <w:bCs w:val="0"/>
          <w:sz w:val="20"/>
          <w:szCs w:val="20"/>
          <w:lang w:bidi="ml"/>
        </w:rPr>
        <w:lastRenderedPageBreak/>
        <w:t xml:space="preserve">Integer, </w:t>
      </w:r>
      <w:proofErr w:type="spellStart"/>
      <w:r w:rsidRPr="003B2197">
        <w:rPr>
          <w:rStyle w:val="Heading4Char"/>
          <w:rFonts w:cs="Arial"/>
          <w:b w:val="0"/>
          <w:bCs w:val="0"/>
          <w:sz w:val="20"/>
          <w:szCs w:val="20"/>
          <w:lang w:bidi="ml"/>
        </w:rPr>
        <w:t>common:IntValueType</w:t>
      </w:r>
      <w:proofErr w:type="spellEnd"/>
      <w:r w:rsidRPr="003B2197">
        <w:rPr>
          <w:rStyle w:val="Heading4Char"/>
          <w:rFonts w:cs="Arial"/>
          <w:b w:val="0"/>
          <w:bCs w:val="0"/>
          <w:sz w:val="20"/>
          <w:szCs w:val="20"/>
          <w:lang w:bidi="ml"/>
        </w:rPr>
        <w:t xml:space="preserve"> can be used</w:t>
      </w:r>
    </w:p>
    <w:p w14:paraId="42299A47" w14:textId="77777777" w:rsidR="003E4EC0" w:rsidRPr="003B2197" w:rsidRDefault="004F5014" w:rsidP="003E4EC0">
      <w:pPr>
        <w:numPr>
          <w:ilvl w:val="1"/>
          <w:numId w:val="35"/>
        </w:numPr>
        <w:rPr>
          <w:rStyle w:val="Heading4Char"/>
          <w:rFonts w:cs="Arial"/>
          <w:b w:val="0"/>
          <w:bCs w:val="0"/>
          <w:sz w:val="20"/>
          <w:szCs w:val="20"/>
          <w:lang w:bidi="ml"/>
        </w:rPr>
      </w:pPr>
      <w:r w:rsidRPr="003B2197">
        <w:rPr>
          <w:rStyle w:val="Heading4Char"/>
          <w:rFonts w:cs="Arial"/>
          <w:b w:val="0"/>
          <w:bCs w:val="0"/>
          <w:sz w:val="20"/>
          <w:szCs w:val="20"/>
          <w:lang w:bidi="ml"/>
        </w:rPr>
        <w:t>Double</w:t>
      </w:r>
      <w:r w:rsidR="003E4EC0" w:rsidRPr="003B2197">
        <w:rPr>
          <w:rStyle w:val="Heading4Char"/>
          <w:rFonts w:cs="Arial"/>
          <w:b w:val="0"/>
          <w:bCs w:val="0"/>
          <w:sz w:val="20"/>
          <w:szCs w:val="20"/>
          <w:lang w:bidi="ml"/>
        </w:rPr>
        <w:t xml:space="preserve">, </w:t>
      </w:r>
      <w:proofErr w:type="spellStart"/>
      <w:r w:rsidR="003E4EC0" w:rsidRPr="003B2197">
        <w:rPr>
          <w:rStyle w:val="Heading4Char"/>
          <w:rFonts w:cs="Arial"/>
          <w:b w:val="0"/>
          <w:bCs w:val="0"/>
          <w:sz w:val="20"/>
          <w:szCs w:val="20"/>
          <w:lang w:bidi="ml"/>
        </w:rPr>
        <w:t>common:</w:t>
      </w:r>
      <w:r w:rsidRPr="003B2197">
        <w:rPr>
          <w:rStyle w:val="Heading4Char"/>
          <w:rFonts w:cs="Arial"/>
          <w:b w:val="0"/>
          <w:bCs w:val="0"/>
          <w:sz w:val="20"/>
          <w:szCs w:val="20"/>
          <w:lang w:bidi="ml"/>
        </w:rPr>
        <w:t>Double</w:t>
      </w:r>
      <w:r w:rsidR="003E4EC0" w:rsidRPr="003B2197">
        <w:rPr>
          <w:rStyle w:val="Heading4Char"/>
          <w:rFonts w:cs="Arial"/>
          <w:b w:val="0"/>
          <w:bCs w:val="0"/>
          <w:sz w:val="20"/>
          <w:szCs w:val="20"/>
          <w:lang w:bidi="ml"/>
        </w:rPr>
        <w:t>ValueType</w:t>
      </w:r>
      <w:proofErr w:type="spellEnd"/>
      <w:r w:rsidR="003E4EC0" w:rsidRPr="003B2197">
        <w:rPr>
          <w:rStyle w:val="Heading4Char"/>
          <w:rFonts w:cs="Arial"/>
          <w:b w:val="0"/>
          <w:bCs w:val="0"/>
          <w:sz w:val="20"/>
          <w:szCs w:val="20"/>
          <w:lang w:bidi="ml"/>
        </w:rPr>
        <w:t xml:space="preserve"> can be used</w:t>
      </w:r>
    </w:p>
    <w:p w14:paraId="511078EC" w14:textId="77777777" w:rsidR="003E4EC0" w:rsidRPr="003B2197" w:rsidRDefault="004F5014" w:rsidP="003E4EC0">
      <w:pPr>
        <w:numPr>
          <w:ilvl w:val="1"/>
          <w:numId w:val="35"/>
        </w:numPr>
        <w:rPr>
          <w:rStyle w:val="Heading4Char"/>
          <w:rFonts w:cs="Arial"/>
          <w:b w:val="0"/>
          <w:bCs w:val="0"/>
          <w:sz w:val="20"/>
          <w:szCs w:val="20"/>
          <w:lang w:bidi="ml"/>
        </w:rPr>
      </w:pPr>
      <w:proofErr w:type="spellStart"/>
      <w:r w:rsidRPr="003B2197">
        <w:rPr>
          <w:rFonts w:cs="Arial"/>
          <w:lang w:bidi="ml"/>
        </w:rPr>
        <w:t>ObservationalTimePeriod</w:t>
      </w:r>
      <w:proofErr w:type="spellEnd"/>
      <w:r w:rsidR="003E4EC0" w:rsidRPr="003B2197">
        <w:rPr>
          <w:rStyle w:val="Heading4Char"/>
          <w:rFonts w:cs="Arial"/>
          <w:b w:val="0"/>
          <w:bCs w:val="0"/>
          <w:sz w:val="20"/>
          <w:szCs w:val="20"/>
          <w:lang w:bidi="ml"/>
        </w:rPr>
        <w:t xml:space="preserve">, </w:t>
      </w:r>
      <w:proofErr w:type="spellStart"/>
      <w:r w:rsidR="003E4EC0" w:rsidRPr="003B2197">
        <w:rPr>
          <w:rStyle w:val="Heading4Char"/>
          <w:rFonts w:cs="Arial"/>
          <w:b w:val="0"/>
          <w:bCs w:val="0"/>
          <w:sz w:val="20"/>
          <w:szCs w:val="20"/>
          <w:lang w:bidi="ml"/>
        </w:rPr>
        <w:t>common:</w:t>
      </w:r>
      <w:r w:rsidRPr="003B2197">
        <w:rPr>
          <w:rStyle w:val="Heading4Char"/>
          <w:rFonts w:cs="Arial"/>
          <w:b w:val="0"/>
          <w:bCs w:val="0"/>
          <w:sz w:val="20"/>
          <w:szCs w:val="20"/>
          <w:lang w:bidi="ml"/>
        </w:rPr>
        <w:t>ObservationalTimePeriodValueType</w:t>
      </w:r>
      <w:proofErr w:type="spellEnd"/>
      <w:r w:rsidRPr="003B2197">
        <w:rPr>
          <w:rStyle w:val="Heading4Char"/>
          <w:rFonts w:cs="Arial"/>
          <w:b w:val="0"/>
          <w:bCs w:val="0"/>
          <w:sz w:val="20"/>
          <w:szCs w:val="20"/>
          <w:lang w:bidi="ml"/>
        </w:rPr>
        <w:t xml:space="preserve"> </w:t>
      </w:r>
      <w:r w:rsidR="003E4EC0" w:rsidRPr="003B2197">
        <w:rPr>
          <w:rStyle w:val="Heading4Char"/>
          <w:rFonts w:cs="Arial"/>
          <w:b w:val="0"/>
          <w:bCs w:val="0"/>
          <w:sz w:val="20"/>
          <w:szCs w:val="20"/>
          <w:lang w:bidi="ml"/>
        </w:rPr>
        <w:t>can be used</w:t>
      </w:r>
    </w:p>
    <w:p w14:paraId="7FFBDB7C" w14:textId="77777777" w:rsidR="003E4EC0" w:rsidRPr="003B2197" w:rsidRDefault="004F5014" w:rsidP="00900C0B">
      <w:pPr>
        <w:jc w:val="both"/>
        <w:rPr>
          <w:rStyle w:val="Heading4Char"/>
          <w:rFonts w:cs="Arial"/>
          <w:b w:val="0"/>
          <w:bCs w:val="0"/>
          <w:sz w:val="20"/>
          <w:szCs w:val="20"/>
          <w:lang w:bidi="ml"/>
        </w:rPr>
      </w:pPr>
      <w:r w:rsidRPr="003B2197">
        <w:rPr>
          <w:rStyle w:val="Heading4Char"/>
          <w:rFonts w:cs="Arial"/>
          <w:b w:val="0"/>
          <w:bCs w:val="0"/>
          <w:sz w:val="20"/>
          <w:szCs w:val="20"/>
          <w:lang w:bidi="ml"/>
        </w:rPr>
        <w:t xml:space="preserve">If a pre-defined type cannot be used, one will have to be created. The complex type must define a simple content restriction of the </w:t>
      </w:r>
      <w:proofErr w:type="spellStart"/>
      <w:r w:rsidRPr="003B2197">
        <w:rPr>
          <w:rStyle w:val="Heading4Char"/>
          <w:rFonts w:cs="Arial"/>
          <w:b w:val="0"/>
          <w:bCs w:val="0"/>
          <w:sz w:val="20"/>
          <w:szCs w:val="20"/>
          <w:lang w:bidi="ml"/>
        </w:rPr>
        <w:t>common:ValueType</w:t>
      </w:r>
      <w:proofErr w:type="spellEnd"/>
      <w:r w:rsidRPr="003B2197">
        <w:rPr>
          <w:rStyle w:val="Heading4Char"/>
          <w:rFonts w:cs="Arial"/>
          <w:b w:val="0"/>
          <w:bCs w:val="0"/>
          <w:sz w:val="20"/>
          <w:szCs w:val="20"/>
          <w:lang w:bidi="ml"/>
        </w:rPr>
        <w:t>. The restriction should define an anonymous simple type based on the text format data type and facets as described in the previous section.</w:t>
      </w:r>
    </w:p>
    <w:p w14:paraId="7C201782" w14:textId="77777777" w:rsidR="007F2B31" w:rsidRPr="003B2197" w:rsidRDefault="007F2B31" w:rsidP="00EB60F7">
      <w:pPr>
        <w:pStyle w:val="Heading3"/>
      </w:pPr>
      <w:bookmarkStart w:id="48" w:name="_Toc197687413"/>
      <w:r w:rsidRPr="003B2197">
        <w:rPr>
          <w:rStyle w:val="Heading4Char"/>
          <w:iCs w:val="0"/>
        </w:rPr>
        <w:t>Type Names</w:t>
      </w:r>
      <w:bookmarkEnd w:id="47"/>
      <w:bookmarkEnd w:id="48"/>
    </w:p>
    <w:p w14:paraId="7632D2FB" w14:textId="77777777" w:rsidR="007F2B31" w:rsidRPr="003B2197" w:rsidRDefault="007F2B31" w:rsidP="00900C0B">
      <w:pPr>
        <w:jc w:val="both"/>
        <w:rPr>
          <w:rFonts w:cs="Arial"/>
          <w:lang w:bidi="ml"/>
        </w:rPr>
      </w:pPr>
      <w:r w:rsidRPr="003B2197">
        <w:rPr>
          <w:rFonts w:cs="Arial"/>
          <w:lang w:bidi="ml"/>
        </w:rPr>
        <w:t>These rules will only dictate type names where absolutely necessary. In all other cases, it is the decision of the implementer as to how to name or use the type. It is also the implementer's requirement to ensure that any type name is properly unique within its scope. To assist in this, the following recommendations are offered for naming types such that they are unique.</w:t>
      </w:r>
    </w:p>
    <w:p w14:paraId="16D4D1A9" w14:textId="77777777" w:rsidR="007F2B31" w:rsidRPr="003B2197" w:rsidRDefault="007F2B31" w:rsidP="00900C0B">
      <w:pPr>
        <w:numPr>
          <w:ilvl w:val="0"/>
          <w:numId w:val="12"/>
        </w:numPr>
        <w:spacing w:after="0"/>
        <w:jc w:val="both"/>
        <w:rPr>
          <w:rFonts w:cs="Arial"/>
          <w:lang w:bidi="ml"/>
        </w:rPr>
      </w:pPr>
      <w:r w:rsidRPr="003B2197">
        <w:rPr>
          <w:rFonts w:cs="Arial"/>
          <w:lang w:bidi="ml"/>
        </w:rPr>
        <w:t xml:space="preserve">It the type is an enumeration from an item scheme, the recommended name is </w:t>
      </w:r>
      <w:r w:rsidRPr="003B2197">
        <w:rPr>
          <w:rStyle w:val="CodeChar"/>
          <w:rFonts w:eastAsia="Calibri"/>
        </w:rPr>
        <w:t>[Item Scheme Class].[Maintenance Agency].[Item Scheme ID].[Item Scheme Version]</w:t>
      </w:r>
    </w:p>
    <w:p w14:paraId="7D7BF836" w14:textId="77777777" w:rsidR="007F2B31" w:rsidRPr="003B2197" w:rsidRDefault="007F2B31" w:rsidP="00900C0B">
      <w:pPr>
        <w:numPr>
          <w:ilvl w:val="0"/>
          <w:numId w:val="12"/>
        </w:numPr>
        <w:spacing w:after="0"/>
        <w:jc w:val="both"/>
        <w:rPr>
          <w:rFonts w:cs="Arial"/>
          <w:lang w:bidi="ml"/>
        </w:rPr>
      </w:pPr>
      <w:r w:rsidRPr="003B2197">
        <w:rPr>
          <w:rFonts w:cs="Arial"/>
          <w:lang w:bidi="ml"/>
        </w:rPr>
        <w:t xml:space="preserve">If the type is based on a text format of a concept core representation, the recommended name is </w:t>
      </w:r>
      <w:r w:rsidRPr="003B2197">
        <w:rPr>
          <w:rStyle w:val="CodeChar"/>
          <w:rFonts w:eastAsia="Calibri"/>
        </w:rPr>
        <w:t>Concept.[Maintenance Agency].[Concept Scheme ID].[Concept Scheme Version].[Concept ID]</w:t>
      </w:r>
    </w:p>
    <w:p w14:paraId="17EE3C2F" w14:textId="77777777" w:rsidR="007F2B31" w:rsidRPr="003B2197" w:rsidRDefault="007F2B31" w:rsidP="00900C0B">
      <w:pPr>
        <w:numPr>
          <w:ilvl w:val="0"/>
          <w:numId w:val="12"/>
        </w:numPr>
        <w:spacing w:after="0"/>
        <w:jc w:val="both"/>
        <w:rPr>
          <w:rFonts w:cs="Arial"/>
          <w:lang w:bidi="ml"/>
        </w:rPr>
      </w:pPr>
      <w:r w:rsidRPr="003B2197">
        <w:rPr>
          <w:rFonts w:cs="Arial"/>
          <w:lang w:bidi="ml"/>
        </w:rPr>
        <w:t>If the type is based on a text format of a component local representation, and;</w:t>
      </w:r>
    </w:p>
    <w:p w14:paraId="2987A7A0" w14:textId="77777777" w:rsidR="007F2B31" w:rsidRPr="003B2197" w:rsidRDefault="007F2B31" w:rsidP="00900C0B">
      <w:pPr>
        <w:numPr>
          <w:ilvl w:val="1"/>
          <w:numId w:val="12"/>
        </w:numPr>
        <w:spacing w:after="0"/>
        <w:jc w:val="both"/>
        <w:rPr>
          <w:rFonts w:cs="Arial"/>
          <w:lang w:bidi="ml"/>
        </w:rPr>
      </w:pPr>
      <w:r w:rsidRPr="003B2197">
        <w:rPr>
          <w:rFonts w:cs="Arial"/>
          <w:lang w:bidi="ml"/>
        </w:rPr>
        <w:t xml:space="preserve">The component id is required to be unique for all components within the scope of the structure which defines it (e.g. a dimension), the recommended name is </w:t>
      </w:r>
      <w:r w:rsidRPr="003B2197">
        <w:rPr>
          <w:rStyle w:val="CodeChar"/>
          <w:rFonts w:eastAsia="Calibri"/>
        </w:rPr>
        <w:t>[Component ID]</w:t>
      </w:r>
    </w:p>
    <w:p w14:paraId="543662B7" w14:textId="77777777" w:rsidR="007F2B31" w:rsidRPr="003B2197" w:rsidRDefault="007F2B31" w:rsidP="00900C0B">
      <w:pPr>
        <w:numPr>
          <w:ilvl w:val="1"/>
          <w:numId w:val="12"/>
        </w:numPr>
        <w:spacing w:after="0"/>
        <w:jc w:val="both"/>
        <w:rPr>
          <w:rFonts w:cs="Arial"/>
          <w:lang w:bidi="ml"/>
        </w:rPr>
      </w:pPr>
      <w:r w:rsidRPr="003B2197">
        <w:rPr>
          <w:rFonts w:cs="Arial"/>
          <w:lang w:bidi="ml"/>
        </w:rPr>
        <w:t xml:space="preserve">The component id is only required to be unique within the component list and which defines it (e.g. a metadata attribute), the recommend name is </w:t>
      </w:r>
      <w:r w:rsidRPr="003B2197">
        <w:rPr>
          <w:rStyle w:val="CodeChar"/>
          <w:rFonts w:eastAsia="Calibri"/>
        </w:rPr>
        <w:t>[Component List ID].[Parent Component ID]*.[Component ID]</w:t>
      </w:r>
    </w:p>
    <w:p w14:paraId="4575EC28" w14:textId="77777777" w:rsidR="007F2B31" w:rsidRPr="003B2197" w:rsidRDefault="007F2B31" w:rsidP="00EB60F7">
      <w:pPr>
        <w:pStyle w:val="Heading3"/>
      </w:pPr>
      <w:bookmarkStart w:id="49" w:name="_Toc290069337"/>
      <w:bookmarkStart w:id="50" w:name="_Toc197687414"/>
      <w:r w:rsidRPr="003B2197">
        <w:rPr>
          <w:lang w:bidi="ml"/>
        </w:rPr>
        <w:t xml:space="preserve">Type </w:t>
      </w:r>
      <w:r w:rsidRPr="003B2197">
        <w:t>Reuse</w:t>
      </w:r>
      <w:bookmarkEnd w:id="49"/>
      <w:bookmarkEnd w:id="50"/>
    </w:p>
    <w:p w14:paraId="57F1A707" w14:textId="01F97D98" w:rsidR="007F2B31" w:rsidRPr="003B2197" w:rsidRDefault="007F2B31" w:rsidP="00900C0B">
      <w:pPr>
        <w:jc w:val="both"/>
        <w:rPr>
          <w:rFonts w:cs="Arial"/>
          <w:lang w:bidi="ml"/>
        </w:rPr>
      </w:pPr>
      <w:r w:rsidRPr="003B2197">
        <w:rPr>
          <w:rFonts w:cs="Arial"/>
          <w:lang w:bidi="ml"/>
        </w:rPr>
        <w:t xml:space="preserve">It is possible that organisations that manage a large number of </w:t>
      </w:r>
      <w:r w:rsidR="00AE4AFA">
        <w:rPr>
          <w:rFonts w:cs="Arial"/>
          <w:lang w:bidi="ml"/>
        </w:rPr>
        <w:t>structure-specific</w:t>
      </w:r>
      <w:r w:rsidRPr="003B2197">
        <w:rPr>
          <w:rFonts w:cs="Arial"/>
          <w:lang w:bidi="ml"/>
        </w:rPr>
        <w:t xml:space="preserve"> schemas my wish to take advantage of the reuse of previously defined type in order to simply the </w:t>
      </w:r>
      <w:r w:rsidR="00AE4AFA">
        <w:rPr>
          <w:rFonts w:cs="Arial"/>
          <w:lang w:bidi="ml"/>
        </w:rPr>
        <w:t>structure-specific</w:t>
      </w:r>
      <w:r w:rsidRPr="003B2197">
        <w:rPr>
          <w:rFonts w:cs="Arial"/>
          <w:lang w:bidi="ml"/>
        </w:rPr>
        <w:t xml:space="preserve"> schema creation and lessen the number of schema elements which are created. The </w:t>
      </w:r>
      <w:r w:rsidR="00AE4AFA">
        <w:rPr>
          <w:rFonts w:cs="Arial"/>
          <w:lang w:bidi="ml"/>
        </w:rPr>
        <w:t>structure-specific</w:t>
      </w:r>
      <w:r w:rsidRPr="003B2197">
        <w:rPr>
          <w:rFonts w:cs="Arial"/>
          <w:lang w:bidi="ml"/>
        </w:rPr>
        <w:t xml:space="preserve"> formats are designed in such a way that this would be allowed without any </w:t>
      </w:r>
      <w:proofErr w:type="spellStart"/>
      <w:r w:rsidRPr="003B2197">
        <w:rPr>
          <w:rFonts w:cs="Arial"/>
          <w:lang w:bidi="ml"/>
        </w:rPr>
        <w:t>adverse affects</w:t>
      </w:r>
      <w:proofErr w:type="spellEnd"/>
      <w:r w:rsidRPr="003B2197">
        <w:rPr>
          <w:rFonts w:cs="Arial"/>
          <w:lang w:bidi="ml"/>
        </w:rPr>
        <w:t>.</w:t>
      </w:r>
    </w:p>
    <w:p w14:paraId="6CA191FB" w14:textId="558F2960" w:rsidR="007F2B31" w:rsidRPr="003B2197" w:rsidRDefault="007F2B31" w:rsidP="00900C0B">
      <w:pPr>
        <w:jc w:val="both"/>
        <w:rPr>
          <w:rFonts w:cs="Arial"/>
          <w:lang w:bidi="ml"/>
        </w:rPr>
      </w:pPr>
      <w:r w:rsidRPr="003B2197">
        <w:rPr>
          <w:rFonts w:cs="Arial"/>
          <w:lang w:bidi="ml"/>
        </w:rPr>
        <w:t xml:space="preserve">For example, an organisation my create predefined types for all of codelists and concept schemes which their structures utilize. These could be contained in a common schema with any namespace deemed appropriate. This would allow the </w:t>
      </w:r>
      <w:r w:rsidR="00AE4AFA">
        <w:rPr>
          <w:rFonts w:cs="Arial"/>
          <w:lang w:bidi="ml"/>
        </w:rPr>
        <w:t>structure-specific</w:t>
      </w:r>
      <w:r w:rsidRPr="003B2197">
        <w:rPr>
          <w:rFonts w:cs="Arial"/>
          <w:lang w:bidi="ml"/>
        </w:rPr>
        <w:t xml:space="preserve"> schemas generation process to recognize the reused components and not be concerned with regenerating types. The logical flow for setting the representation of a component might be as follows:</w:t>
      </w:r>
    </w:p>
    <w:p w14:paraId="0D6A2D3E" w14:textId="77777777" w:rsidR="007F2B31" w:rsidRPr="003B2197" w:rsidRDefault="007F2B31" w:rsidP="00900C0B">
      <w:pPr>
        <w:ind w:left="720"/>
        <w:jc w:val="both"/>
        <w:rPr>
          <w:rFonts w:cs="Arial"/>
          <w:lang w:bidi="ml"/>
        </w:rPr>
      </w:pPr>
      <w:r w:rsidRPr="003B2197">
        <w:rPr>
          <w:rFonts w:cs="Arial"/>
          <w:lang w:bidi="ml"/>
        </w:rPr>
        <w:t>Does the component define a local type?</w:t>
      </w:r>
    </w:p>
    <w:p w14:paraId="3D565C18" w14:textId="77777777" w:rsidR="007F2B31" w:rsidRPr="003B2197" w:rsidRDefault="007F2B31" w:rsidP="00900C0B">
      <w:pPr>
        <w:ind w:left="1440"/>
        <w:jc w:val="both"/>
        <w:rPr>
          <w:rFonts w:cs="Arial"/>
          <w:lang w:bidi="ml"/>
        </w:rPr>
      </w:pPr>
      <w:r w:rsidRPr="003B2197">
        <w:rPr>
          <w:rFonts w:cs="Arial"/>
          <w:lang w:bidi="ml"/>
        </w:rPr>
        <w:t>Yes: Is that type enumerated?</w:t>
      </w:r>
    </w:p>
    <w:p w14:paraId="3517E3E1" w14:textId="77777777" w:rsidR="007F2B31" w:rsidRPr="003B2197" w:rsidRDefault="007F2B31" w:rsidP="00900C0B">
      <w:pPr>
        <w:ind w:left="2160"/>
        <w:jc w:val="both"/>
        <w:rPr>
          <w:rFonts w:cs="Arial"/>
          <w:lang w:bidi="ml"/>
        </w:rPr>
      </w:pPr>
      <w:r w:rsidRPr="003B2197">
        <w:rPr>
          <w:rFonts w:cs="Arial"/>
          <w:lang w:bidi="ml"/>
        </w:rPr>
        <w:t>Yes: Type is the qualified type name for the item scheme</w:t>
      </w:r>
    </w:p>
    <w:p w14:paraId="708DFC70" w14:textId="77777777" w:rsidR="007F2B31" w:rsidRPr="003B2197" w:rsidRDefault="007F2B31" w:rsidP="00900C0B">
      <w:pPr>
        <w:ind w:left="2160"/>
        <w:jc w:val="both"/>
        <w:rPr>
          <w:rFonts w:cs="Arial"/>
          <w:lang w:bidi="ml"/>
        </w:rPr>
      </w:pPr>
      <w:r w:rsidRPr="003B2197">
        <w:rPr>
          <w:rFonts w:cs="Arial"/>
          <w:lang w:bidi="ml"/>
        </w:rPr>
        <w:t>No: Generate simple type for text format</w:t>
      </w:r>
    </w:p>
    <w:p w14:paraId="121A3C64" w14:textId="77777777" w:rsidR="007F2B31" w:rsidRPr="003B2197" w:rsidRDefault="007F2B31" w:rsidP="00900C0B">
      <w:pPr>
        <w:ind w:left="1440"/>
        <w:jc w:val="both"/>
        <w:rPr>
          <w:rFonts w:cs="Arial"/>
          <w:lang w:bidi="ml"/>
        </w:rPr>
      </w:pPr>
      <w:r w:rsidRPr="003B2197">
        <w:rPr>
          <w:rFonts w:cs="Arial"/>
          <w:lang w:bidi="ml"/>
        </w:rPr>
        <w:t>No: Type is the qualified name for the concept from which the component takes its semantic.</w:t>
      </w:r>
    </w:p>
    <w:p w14:paraId="138B8ACB" w14:textId="77777777" w:rsidR="007F2B31" w:rsidRPr="003B2197" w:rsidRDefault="007F2B31" w:rsidP="00900C0B">
      <w:pPr>
        <w:autoSpaceDE w:val="0"/>
        <w:autoSpaceDN w:val="0"/>
        <w:adjustRightInd w:val="0"/>
        <w:jc w:val="both"/>
        <w:rPr>
          <w:rFonts w:cs="Arial"/>
          <w:lang w:bidi="ml"/>
        </w:rPr>
      </w:pPr>
      <w:r w:rsidRPr="003B2197">
        <w:rPr>
          <w:rFonts w:cs="Arial"/>
          <w:lang w:bidi="ml"/>
        </w:rPr>
        <w:t>Only the constructs that will be detailed in the data and metadata structure-specific rules below are required to be in the specified target namespace of the structure-specific schema. So long as any other generated type conforms to the rules specified, it may exist in any namespace.</w:t>
      </w:r>
    </w:p>
    <w:p w14:paraId="6B5845A4" w14:textId="164BD8B6" w:rsidR="007F2B31" w:rsidRPr="003B2197" w:rsidRDefault="007F2B31" w:rsidP="00381C5B">
      <w:pPr>
        <w:pStyle w:val="Heading2"/>
        <w:rPr>
          <w:lang w:bidi="ml"/>
        </w:rPr>
      </w:pPr>
      <w:bookmarkStart w:id="51" w:name="_Toc290069338"/>
      <w:bookmarkStart w:id="52" w:name="_Toc197687415"/>
      <w:r w:rsidRPr="003B2197">
        <w:rPr>
          <w:lang w:bidi="ml"/>
        </w:rPr>
        <w:lastRenderedPageBreak/>
        <w:t>Data</w:t>
      </w:r>
      <w:r w:rsidR="00AE4AFA">
        <w:rPr>
          <w:lang w:bidi="ml"/>
        </w:rPr>
        <w:t>-</w:t>
      </w:r>
      <w:r w:rsidRPr="003B2197">
        <w:rPr>
          <w:lang w:bidi="ml"/>
        </w:rPr>
        <w:t>Structure</w:t>
      </w:r>
      <w:r w:rsidR="00AE4AFA">
        <w:rPr>
          <w:lang w:bidi="ml"/>
        </w:rPr>
        <w:t>-</w:t>
      </w:r>
      <w:r w:rsidRPr="003B2197">
        <w:rPr>
          <w:lang w:bidi="ml"/>
        </w:rPr>
        <w:t>Specific Schema</w:t>
      </w:r>
      <w:bookmarkEnd w:id="51"/>
      <w:bookmarkEnd w:id="52"/>
    </w:p>
    <w:p w14:paraId="347491C0" w14:textId="77777777" w:rsidR="007F2B31" w:rsidRPr="003B2197" w:rsidRDefault="007F2B31" w:rsidP="00900C0B">
      <w:pPr>
        <w:jc w:val="both"/>
        <w:rPr>
          <w:rFonts w:cs="Arial"/>
          <w:lang w:bidi="ml"/>
        </w:rPr>
      </w:pPr>
      <w:r w:rsidRPr="003B2197">
        <w:rPr>
          <w:rFonts w:cs="Arial"/>
          <w:lang w:bidi="ml"/>
        </w:rPr>
        <w:t xml:space="preserve">Separate schemas will be created for the data structure depending on which dimension occurs at the observation level. The recommended target namespace of the data structured specific schema is: </w:t>
      </w:r>
      <w:r w:rsidRPr="003B2197">
        <w:rPr>
          <w:rStyle w:val="CodeChar"/>
          <w:rFonts w:eastAsia="Calibri"/>
        </w:rPr>
        <w:t>[Data Structure URN]:</w:t>
      </w:r>
      <w:proofErr w:type="spellStart"/>
      <w:r w:rsidRPr="003B2197">
        <w:rPr>
          <w:rStyle w:val="CodeChar"/>
          <w:rFonts w:eastAsia="Calibri"/>
        </w:rPr>
        <w:t>ObsLevelDim</w:t>
      </w:r>
      <w:proofErr w:type="spellEnd"/>
      <w:r w:rsidRPr="003B2197">
        <w:rPr>
          <w:rStyle w:val="CodeChar"/>
          <w:rFonts w:eastAsia="Calibri"/>
        </w:rPr>
        <w:t>:[Observation Dimensions]</w:t>
      </w:r>
      <w:r w:rsidRPr="003B2197">
        <w:rPr>
          <w:rFonts w:cs="Arial"/>
          <w:lang w:bidi="ml"/>
        </w:rPr>
        <w:t>.</w:t>
      </w:r>
    </w:p>
    <w:p w14:paraId="77083F40" w14:textId="1EC35951" w:rsidR="007F2B31" w:rsidRPr="003B2197" w:rsidRDefault="007F2B31" w:rsidP="00900C0B">
      <w:pPr>
        <w:jc w:val="both"/>
        <w:rPr>
          <w:rFonts w:cs="Arial"/>
          <w:lang w:bidi="ml"/>
        </w:rPr>
      </w:pPr>
      <w:r w:rsidRPr="003B2197">
        <w:rPr>
          <w:rFonts w:cs="Arial"/>
          <w:lang w:bidi="ml"/>
        </w:rPr>
        <w:t>The rules for generating the data</w:t>
      </w:r>
      <w:r w:rsidR="00AE4AFA">
        <w:rPr>
          <w:rFonts w:cs="Arial"/>
          <w:lang w:bidi="ml"/>
        </w:rPr>
        <w:t>-structure-specific</w:t>
      </w:r>
      <w:r w:rsidRPr="003B2197">
        <w:rPr>
          <w:rFonts w:cs="Arial"/>
          <w:lang w:bidi="ml"/>
        </w:rPr>
        <w:t>-schema are broken into sections based on the level within the structure (i.e. data set, group, series,</w:t>
      </w:r>
      <w:r w:rsidR="00EB60F7" w:rsidRPr="003B2197">
        <w:rPr>
          <w:rFonts w:cs="Arial"/>
          <w:lang w:bidi="ml"/>
        </w:rPr>
        <w:t xml:space="preserve"> attributes,</w:t>
      </w:r>
      <w:r w:rsidRPr="003B2197">
        <w:rPr>
          <w:rFonts w:cs="Arial"/>
          <w:lang w:bidi="ml"/>
        </w:rPr>
        <w:t xml:space="preserve"> observation). Each section will state the rules for each variation of the </w:t>
      </w:r>
      <w:r w:rsidR="00AE4AFA">
        <w:rPr>
          <w:rFonts w:cs="Arial"/>
          <w:lang w:bidi="ml"/>
        </w:rPr>
        <w:t>structure-specific</w:t>
      </w:r>
      <w:r w:rsidRPr="003B2197">
        <w:rPr>
          <w:rFonts w:cs="Arial"/>
          <w:lang w:bidi="ml"/>
        </w:rPr>
        <w:t xml:space="preserve"> format.</w:t>
      </w:r>
    </w:p>
    <w:p w14:paraId="126F658D" w14:textId="77777777" w:rsidR="007F2B31" w:rsidRPr="003B2197" w:rsidRDefault="007F2B31" w:rsidP="00EB60F7">
      <w:pPr>
        <w:pStyle w:val="Heading3"/>
      </w:pPr>
      <w:bookmarkStart w:id="53" w:name="_Toc276545393"/>
      <w:bookmarkStart w:id="54" w:name="_Toc290069339"/>
      <w:bookmarkStart w:id="55" w:name="_Toc197687416"/>
      <w:proofErr w:type="spellStart"/>
      <w:r w:rsidRPr="003B2197">
        <w:t>DataSetType</w:t>
      </w:r>
      <w:bookmarkEnd w:id="53"/>
      <w:bookmarkEnd w:id="54"/>
      <w:bookmarkEnd w:id="55"/>
      <w:proofErr w:type="spellEnd"/>
    </w:p>
    <w:p w14:paraId="569789E5" w14:textId="4970F25B" w:rsidR="007F2B31" w:rsidRPr="003B2197" w:rsidRDefault="007F2B31" w:rsidP="00900C0B">
      <w:pPr>
        <w:jc w:val="both"/>
        <w:rPr>
          <w:rFonts w:cs="Arial"/>
        </w:rPr>
      </w:pPr>
      <w:r w:rsidRPr="003B2197">
        <w:rPr>
          <w:rFonts w:cs="Arial"/>
          <w:lang w:bidi="ml"/>
        </w:rPr>
        <w:t xml:space="preserve">A complex type named </w:t>
      </w:r>
      <w:proofErr w:type="spellStart"/>
      <w:r w:rsidRPr="003B2197">
        <w:rPr>
          <w:rStyle w:val="CodeChar"/>
          <w:rFonts w:eastAsia="Calibri"/>
          <w:szCs w:val="20"/>
          <w:lang w:bidi="ml"/>
        </w:rPr>
        <w:t>DataSetType</w:t>
      </w:r>
      <w:proofErr w:type="spellEnd"/>
      <w:r w:rsidRPr="003B2197">
        <w:rPr>
          <w:rFonts w:cs="Arial"/>
          <w:lang w:bidi="ml"/>
        </w:rPr>
        <w:t xml:space="preserve"> must be created. Its content model will be derived via restriction. </w:t>
      </w:r>
      <w:r w:rsidR="00EB60F7" w:rsidRPr="003B2197">
        <w:rPr>
          <w:rFonts w:cs="Arial"/>
          <w:lang w:bidi="ml"/>
        </w:rPr>
        <w:t>T</w:t>
      </w:r>
      <w:r w:rsidRPr="003B2197">
        <w:rPr>
          <w:rFonts w:cs="Arial"/>
          <w:lang w:bidi="ml"/>
        </w:rPr>
        <w:t xml:space="preserve">he base type of the restriction </w:t>
      </w:r>
      <w:r w:rsidRPr="003B2197">
        <w:rPr>
          <w:rStyle w:val="CodeChar"/>
          <w:rFonts w:eastAsia="Calibri"/>
          <w:szCs w:val="20"/>
          <w:lang w:bidi="ml"/>
        </w:rPr>
        <w:t xml:space="preserve">is </w:t>
      </w:r>
      <w:proofErr w:type="spellStart"/>
      <w:r w:rsidRPr="003B2197">
        <w:rPr>
          <w:rStyle w:val="CodeChar"/>
          <w:rFonts w:eastAsia="Calibri"/>
          <w:szCs w:val="20"/>
          <w:lang w:bidi="ml"/>
        </w:rPr>
        <w:t>dsd:DataSetType</w:t>
      </w:r>
      <w:proofErr w:type="spellEnd"/>
      <w:r w:rsidRPr="003B2197">
        <w:rPr>
          <w:rFonts w:cs="Arial"/>
          <w:lang w:bidi="ml"/>
        </w:rPr>
        <w:t>. The complex type content model will be as follows:</w:t>
      </w:r>
    </w:p>
    <w:p w14:paraId="0E91EE76" w14:textId="77777777" w:rsidR="007F2B31" w:rsidRPr="003B2197" w:rsidRDefault="007F2B31" w:rsidP="0006082B">
      <w:pPr>
        <w:pStyle w:val="ListParagraph"/>
        <w:numPr>
          <w:ilvl w:val="0"/>
          <w:numId w:val="13"/>
        </w:numPr>
        <w:rPr>
          <w:rFonts w:cs="Arial"/>
          <w:sz w:val="20"/>
          <w:szCs w:val="20"/>
          <w:lang w:val="en-GB"/>
        </w:rPr>
      </w:pPr>
      <w:r w:rsidRPr="003B2197">
        <w:rPr>
          <w:rFonts w:cs="Arial"/>
          <w:sz w:val="20"/>
          <w:szCs w:val="20"/>
          <w:lang w:val="en-GB"/>
        </w:rPr>
        <w:t>A sequence consisting of:</w:t>
      </w:r>
    </w:p>
    <w:p w14:paraId="0F75D74C" w14:textId="77777777" w:rsidR="007F2B31" w:rsidRPr="003B2197" w:rsidRDefault="007F2B31" w:rsidP="00900C0B">
      <w:pPr>
        <w:pStyle w:val="ListParagraph"/>
        <w:numPr>
          <w:ilvl w:val="1"/>
          <w:numId w:val="13"/>
        </w:numPr>
        <w:jc w:val="both"/>
        <w:rPr>
          <w:rFonts w:cs="Arial"/>
          <w:sz w:val="20"/>
          <w:szCs w:val="20"/>
          <w:lang w:val="en-GB"/>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with a minimum occurrence of 0</w:t>
      </w:r>
    </w:p>
    <w:p w14:paraId="36D13B74" w14:textId="188C825F" w:rsidR="007F2B31" w:rsidRPr="003B2197" w:rsidRDefault="007F2B31" w:rsidP="00900C0B">
      <w:pPr>
        <w:pStyle w:val="ListParagraph"/>
        <w:numPr>
          <w:ilvl w:val="1"/>
          <w:numId w:val="13"/>
        </w:numPr>
        <w:jc w:val="both"/>
        <w:rPr>
          <w:rFonts w:cs="Arial"/>
          <w:sz w:val="20"/>
          <w:szCs w:val="20"/>
          <w:lang w:val="en-GB"/>
        </w:rPr>
      </w:pPr>
      <w:r w:rsidRPr="003B2197">
        <w:rPr>
          <w:rFonts w:cs="Arial"/>
          <w:sz w:val="20"/>
          <w:szCs w:val="20"/>
          <w:lang w:val="en-GB"/>
        </w:rPr>
        <w:t xml:space="preserve">A local element named </w:t>
      </w:r>
      <w:proofErr w:type="spellStart"/>
      <w:r w:rsidRPr="003B2197">
        <w:rPr>
          <w:rStyle w:val="CodeChar"/>
          <w:sz w:val="20"/>
          <w:szCs w:val="20"/>
        </w:rPr>
        <w:t>DataProvider</w:t>
      </w:r>
      <w:proofErr w:type="spellEnd"/>
      <w:r w:rsidRPr="003B2197">
        <w:rPr>
          <w:rFonts w:cs="Arial"/>
          <w:sz w:val="20"/>
          <w:szCs w:val="20"/>
          <w:lang w:val="en-GB"/>
        </w:rPr>
        <w:t xml:space="preserve"> with the type</w:t>
      </w:r>
      <w:r w:rsidR="00900C0B">
        <w:rPr>
          <w:rFonts w:cs="Arial"/>
          <w:sz w:val="20"/>
          <w:szCs w:val="20"/>
          <w:lang w:val="en-GB"/>
        </w:rPr>
        <w:tab/>
      </w:r>
      <w:r w:rsidR="00900C0B">
        <w:rPr>
          <w:rFonts w:cs="Arial"/>
          <w:sz w:val="20"/>
          <w:szCs w:val="20"/>
          <w:lang w:val="en-GB"/>
        </w:rPr>
        <w:br/>
      </w:r>
      <w:proofErr w:type="spellStart"/>
      <w:r w:rsidRPr="003B2197">
        <w:rPr>
          <w:rStyle w:val="CodeChar"/>
          <w:sz w:val="20"/>
          <w:szCs w:val="20"/>
        </w:rPr>
        <w:t>common:DataProviderReferenceType</w:t>
      </w:r>
      <w:proofErr w:type="spellEnd"/>
      <w:r w:rsidRPr="003B2197">
        <w:rPr>
          <w:rFonts w:cs="Arial"/>
          <w:sz w:val="20"/>
          <w:szCs w:val="20"/>
          <w:lang w:val="en-GB"/>
        </w:rPr>
        <w:t xml:space="preserve">, a form of </w:t>
      </w:r>
      <w:r w:rsidRPr="003B2197">
        <w:rPr>
          <w:rStyle w:val="CodeChar"/>
          <w:sz w:val="20"/>
          <w:szCs w:val="20"/>
        </w:rPr>
        <w:t>unqualified</w:t>
      </w:r>
      <w:r w:rsidRPr="003B2197">
        <w:rPr>
          <w:rFonts w:cs="Arial"/>
          <w:sz w:val="20"/>
          <w:szCs w:val="20"/>
          <w:lang w:val="en-GB"/>
        </w:rPr>
        <w:t xml:space="preserve"> and a minimum occurrence of </w:t>
      </w:r>
      <w:r w:rsidRPr="003B2197">
        <w:rPr>
          <w:rStyle w:val="CodeChar"/>
          <w:sz w:val="20"/>
          <w:szCs w:val="20"/>
        </w:rPr>
        <w:t>0</w:t>
      </w:r>
    </w:p>
    <w:p w14:paraId="13E29780" w14:textId="77777777" w:rsidR="00AE07E3" w:rsidRPr="003B2197" w:rsidRDefault="007F2B31" w:rsidP="00900C0B">
      <w:pPr>
        <w:pStyle w:val="ListParagraph"/>
        <w:numPr>
          <w:ilvl w:val="1"/>
          <w:numId w:val="13"/>
        </w:numPr>
        <w:jc w:val="both"/>
        <w:rPr>
          <w:rFonts w:cs="Arial"/>
          <w:sz w:val="20"/>
          <w:szCs w:val="20"/>
          <w:lang w:val="en-GB"/>
        </w:rPr>
      </w:pPr>
      <w:r w:rsidRPr="003B2197">
        <w:rPr>
          <w:rFonts w:cs="Arial"/>
          <w:sz w:val="20"/>
          <w:szCs w:val="20"/>
          <w:lang w:val="en-GB"/>
        </w:rPr>
        <w:t xml:space="preserve">A choice with a minimum occurrence of </w:t>
      </w:r>
      <w:r w:rsidRPr="003B2197">
        <w:rPr>
          <w:rStyle w:val="CodeChar"/>
          <w:sz w:val="20"/>
          <w:szCs w:val="20"/>
        </w:rPr>
        <w:t>0</w:t>
      </w:r>
      <w:r w:rsidR="00AE07E3" w:rsidRPr="003B2197">
        <w:rPr>
          <w:rStyle w:val="CodeChar"/>
          <w:sz w:val="20"/>
          <w:szCs w:val="20"/>
        </w:rPr>
        <w:t xml:space="preserve"> and a maximum occurrence of unbounded</w:t>
      </w:r>
      <w:r w:rsidRPr="003B2197">
        <w:rPr>
          <w:rFonts w:cs="Arial"/>
          <w:sz w:val="20"/>
          <w:szCs w:val="20"/>
          <w:lang w:val="en-GB"/>
        </w:rPr>
        <w:t xml:space="preserve"> consisting of:</w:t>
      </w:r>
    </w:p>
    <w:p w14:paraId="76DAD27A" w14:textId="77777777" w:rsidR="00AE07E3" w:rsidRPr="003B2197" w:rsidRDefault="00AE07E3" w:rsidP="00900C0B">
      <w:pPr>
        <w:numPr>
          <w:ilvl w:val="2"/>
          <w:numId w:val="13"/>
        </w:numPr>
        <w:spacing w:after="0"/>
        <w:jc w:val="both"/>
        <w:rPr>
          <w:rFonts w:cs="Arial"/>
        </w:rPr>
      </w:pPr>
      <w:r w:rsidRPr="003B2197">
        <w:rPr>
          <w:rFonts w:cs="Arial"/>
        </w:rPr>
        <w:t xml:space="preserve">A local element named </w:t>
      </w:r>
      <w:r w:rsidRPr="003B2197">
        <w:rPr>
          <w:rStyle w:val="CodeChar"/>
          <w:rFonts w:eastAsia="Calibri"/>
          <w:szCs w:val="20"/>
        </w:rPr>
        <w:t>Atts</w:t>
      </w:r>
      <w:r w:rsidRPr="003B2197">
        <w:rPr>
          <w:rFonts w:cs="Arial"/>
        </w:rPr>
        <w:t xml:space="preserve"> with a form of unqualified and a type of </w:t>
      </w:r>
      <w:proofErr w:type="spellStart"/>
      <w:r w:rsidRPr="003B2197">
        <w:rPr>
          <w:rStyle w:val="CodeChar"/>
          <w:rFonts w:eastAsia="Calibri"/>
          <w:szCs w:val="20"/>
        </w:rPr>
        <w:t>AttsType</w:t>
      </w:r>
      <w:proofErr w:type="spellEnd"/>
      <w:r w:rsidRPr="003B2197">
        <w:rPr>
          <w:rFonts w:cs="Arial"/>
        </w:rPr>
        <w:t xml:space="preserve"> (as defined in the </w:t>
      </w:r>
      <w:proofErr w:type="spellStart"/>
      <w:r w:rsidRPr="003B2197">
        <w:rPr>
          <w:rFonts w:cs="Arial"/>
        </w:rPr>
        <w:t>AttsType</w:t>
      </w:r>
      <w:proofErr w:type="spellEnd"/>
      <w:r w:rsidRPr="003B2197">
        <w:rPr>
          <w:rFonts w:cs="Arial"/>
        </w:rPr>
        <w:t xml:space="preserve"> section which follows)</w:t>
      </w:r>
    </w:p>
    <w:p w14:paraId="43C98F60" w14:textId="77777777" w:rsidR="00AE07E3" w:rsidRPr="003B2197" w:rsidRDefault="00AE07E3" w:rsidP="00900C0B">
      <w:pPr>
        <w:numPr>
          <w:ilvl w:val="2"/>
          <w:numId w:val="13"/>
        </w:numPr>
        <w:spacing w:after="0"/>
        <w:jc w:val="both"/>
        <w:rPr>
          <w:rFonts w:cs="Arial"/>
        </w:rPr>
      </w:pPr>
      <w:r w:rsidRPr="003B2197">
        <w:rPr>
          <w:rFonts w:cs="Arial"/>
        </w:rPr>
        <w:t xml:space="preserve">If the data structure defines groups, a local element named </w:t>
      </w:r>
      <w:r w:rsidRPr="003B2197">
        <w:rPr>
          <w:rStyle w:val="CodeChar"/>
          <w:szCs w:val="20"/>
        </w:rPr>
        <w:t>Group</w:t>
      </w:r>
      <w:r w:rsidRPr="003B2197">
        <w:rPr>
          <w:rFonts w:cs="Arial"/>
        </w:rPr>
        <w:t xml:space="preserve"> with a form of unqualified. The type of this element should be the type that is described in the </w:t>
      </w:r>
      <w:r w:rsidRPr="003B2197">
        <w:rPr>
          <w:rFonts w:cs="Arial"/>
        </w:rPr>
        <w:fldChar w:fldCharType="begin"/>
      </w:r>
      <w:r w:rsidRPr="003B2197">
        <w:rPr>
          <w:rFonts w:cs="Arial"/>
        </w:rPr>
        <w:instrText xml:space="preserve"> REF _Ref276077791 \h  \* MERGEFORMAT </w:instrText>
      </w:r>
      <w:r w:rsidRPr="003B2197">
        <w:rPr>
          <w:rFonts w:cs="Arial"/>
        </w:rPr>
      </w:r>
      <w:r w:rsidRPr="003B2197">
        <w:rPr>
          <w:rFonts w:cs="Arial"/>
        </w:rPr>
        <w:fldChar w:fldCharType="separate"/>
      </w:r>
      <w:proofErr w:type="spellStart"/>
      <w:r w:rsidRPr="003B2197">
        <w:rPr>
          <w:rFonts w:cs="Arial"/>
        </w:rPr>
        <w:t>GroupType</w:t>
      </w:r>
      <w:proofErr w:type="spellEnd"/>
      <w:r w:rsidRPr="003B2197">
        <w:rPr>
          <w:rFonts w:cs="Arial"/>
        </w:rPr>
        <w:fldChar w:fldCharType="end"/>
      </w:r>
      <w:r w:rsidRPr="003B2197">
        <w:rPr>
          <w:rFonts w:cs="Arial"/>
        </w:rPr>
        <w:t xml:space="preserve"> section which follows.</w:t>
      </w:r>
    </w:p>
    <w:p w14:paraId="268E35DC" w14:textId="77777777" w:rsidR="007F2B31" w:rsidRPr="003B2197" w:rsidRDefault="007F2B31" w:rsidP="00900C0B">
      <w:pPr>
        <w:numPr>
          <w:ilvl w:val="2"/>
          <w:numId w:val="13"/>
        </w:numPr>
        <w:spacing w:after="0"/>
        <w:jc w:val="both"/>
        <w:rPr>
          <w:rFonts w:cs="Arial"/>
        </w:rPr>
      </w:pPr>
      <w:r w:rsidRPr="003B2197">
        <w:rPr>
          <w:rFonts w:cs="Arial"/>
        </w:rPr>
        <w:t xml:space="preserve">If the dimension at the observation level is not </w:t>
      </w:r>
      <w:proofErr w:type="spellStart"/>
      <w:r w:rsidRPr="003B2197">
        <w:rPr>
          <w:rFonts w:cs="Arial"/>
        </w:rPr>
        <w:t>AllDimensions</w:t>
      </w:r>
      <w:proofErr w:type="spellEnd"/>
      <w:r w:rsidRPr="003B2197">
        <w:rPr>
          <w:rFonts w:cs="Arial"/>
        </w:rPr>
        <w:t xml:space="preserve">, a local element named </w:t>
      </w:r>
      <w:r w:rsidRPr="003B2197">
        <w:rPr>
          <w:rStyle w:val="CodeChar"/>
          <w:rFonts w:eastAsia="Calibri"/>
          <w:szCs w:val="20"/>
        </w:rPr>
        <w:t>Series</w:t>
      </w:r>
      <w:r w:rsidRPr="003B2197">
        <w:rPr>
          <w:rFonts w:cs="Arial"/>
        </w:rPr>
        <w:t xml:space="preserve"> with a form of unqualified and a type of </w:t>
      </w:r>
      <w:proofErr w:type="spellStart"/>
      <w:r w:rsidRPr="003B2197">
        <w:rPr>
          <w:rStyle w:val="CodeChar"/>
          <w:rFonts w:eastAsia="Calibri"/>
          <w:szCs w:val="20"/>
        </w:rPr>
        <w:t>SeriesType</w:t>
      </w:r>
      <w:proofErr w:type="spellEnd"/>
      <w:r w:rsidRPr="003B2197">
        <w:rPr>
          <w:rFonts w:cs="Arial"/>
        </w:rPr>
        <w:t xml:space="preserve"> (as defined in the </w:t>
      </w:r>
      <w:proofErr w:type="spellStart"/>
      <w:r w:rsidRPr="003B2197">
        <w:rPr>
          <w:rFonts w:cs="Arial"/>
        </w:rPr>
        <w:t>SeriesType</w:t>
      </w:r>
      <w:proofErr w:type="spellEnd"/>
      <w:r w:rsidRPr="003B2197">
        <w:rPr>
          <w:rFonts w:cs="Arial"/>
        </w:rPr>
        <w:t xml:space="preserve"> section which follows)</w:t>
      </w:r>
    </w:p>
    <w:p w14:paraId="38B5068C" w14:textId="19346A58" w:rsidR="007F2B31" w:rsidRPr="003B2197" w:rsidRDefault="007F2B31" w:rsidP="00900C0B">
      <w:pPr>
        <w:pStyle w:val="ListParagraph"/>
        <w:numPr>
          <w:ilvl w:val="2"/>
          <w:numId w:val="13"/>
        </w:numPr>
        <w:jc w:val="both"/>
        <w:rPr>
          <w:rFonts w:cs="Arial"/>
          <w:sz w:val="20"/>
          <w:szCs w:val="20"/>
          <w:lang w:val="en-GB"/>
        </w:rPr>
      </w:pPr>
      <w:r w:rsidRPr="003B2197">
        <w:rPr>
          <w:rFonts w:cs="Arial"/>
          <w:sz w:val="20"/>
          <w:szCs w:val="20"/>
          <w:lang w:val="en-GB"/>
        </w:rPr>
        <w:t xml:space="preserve">If the dimension at the observation level is </w:t>
      </w:r>
      <w:proofErr w:type="spellStart"/>
      <w:r w:rsidRPr="003B2197">
        <w:rPr>
          <w:rFonts w:cs="Arial"/>
          <w:sz w:val="20"/>
          <w:szCs w:val="20"/>
          <w:lang w:val="en-GB"/>
        </w:rPr>
        <w:t>AllDimensions</w:t>
      </w:r>
      <w:proofErr w:type="spellEnd"/>
      <w:r w:rsidRPr="003B2197">
        <w:rPr>
          <w:rFonts w:cs="Arial"/>
          <w:sz w:val="20"/>
          <w:szCs w:val="20"/>
          <w:lang w:val="en-GB"/>
        </w:rPr>
        <w:t xml:space="preserve">, a local element named </w:t>
      </w:r>
      <w:proofErr w:type="spellStart"/>
      <w:r w:rsidRPr="003B2197">
        <w:rPr>
          <w:rStyle w:val="CodeChar"/>
          <w:sz w:val="20"/>
          <w:szCs w:val="20"/>
        </w:rPr>
        <w:t>Obs</w:t>
      </w:r>
      <w:proofErr w:type="spellEnd"/>
      <w:r w:rsidRPr="003B2197">
        <w:rPr>
          <w:rFonts w:cs="Arial"/>
          <w:sz w:val="20"/>
          <w:szCs w:val="20"/>
          <w:lang w:val="en-GB"/>
        </w:rPr>
        <w:t xml:space="preserve"> with a form of </w:t>
      </w:r>
      <w:r w:rsidRPr="003B2197">
        <w:rPr>
          <w:rStyle w:val="CodeChar"/>
          <w:sz w:val="20"/>
          <w:szCs w:val="20"/>
        </w:rPr>
        <w:t>unqualified</w:t>
      </w:r>
      <w:r w:rsidRPr="003B2197">
        <w:rPr>
          <w:rFonts w:cs="Arial"/>
          <w:sz w:val="20"/>
          <w:szCs w:val="20"/>
          <w:lang w:val="en-GB"/>
        </w:rPr>
        <w:t xml:space="preserve"> and a type of </w:t>
      </w:r>
      <w:proofErr w:type="spellStart"/>
      <w:r w:rsidRPr="003B2197">
        <w:rPr>
          <w:rStyle w:val="CodeChar"/>
          <w:sz w:val="20"/>
          <w:szCs w:val="20"/>
        </w:rPr>
        <w:t>ObsType</w:t>
      </w:r>
      <w:proofErr w:type="spellEnd"/>
      <w:r w:rsidRPr="003B2197">
        <w:rPr>
          <w:rFonts w:cs="Arial"/>
          <w:sz w:val="20"/>
          <w:szCs w:val="20"/>
          <w:lang w:val="en-GB"/>
        </w:rPr>
        <w:t xml:space="preserve"> (as defined in the </w:t>
      </w:r>
      <w:r w:rsidRPr="003B2197">
        <w:rPr>
          <w:rFonts w:cs="Arial"/>
          <w:sz w:val="20"/>
          <w:szCs w:val="20"/>
          <w:lang w:val="en-GB"/>
        </w:rPr>
        <w:fldChar w:fldCharType="begin"/>
      </w:r>
      <w:r w:rsidRPr="003B2197">
        <w:rPr>
          <w:rFonts w:cs="Arial"/>
          <w:sz w:val="20"/>
          <w:szCs w:val="20"/>
          <w:lang w:val="en-GB"/>
        </w:rPr>
        <w:instrText xml:space="preserve"> REF _Ref276078161 \h  \* MERGEFORMAT </w:instrText>
      </w:r>
      <w:r w:rsidRPr="003B2197">
        <w:rPr>
          <w:rFonts w:cs="Arial"/>
          <w:sz w:val="20"/>
          <w:szCs w:val="20"/>
          <w:lang w:val="en-GB"/>
        </w:rPr>
      </w:r>
      <w:r w:rsidRPr="003B2197">
        <w:rPr>
          <w:rFonts w:cs="Arial"/>
          <w:sz w:val="20"/>
          <w:szCs w:val="20"/>
          <w:lang w:val="en-GB"/>
        </w:rPr>
        <w:fldChar w:fldCharType="separate"/>
      </w:r>
      <w:proofErr w:type="spellStart"/>
      <w:r w:rsidRPr="003B2197">
        <w:rPr>
          <w:rFonts w:cs="Arial"/>
          <w:sz w:val="20"/>
          <w:szCs w:val="20"/>
          <w:lang w:val="en-GB"/>
        </w:rPr>
        <w:t>ObsType</w:t>
      </w:r>
      <w:proofErr w:type="spellEnd"/>
      <w:r w:rsidRPr="003B2197">
        <w:rPr>
          <w:rFonts w:cs="Arial"/>
          <w:sz w:val="20"/>
          <w:szCs w:val="20"/>
          <w:lang w:val="en-GB"/>
        </w:rPr>
        <w:fldChar w:fldCharType="end"/>
      </w:r>
      <w:r w:rsidRPr="003B2197">
        <w:rPr>
          <w:rFonts w:cs="Arial"/>
          <w:sz w:val="20"/>
          <w:szCs w:val="20"/>
          <w:lang w:val="en-GB"/>
        </w:rPr>
        <w:t xml:space="preserve"> section which follows)</w:t>
      </w:r>
    </w:p>
    <w:p w14:paraId="0AE07841" w14:textId="22B60546" w:rsidR="00EB60F7" w:rsidRPr="003B2197" w:rsidRDefault="00C953A9" w:rsidP="00900C0B">
      <w:pPr>
        <w:pStyle w:val="ListParagraph"/>
        <w:numPr>
          <w:ilvl w:val="1"/>
          <w:numId w:val="13"/>
        </w:numPr>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defined in the data structure that declares an attribute relationship of dataflow, a</w:t>
      </w:r>
      <w:r w:rsidR="00EB60F7" w:rsidRPr="003B2197">
        <w:rPr>
          <w:rFonts w:cs="Arial"/>
          <w:sz w:val="20"/>
          <w:szCs w:val="20"/>
          <w:lang w:val="en-GB"/>
        </w:rPr>
        <w:t xml:space="preserve"> local element named Metadata with the type </w:t>
      </w:r>
      <w:proofErr w:type="spellStart"/>
      <w:r w:rsidR="00EB60F7" w:rsidRPr="003B2197">
        <w:rPr>
          <w:rFonts w:cs="Arial"/>
          <w:sz w:val="20"/>
          <w:szCs w:val="20"/>
          <w:lang w:val="en-GB"/>
        </w:rPr>
        <w:t>metadata:MetadataSetType</w:t>
      </w:r>
      <w:proofErr w:type="spellEnd"/>
      <w:r w:rsidR="00EB60F7" w:rsidRPr="003B2197">
        <w:rPr>
          <w:rFonts w:cs="Arial"/>
          <w:sz w:val="20"/>
          <w:szCs w:val="20"/>
          <w:lang w:val="en-GB"/>
        </w:rPr>
        <w:t xml:space="preserve"> a form of unqualified, and a minimum </w:t>
      </w:r>
      <w:proofErr w:type="spellStart"/>
      <w:r w:rsidR="00EB60F7" w:rsidRPr="003B2197">
        <w:rPr>
          <w:rFonts w:cs="Arial"/>
          <w:sz w:val="20"/>
          <w:szCs w:val="20"/>
          <w:lang w:val="en-GB"/>
        </w:rPr>
        <w:t>occurences</w:t>
      </w:r>
      <w:proofErr w:type="spellEnd"/>
      <w:r w:rsidR="00EB60F7" w:rsidRPr="003B2197">
        <w:rPr>
          <w:rFonts w:cs="Arial"/>
          <w:sz w:val="20"/>
          <w:szCs w:val="20"/>
          <w:lang w:val="en-GB"/>
        </w:rPr>
        <w:t xml:space="preserve"> of 0</w:t>
      </w:r>
    </w:p>
    <w:p w14:paraId="13C90998" w14:textId="77777777" w:rsidR="007F2B31" w:rsidRPr="003B2197" w:rsidRDefault="007F2B31" w:rsidP="00EB60F7">
      <w:pPr>
        <w:pStyle w:val="Heading3"/>
      </w:pPr>
      <w:bookmarkStart w:id="56" w:name="_Ref276077791"/>
      <w:bookmarkStart w:id="57" w:name="_Toc276545394"/>
      <w:bookmarkStart w:id="58" w:name="_Toc290069340"/>
      <w:bookmarkStart w:id="59" w:name="_Toc197687417"/>
      <w:proofErr w:type="spellStart"/>
      <w:r w:rsidRPr="003B2197">
        <w:t>GroupType</w:t>
      </w:r>
      <w:bookmarkEnd w:id="56"/>
      <w:bookmarkEnd w:id="57"/>
      <w:bookmarkEnd w:id="58"/>
      <w:bookmarkEnd w:id="59"/>
      <w:proofErr w:type="spellEnd"/>
    </w:p>
    <w:p w14:paraId="2281D2CE" w14:textId="77777777" w:rsidR="007F2B31" w:rsidRPr="003B2197" w:rsidRDefault="007F2B31" w:rsidP="00900C0B">
      <w:pPr>
        <w:jc w:val="both"/>
        <w:rPr>
          <w:rFonts w:cs="Arial"/>
        </w:rPr>
      </w:pPr>
      <w:r w:rsidRPr="003B2197">
        <w:rPr>
          <w:rFonts w:cs="Arial"/>
        </w:rPr>
        <w:t xml:space="preserve">If the data structure definition defines only one group, a complex type with its name taken from the identifier of the lone group must be defined. This type is used for the </w:t>
      </w:r>
      <w:r w:rsidRPr="003B2197">
        <w:rPr>
          <w:rStyle w:val="CodeChar"/>
          <w:rFonts w:eastAsia="Calibri"/>
          <w:szCs w:val="20"/>
        </w:rPr>
        <w:t>Group</w:t>
      </w:r>
      <w:r w:rsidRPr="003B2197">
        <w:rPr>
          <w:rFonts w:cs="Arial"/>
        </w:rPr>
        <w:t xml:space="preserve"> element in the </w:t>
      </w:r>
      <w:proofErr w:type="spellStart"/>
      <w:r w:rsidRPr="003B2197">
        <w:rPr>
          <w:rStyle w:val="CodeChar"/>
          <w:rFonts w:eastAsia="Calibri"/>
          <w:szCs w:val="20"/>
        </w:rPr>
        <w:t>DataSetType</w:t>
      </w:r>
      <w:proofErr w:type="spellEnd"/>
      <w:r w:rsidRPr="003B2197">
        <w:rPr>
          <w:rFonts w:cs="Arial"/>
        </w:rPr>
        <w:t xml:space="preserve">. Its content model will be derived via restriction of the </w:t>
      </w:r>
      <w:proofErr w:type="spellStart"/>
      <w:r w:rsidRPr="003B2197">
        <w:rPr>
          <w:rStyle w:val="CodeChar"/>
          <w:rFonts w:eastAsia="Calibri"/>
          <w:szCs w:val="20"/>
        </w:rPr>
        <w:t>dsd:GroupType</w:t>
      </w:r>
      <w:proofErr w:type="spellEnd"/>
      <w:r w:rsidRPr="003B2197">
        <w:rPr>
          <w:rFonts w:cs="Arial"/>
        </w:rPr>
        <w:t>. The complex type content model will be as follows:</w:t>
      </w:r>
    </w:p>
    <w:p w14:paraId="6980E05B" w14:textId="77777777" w:rsidR="007F2B31" w:rsidRPr="003B2197" w:rsidRDefault="007F2B31" w:rsidP="00900C0B">
      <w:pPr>
        <w:pStyle w:val="ListParagraph"/>
        <w:numPr>
          <w:ilvl w:val="0"/>
          <w:numId w:val="14"/>
        </w:numPr>
        <w:jc w:val="both"/>
        <w:rPr>
          <w:rFonts w:cs="Arial"/>
          <w:sz w:val="20"/>
          <w:szCs w:val="20"/>
          <w:lang w:val="en-GB"/>
        </w:rPr>
      </w:pPr>
      <w:r w:rsidRPr="003B2197">
        <w:rPr>
          <w:rFonts w:cs="Arial"/>
          <w:sz w:val="20"/>
          <w:szCs w:val="20"/>
          <w:lang w:val="en-GB"/>
        </w:rPr>
        <w:t>A sequence consisting of:</w:t>
      </w:r>
    </w:p>
    <w:p w14:paraId="102BF3C1" w14:textId="77777777" w:rsidR="007F2B31" w:rsidRPr="003B2197" w:rsidRDefault="007F2B31" w:rsidP="00900C0B">
      <w:pPr>
        <w:pStyle w:val="ListParagraph"/>
        <w:numPr>
          <w:ilvl w:val="1"/>
          <w:numId w:val="14"/>
        </w:numPr>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0132EDC9" w14:textId="1752EFA2" w:rsidR="001554F0" w:rsidRPr="003B2197" w:rsidRDefault="001554F0" w:rsidP="00900C0B">
      <w:pPr>
        <w:pStyle w:val="ListParagraph"/>
        <w:numPr>
          <w:ilvl w:val="1"/>
          <w:numId w:val="14"/>
        </w:numPr>
        <w:jc w:val="both"/>
        <w:rPr>
          <w:rStyle w:val="CodeChar"/>
          <w:rFonts w:cs="Arial"/>
          <w:sz w:val="20"/>
          <w:szCs w:val="20"/>
        </w:rPr>
      </w:pPr>
      <w:r w:rsidRPr="003B2197">
        <w:rPr>
          <w:rStyle w:val="CodeChar"/>
          <w:sz w:val="20"/>
          <w:szCs w:val="20"/>
        </w:rPr>
        <w:t xml:space="preserve">If any attributes </w:t>
      </w:r>
      <w:r w:rsidRPr="003B2197">
        <w:rPr>
          <w:rFonts w:cs="Arial"/>
          <w:sz w:val="20"/>
          <w:szCs w:val="20"/>
          <w:lang w:val="en-GB"/>
        </w:rPr>
        <w:t xml:space="preserve">defined in the data structure that declares an attribute relationship with </w:t>
      </w:r>
      <w:r w:rsidR="00255C99" w:rsidRPr="003B2197">
        <w:rPr>
          <w:rFonts w:cs="Arial"/>
          <w:sz w:val="20"/>
          <w:szCs w:val="20"/>
          <w:lang w:val="en-GB"/>
        </w:rPr>
        <w:t xml:space="preserve">the </w:t>
      </w:r>
      <w:r w:rsidRPr="003B2197">
        <w:rPr>
          <w:rFonts w:cs="Arial"/>
          <w:sz w:val="20"/>
          <w:szCs w:val="20"/>
          <w:lang w:val="en-GB"/>
        </w:rPr>
        <w:t xml:space="preserve">group,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4282DFD5" w14:textId="04EF47C3" w:rsidR="00255C99" w:rsidRPr="003B2197" w:rsidRDefault="00255C99" w:rsidP="00900C0B">
      <w:pPr>
        <w:pStyle w:val="ListParagraph"/>
        <w:numPr>
          <w:ilvl w:val="1"/>
          <w:numId w:val="14"/>
        </w:numPr>
        <w:jc w:val="both"/>
        <w:rPr>
          <w:rFonts w:cs="Arial"/>
          <w:sz w:val="20"/>
          <w:szCs w:val="20"/>
          <w:lang w:val="en-GB"/>
        </w:rPr>
      </w:pPr>
      <w:r w:rsidRPr="003B2197">
        <w:rPr>
          <w:rStyle w:val="CodeChar"/>
          <w:sz w:val="20"/>
          <w:szCs w:val="20"/>
        </w:rPr>
        <w:lastRenderedPageBreak/>
        <w:t xml:space="preserve">If any metadata attribute usages </w:t>
      </w:r>
      <w:r w:rsidRPr="003B2197">
        <w:rPr>
          <w:rFonts w:cs="Arial"/>
          <w:sz w:val="20"/>
          <w:szCs w:val="20"/>
          <w:lang w:val="en-GB"/>
        </w:rPr>
        <w:t xml:space="preserve">defined in the data structure that declares an attribute relationship with the group,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w:t>
      </w:r>
      <w:r w:rsidR="00E6398A" w:rsidRPr="003B2197">
        <w:rPr>
          <w:rFonts w:cs="Arial"/>
          <w:sz w:val="20"/>
          <w:szCs w:val="20"/>
          <w:lang w:val="en-GB"/>
        </w:rPr>
        <w:t>minimum occurrence</w:t>
      </w:r>
      <w:r w:rsidRPr="003B2197">
        <w:rPr>
          <w:rFonts w:cs="Arial"/>
          <w:sz w:val="20"/>
          <w:szCs w:val="20"/>
          <w:lang w:val="en-GB"/>
        </w:rPr>
        <w:t xml:space="preserve"> of 0</w:t>
      </w:r>
    </w:p>
    <w:p w14:paraId="19D8F41D" w14:textId="77777777" w:rsidR="007F2B31" w:rsidRPr="003B2197" w:rsidRDefault="007F2B31" w:rsidP="00900C0B">
      <w:pPr>
        <w:pStyle w:val="ListParagraph"/>
        <w:numPr>
          <w:ilvl w:val="0"/>
          <w:numId w:val="14"/>
        </w:numPr>
        <w:jc w:val="both"/>
        <w:rPr>
          <w:rFonts w:cs="Arial"/>
          <w:sz w:val="20"/>
          <w:szCs w:val="20"/>
          <w:lang w:val="en-GB"/>
        </w:rPr>
      </w:pPr>
      <w:r w:rsidRPr="003B2197">
        <w:rPr>
          <w:rFonts w:cs="Arial"/>
          <w:sz w:val="20"/>
          <w:szCs w:val="20"/>
          <w:lang w:val="en-GB"/>
        </w:rPr>
        <w:t xml:space="preserve">An attribute for each dimension referenced by the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required</w:t>
      </w:r>
    </w:p>
    <w:p w14:paraId="7F64D383" w14:textId="1FE6D0C9" w:rsidR="007F2B31" w:rsidRPr="003B2197" w:rsidRDefault="007F2B31" w:rsidP="00900C0B">
      <w:pPr>
        <w:pStyle w:val="ListParagraph"/>
        <w:numPr>
          <w:ilvl w:val="0"/>
          <w:numId w:val="14"/>
        </w:numPr>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attribute</w:t>
      </w:r>
      <w:r w:rsidR="001554F0" w:rsidRPr="003B2197">
        <w:rPr>
          <w:rFonts w:cs="Arial"/>
          <w:sz w:val="20"/>
          <w:szCs w:val="20"/>
          <w:lang w:val="en-GB"/>
        </w:rPr>
        <w:t xml:space="preserve"> with simple representation</w:t>
      </w:r>
      <w:r w:rsidRPr="003B2197">
        <w:rPr>
          <w:rFonts w:cs="Arial"/>
          <w:sz w:val="20"/>
          <w:szCs w:val="20"/>
          <w:lang w:val="en-GB"/>
        </w:rPr>
        <w:t xml:space="preserve"> defined in the data structure that declares an attribute relationship with the group or specifies the group as an attachment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5A13508C" w14:textId="77777777" w:rsidR="007F2B31" w:rsidRPr="003B2197" w:rsidRDefault="007F2B31" w:rsidP="00900C0B">
      <w:pPr>
        <w:pStyle w:val="ListParagraph"/>
        <w:numPr>
          <w:ilvl w:val="0"/>
          <w:numId w:val="14"/>
        </w:numPr>
        <w:jc w:val="both"/>
        <w:rPr>
          <w:rFonts w:cs="Arial"/>
          <w:sz w:val="20"/>
          <w:szCs w:val="20"/>
          <w:lang w:val="en-GB"/>
        </w:rPr>
      </w:pPr>
      <w:r w:rsidRPr="003B2197">
        <w:rPr>
          <w:rFonts w:cs="Arial"/>
          <w:sz w:val="20"/>
          <w:szCs w:val="20"/>
          <w:lang w:val="en-GB"/>
        </w:rPr>
        <w:t xml:space="preserve">An attribute named type with a type of </w:t>
      </w:r>
      <w:proofErr w:type="spellStart"/>
      <w:r w:rsidRPr="003B2197">
        <w:rPr>
          <w:rStyle w:val="CodeChar"/>
          <w:sz w:val="20"/>
          <w:szCs w:val="20"/>
        </w:rPr>
        <w:t>common:IDType</w:t>
      </w:r>
      <w:proofErr w:type="spellEnd"/>
      <w:r w:rsidRPr="003B2197">
        <w:rPr>
          <w:rFonts w:cs="Arial"/>
          <w:sz w:val="20"/>
          <w:szCs w:val="20"/>
          <w:lang w:val="en-GB"/>
        </w:rPr>
        <w:t xml:space="preserve">, usage of </w:t>
      </w:r>
      <w:r w:rsidRPr="003B2197">
        <w:rPr>
          <w:rStyle w:val="CodeChar"/>
          <w:sz w:val="20"/>
          <w:szCs w:val="20"/>
        </w:rPr>
        <w:t>optional</w:t>
      </w:r>
      <w:r w:rsidRPr="003B2197">
        <w:rPr>
          <w:rFonts w:cs="Arial"/>
          <w:sz w:val="20"/>
          <w:szCs w:val="20"/>
          <w:lang w:val="en-GB"/>
        </w:rPr>
        <w:t>, and a fixed value of the identifier of the group</w:t>
      </w:r>
    </w:p>
    <w:p w14:paraId="3205E825" w14:textId="1D46D2CA" w:rsidR="007F2B31" w:rsidRPr="003B2197" w:rsidRDefault="007F2B31" w:rsidP="00900C0B">
      <w:pPr>
        <w:jc w:val="both"/>
        <w:rPr>
          <w:rFonts w:cs="Arial"/>
        </w:rPr>
      </w:pPr>
      <w:r w:rsidRPr="003B2197">
        <w:rPr>
          <w:rFonts w:cs="Arial"/>
        </w:rPr>
        <w:t xml:space="preserve">If the data structure definition defines more than one group, an abstract complex type with name </w:t>
      </w:r>
      <w:proofErr w:type="spellStart"/>
      <w:r w:rsidRPr="003B2197">
        <w:rPr>
          <w:rStyle w:val="CodeChar"/>
          <w:rFonts w:eastAsia="Calibri"/>
          <w:szCs w:val="20"/>
        </w:rPr>
        <w:t>GroupType</w:t>
      </w:r>
      <w:proofErr w:type="spellEnd"/>
      <w:r w:rsidRPr="003B2197">
        <w:rPr>
          <w:rFonts w:cs="Arial"/>
        </w:rPr>
        <w:t xml:space="preserve"> must be created. This type is used for the </w:t>
      </w:r>
      <w:r w:rsidRPr="003B2197">
        <w:rPr>
          <w:rStyle w:val="CodeChar"/>
          <w:rFonts w:eastAsia="Calibri"/>
          <w:szCs w:val="20"/>
        </w:rPr>
        <w:t>Group</w:t>
      </w:r>
      <w:r w:rsidRPr="003B2197">
        <w:rPr>
          <w:rFonts w:cs="Arial"/>
        </w:rPr>
        <w:t xml:space="preserve"> element in the </w:t>
      </w:r>
      <w:proofErr w:type="spellStart"/>
      <w:r w:rsidRPr="003B2197">
        <w:rPr>
          <w:rStyle w:val="CodeChar"/>
          <w:rFonts w:eastAsia="Calibri"/>
          <w:szCs w:val="20"/>
        </w:rPr>
        <w:t>DataSetType</w:t>
      </w:r>
      <w:proofErr w:type="spellEnd"/>
      <w:r w:rsidRPr="003B2197">
        <w:rPr>
          <w:rFonts w:cs="Arial"/>
        </w:rPr>
        <w:t xml:space="preserve">. Its content model will be derived via restriction of the </w:t>
      </w:r>
      <w:proofErr w:type="spellStart"/>
      <w:r w:rsidRPr="003B2197">
        <w:rPr>
          <w:rStyle w:val="CodeChar"/>
          <w:rFonts w:eastAsia="Calibri"/>
          <w:szCs w:val="20"/>
        </w:rPr>
        <w:t>dsd:GroupType</w:t>
      </w:r>
      <w:proofErr w:type="spellEnd"/>
      <w:r w:rsidRPr="003B2197">
        <w:rPr>
          <w:rFonts w:cs="Arial"/>
        </w:rPr>
        <w:t>. The complex type content model will be as follows:</w:t>
      </w:r>
    </w:p>
    <w:p w14:paraId="27A7B2C1" w14:textId="77777777" w:rsidR="007F2B31" w:rsidRPr="003B2197" w:rsidRDefault="007F2B31" w:rsidP="00900C0B">
      <w:pPr>
        <w:pStyle w:val="ListParagraph"/>
        <w:numPr>
          <w:ilvl w:val="0"/>
          <w:numId w:val="15"/>
        </w:numPr>
        <w:jc w:val="both"/>
        <w:rPr>
          <w:rFonts w:cs="Arial"/>
          <w:sz w:val="20"/>
          <w:szCs w:val="20"/>
          <w:lang w:val="en-GB"/>
        </w:rPr>
      </w:pPr>
      <w:r w:rsidRPr="003B2197">
        <w:rPr>
          <w:rFonts w:cs="Arial"/>
          <w:sz w:val="20"/>
          <w:szCs w:val="20"/>
          <w:lang w:val="en-GB"/>
        </w:rPr>
        <w:t>A sequence consisting of:</w:t>
      </w:r>
    </w:p>
    <w:p w14:paraId="67814B63" w14:textId="77777777" w:rsidR="007F2B31" w:rsidRPr="003B2197" w:rsidRDefault="007F2B31" w:rsidP="00900C0B">
      <w:pPr>
        <w:pStyle w:val="ListParagraph"/>
        <w:numPr>
          <w:ilvl w:val="1"/>
          <w:numId w:val="15"/>
        </w:numPr>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6635F46C" w14:textId="6AB42D9D" w:rsidR="001554F0" w:rsidRPr="003B2197" w:rsidRDefault="001554F0" w:rsidP="00900C0B">
      <w:pPr>
        <w:pStyle w:val="ListParagraph"/>
        <w:numPr>
          <w:ilvl w:val="1"/>
          <w:numId w:val="15"/>
        </w:numPr>
        <w:jc w:val="both"/>
        <w:rPr>
          <w:rStyle w:val="CodeChar"/>
          <w:rFonts w:cs="Arial"/>
          <w:sz w:val="20"/>
          <w:szCs w:val="20"/>
        </w:rPr>
      </w:pPr>
      <w:r w:rsidRPr="003B2197">
        <w:rPr>
          <w:rStyle w:val="CodeChar"/>
          <w:sz w:val="20"/>
          <w:szCs w:val="20"/>
        </w:rPr>
        <w:t xml:space="preserve">If any attributes </w:t>
      </w:r>
      <w:r w:rsidRPr="003B2197">
        <w:rPr>
          <w:rFonts w:cs="Arial"/>
          <w:sz w:val="20"/>
          <w:szCs w:val="20"/>
          <w:lang w:val="en-GB"/>
        </w:rPr>
        <w:t xml:space="preserve">defined in the data structure that declares an attribute relationship with a group,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7C7B5F39" w14:textId="63F05024" w:rsidR="00023823" w:rsidRPr="003B2197" w:rsidRDefault="00023823" w:rsidP="00900C0B">
      <w:pPr>
        <w:pStyle w:val="ListParagraph"/>
        <w:numPr>
          <w:ilvl w:val="1"/>
          <w:numId w:val="15"/>
        </w:numPr>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any group,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w:t>
      </w:r>
      <w:r w:rsidR="00E6398A" w:rsidRPr="003B2197">
        <w:rPr>
          <w:rFonts w:cs="Arial"/>
          <w:sz w:val="20"/>
          <w:szCs w:val="20"/>
          <w:lang w:val="en-GB"/>
        </w:rPr>
        <w:t>minimum occurrence</w:t>
      </w:r>
      <w:r w:rsidRPr="003B2197">
        <w:rPr>
          <w:rFonts w:cs="Arial"/>
          <w:sz w:val="20"/>
          <w:szCs w:val="20"/>
          <w:lang w:val="en-GB"/>
        </w:rPr>
        <w:t xml:space="preserve"> of 0</w:t>
      </w:r>
    </w:p>
    <w:p w14:paraId="3EEEBCCF" w14:textId="77777777" w:rsidR="007F2B31" w:rsidRPr="003B2197" w:rsidRDefault="007F2B31" w:rsidP="00900C0B">
      <w:pPr>
        <w:pStyle w:val="ListParagraph"/>
        <w:numPr>
          <w:ilvl w:val="0"/>
          <w:numId w:val="15"/>
        </w:numPr>
        <w:jc w:val="both"/>
        <w:rPr>
          <w:rFonts w:cs="Arial"/>
          <w:sz w:val="20"/>
          <w:szCs w:val="20"/>
          <w:lang w:val="en-GB"/>
        </w:rPr>
      </w:pPr>
      <w:r w:rsidRPr="003B2197">
        <w:rPr>
          <w:rFonts w:cs="Arial"/>
          <w:sz w:val="20"/>
          <w:szCs w:val="20"/>
          <w:lang w:val="en-GB"/>
        </w:rPr>
        <w:t xml:space="preserve">An attribute named type with a type of </w:t>
      </w:r>
      <w:r w:rsidRPr="003B2197">
        <w:rPr>
          <w:rStyle w:val="CodeChar"/>
          <w:sz w:val="20"/>
          <w:szCs w:val="20"/>
        </w:rPr>
        <w:t>Group.ID</w:t>
      </w:r>
      <w:r w:rsidRPr="003B2197">
        <w:rPr>
          <w:rFonts w:cs="Arial"/>
          <w:sz w:val="20"/>
          <w:szCs w:val="20"/>
          <w:lang w:val="en-GB"/>
        </w:rPr>
        <w:t xml:space="preserve">, and a usage of </w:t>
      </w:r>
      <w:r w:rsidRPr="003B2197">
        <w:rPr>
          <w:rStyle w:val="CodeChar"/>
          <w:sz w:val="20"/>
          <w:szCs w:val="20"/>
        </w:rPr>
        <w:t>optional</w:t>
      </w:r>
    </w:p>
    <w:p w14:paraId="67CE286A" w14:textId="77777777" w:rsidR="007F2B31" w:rsidRPr="003B2197" w:rsidRDefault="007F2B31" w:rsidP="00900C0B">
      <w:pPr>
        <w:pStyle w:val="ListParagraph"/>
        <w:numPr>
          <w:ilvl w:val="0"/>
          <w:numId w:val="15"/>
        </w:numPr>
        <w:jc w:val="both"/>
        <w:rPr>
          <w:rFonts w:cs="Arial"/>
          <w:sz w:val="20"/>
          <w:szCs w:val="20"/>
          <w:lang w:val="en-GB"/>
        </w:rPr>
      </w:pPr>
      <w:r w:rsidRPr="003B2197">
        <w:rPr>
          <w:rFonts w:cs="Arial"/>
          <w:sz w:val="20"/>
          <w:szCs w:val="20"/>
          <w:lang w:val="en-GB"/>
        </w:rPr>
        <w:t xml:space="preserve">An </w:t>
      </w:r>
      <w:proofErr w:type="spellStart"/>
      <w:r w:rsidRPr="003B2197">
        <w:rPr>
          <w:rStyle w:val="CodeChar"/>
          <w:sz w:val="20"/>
          <w:szCs w:val="20"/>
        </w:rPr>
        <w:t>anyAttribute</w:t>
      </w:r>
      <w:proofErr w:type="spellEnd"/>
      <w:r w:rsidRPr="003B2197">
        <w:rPr>
          <w:rFonts w:cs="Arial"/>
          <w:sz w:val="20"/>
          <w:szCs w:val="20"/>
          <w:lang w:val="en-GB"/>
        </w:rPr>
        <w:t xml:space="preserve"> declaration with a namespace of </w:t>
      </w:r>
      <w:r w:rsidRPr="003B2197">
        <w:rPr>
          <w:rStyle w:val="CodeChar"/>
          <w:sz w:val="20"/>
          <w:szCs w:val="20"/>
        </w:rPr>
        <w:t>##local</w:t>
      </w:r>
    </w:p>
    <w:p w14:paraId="6AF154D4" w14:textId="77777777" w:rsidR="007F2B31" w:rsidRPr="003B2197" w:rsidRDefault="007F2B31" w:rsidP="00900C0B">
      <w:pPr>
        <w:jc w:val="both"/>
        <w:rPr>
          <w:rFonts w:cs="Arial"/>
        </w:rPr>
      </w:pPr>
      <w:r w:rsidRPr="003B2197">
        <w:rPr>
          <w:rFonts w:cs="Arial"/>
        </w:rPr>
        <w:t xml:space="preserve">A simple type named </w:t>
      </w:r>
      <w:r w:rsidRPr="003B2197">
        <w:rPr>
          <w:rStyle w:val="CodeChar"/>
          <w:rFonts w:eastAsia="Calibri"/>
        </w:rPr>
        <w:t>Group.ID</w:t>
      </w:r>
      <w:r w:rsidRPr="003B2197">
        <w:rPr>
          <w:rFonts w:cs="Arial"/>
        </w:rPr>
        <w:t xml:space="preserve"> must be created. This should restrict the </w:t>
      </w:r>
      <w:proofErr w:type="spellStart"/>
      <w:r w:rsidRPr="003B2197">
        <w:rPr>
          <w:rStyle w:val="CodeChar"/>
          <w:rFonts w:eastAsia="Calibri"/>
        </w:rPr>
        <w:t>common:IDType</w:t>
      </w:r>
      <w:proofErr w:type="spellEnd"/>
      <w:r w:rsidRPr="003B2197">
        <w:rPr>
          <w:rFonts w:cs="Arial"/>
        </w:rPr>
        <w:t>. For each group defined by the data structure definition, an enumeration will be created within the restriction with a value of the group identifier.</w:t>
      </w:r>
    </w:p>
    <w:p w14:paraId="47503F8D" w14:textId="77777777" w:rsidR="007F2B31" w:rsidRPr="003B2197" w:rsidRDefault="007F2B31" w:rsidP="00900C0B">
      <w:pPr>
        <w:jc w:val="both"/>
        <w:rPr>
          <w:rFonts w:cs="Arial"/>
        </w:rPr>
      </w:pPr>
      <w:r w:rsidRPr="003B2197">
        <w:rPr>
          <w:rFonts w:cs="Arial"/>
        </w:rPr>
        <w:t xml:space="preserve">For each group defined in the data structure definition, a complex type with its name taken from the group identifier is defined. Its content model will be derived via restriction of the previously defined </w:t>
      </w:r>
      <w:proofErr w:type="spellStart"/>
      <w:r w:rsidRPr="003B2197">
        <w:rPr>
          <w:rStyle w:val="CodeChar"/>
          <w:rFonts w:eastAsia="Calibri"/>
        </w:rPr>
        <w:t>GroupType</w:t>
      </w:r>
      <w:proofErr w:type="spellEnd"/>
      <w:r w:rsidRPr="003B2197">
        <w:rPr>
          <w:rFonts w:cs="Arial"/>
        </w:rPr>
        <w:t>. The complex type content model will be as follows:</w:t>
      </w:r>
    </w:p>
    <w:p w14:paraId="6CA2EBD9" w14:textId="77777777" w:rsidR="007F2B31" w:rsidRPr="003B2197" w:rsidRDefault="007F2B31" w:rsidP="00900C0B">
      <w:pPr>
        <w:pStyle w:val="ListParagraph"/>
        <w:numPr>
          <w:ilvl w:val="0"/>
          <w:numId w:val="16"/>
        </w:numPr>
        <w:jc w:val="both"/>
        <w:rPr>
          <w:rFonts w:cs="Arial"/>
          <w:sz w:val="20"/>
          <w:szCs w:val="20"/>
          <w:lang w:val="en-GB"/>
        </w:rPr>
      </w:pPr>
      <w:r w:rsidRPr="003B2197">
        <w:rPr>
          <w:rFonts w:cs="Arial"/>
          <w:sz w:val="20"/>
          <w:szCs w:val="20"/>
          <w:lang w:val="en-GB"/>
        </w:rPr>
        <w:t>A sequence consisting of:</w:t>
      </w:r>
    </w:p>
    <w:p w14:paraId="413EC5B0" w14:textId="77777777" w:rsidR="007F2B31" w:rsidRPr="003B2197" w:rsidRDefault="007F2B31" w:rsidP="00900C0B">
      <w:pPr>
        <w:pStyle w:val="ListParagraph"/>
        <w:numPr>
          <w:ilvl w:val="1"/>
          <w:numId w:val="16"/>
        </w:numPr>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2032D378" w14:textId="7E11ED06" w:rsidR="001554F0" w:rsidRPr="003B2197" w:rsidRDefault="001554F0" w:rsidP="00900C0B">
      <w:pPr>
        <w:pStyle w:val="ListParagraph"/>
        <w:numPr>
          <w:ilvl w:val="1"/>
          <w:numId w:val="16"/>
        </w:numPr>
        <w:jc w:val="both"/>
        <w:rPr>
          <w:rStyle w:val="CodeChar"/>
          <w:rFonts w:cs="Arial"/>
          <w:sz w:val="20"/>
          <w:szCs w:val="20"/>
        </w:rPr>
      </w:pPr>
      <w:r w:rsidRPr="003B2197">
        <w:rPr>
          <w:rStyle w:val="CodeChar"/>
          <w:sz w:val="20"/>
          <w:szCs w:val="20"/>
        </w:rPr>
        <w:t>If any attributes</w:t>
      </w:r>
      <w:r w:rsidR="007B335E" w:rsidRPr="003B2197">
        <w:rPr>
          <w:rStyle w:val="CodeChar"/>
          <w:sz w:val="20"/>
          <w:szCs w:val="20"/>
        </w:rPr>
        <w:t xml:space="preserve"> with complex representation</w:t>
      </w:r>
      <w:r w:rsidRPr="003B2197">
        <w:rPr>
          <w:rStyle w:val="CodeChar"/>
          <w:sz w:val="20"/>
          <w:szCs w:val="20"/>
        </w:rPr>
        <w:t xml:space="preserve"> </w:t>
      </w:r>
      <w:r w:rsidRPr="003B2197">
        <w:rPr>
          <w:rFonts w:cs="Arial"/>
          <w:sz w:val="20"/>
          <w:szCs w:val="20"/>
          <w:lang w:val="en-GB"/>
        </w:rPr>
        <w:t xml:space="preserve">defined in the data structure declares an attribute relationship with the group,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10BEF678" w14:textId="79F3D457" w:rsidR="00023823" w:rsidRPr="003B2197" w:rsidRDefault="00023823" w:rsidP="00900C0B">
      <w:pPr>
        <w:pStyle w:val="ListParagraph"/>
        <w:numPr>
          <w:ilvl w:val="1"/>
          <w:numId w:val="16"/>
        </w:numPr>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the group, a local element named Metadata with the </w:t>
      </w:r>
      <w:r w:rsidRPr="003B2197">
        <w:rPr>
          <w:rFonts w:cs="Arial"/>
          <w:sz w:val="20"/>
          <w:szCs w:val="20"/>
          <w:lang w:val="en-GB"/>
        </w:rPr>
        <w:lastRenderedPageBreak/>
        <w:t xml:space="preserve">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minimum occu</w:t>
      </w:r>
      <w:r w:rsidR="00E6398A">
        <w:rPr>
          <w:rFonts w:cs="Arial"/>
          <w:sz w:val="20"/>
          <w:szCs w:val="20"/>
          <w:lang w:val="en-GB"/>
        </w:rPr>
        <w:t>r</w:t>
      </w:r>
      <w:r w:rsidRPr="003B2197">
        <w:rPr>
          <w:rFonts w:cs="Arial"/>
          <w:sz w:val="20"/>
          <w:szCs w:val="20"/>
          <w:lang w:val="en-GB"/>
        </w:rPr>
        <w:t>rence of 0</w:t>
      </w:r>
    </w:p>
    <w:p w14:paraId="58E776F6" w14:textId="77777777" w:rsidR="007F2B31" w:rsidRPr="003B2197" w:rsidRDefault="007F2B31" w:rsidP="00900C0B">
      <w:pPr>
        <w:pStyle w:val="ListParagraph"/>
        <w:numPr>
          <w:ilvl w:val="0"/>
          <w:numId w:val="16"/>
        </w:numPr>
        <w:jc w:val="both"/>
        <w:rPr>
          <w:rStyle w:val="CodeChar"/>
          <w:sz w:val="20"/>
          <w:szCs w:val="20"/>
        </w:rPr>
      </w:pPr>
      <w:r w:rsidRPr="003B2197">
        <w:rPr>
          <w:rFonts w:cs="Arial"/>
          <w:sz w:val="20"/>
          <w:szCs w:val="20"/>
          <w:lang w:val="en-GB"/>
        </w:rPr>
        <w:t xml:space="preserve">An attribute for each dimension referenced by the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required</w:t>
      </w:r>
    </w:p>
    <w:p w14:paraId="1A300103" w14:textId="11B77D8A" w:rsidR="007F2B31" w:rsidRPr="003B2197" w:rsidRDefault="007F2B31" w:rsidP="00900C0B">
      <w:pPr>
        <w:pStyle w:val="ListParagraph"/>
        <w:numPr>
          <w:ilvl w:val="0"/>
          <w:numId w:val="16"/>
        </w:numPr>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attribute</w:t>
      </w:r>
      <w:r w:rsidR="001554F0" w:rsidRPr="003B2197">
        <w:rPr>
          <w:rFonts w:cs="Arial"/>
          <w:sz w:val="20"/>
          <w:szCs w:val="20"/>
          <w:lang w:val="en-GB"/>
        </w:rPr>
        <w:t xml:space="preserve"> with simple representation</w:t>
      </w:r>
      <w:r w:rsidRPr="003B2197">
        <w:rPr>
          <w:rFonts w:cs="Arial"/>
          <w:sz w:val="20"/>
          <w:szCs w:val="20"/>
          <w:lang w:val="en-GB"/>
        </w:rPr>
        <w:t xml:space="preserve"> defined in the data structure that declares an attribute relationship with the group or specifies the group as an attachment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3EA382F7" w14:textId="77777777" w:rsidR="007F2B31" w:rsidRPr="003B2197" w:rsidRDefault="007F2B31" w:rsidP="00900C0B">
      <w:pPr>
        <w:pStyle w:val="ListParagraph"/>
        <w:numPr>
          <w:ilvl w:val="0"/>
          <w:numId w:val="16"/>
        </w:numPr>
        <w:jc w:val="both"/>
        <w:rPr>
          <w:rFonts w:cs="Arial"/>
          <w:sz w:val="20"/>
          <w:szCs w:val="20"/>
          <w:lang w:val="en-GB"/>
        </w:rPr>
      </w:pPr>
      <w:r w:rsidRPr="003B2197">
        <w:rPr>
          <w:rFonts w:cs="Arial"/>
          <w:sz w:val="20"/>
          <w:szCs w:val="20"/>
          <w:lang w:val="en-GB"/>
        </w:rPr>
        <w:t xml:space="preserve">An attribute named </w:t>
      </w:r>
      <w:r w:rsidRPr="003B2197">
        <w:rPr>
          <w:rStyle w:val="CodeChar"/>
          <w:sz w:val="20"/>
          <w:szCs w:val="20"/>
        </w:rPr>
        <w:t>type</w:t>
      </w:r>
      <w:r w:rsidRPr="003B2197">
        <w:rPr>
          <w:rFonts w:cs="Arial"/>
          <w:sz w:val="20"/>
          <w:szCs w:val="20"/>
          <w:lang w:val="en-GB"/>
        </w:rPr>
        <w:t xml:space="preserve"> with a type of </w:t>
      </w:r>
      <w:r w:rsidRPr="003B2197">
        <w:rPr>
          <w:rStyle w:val="CodeChar"/>
          <w:sz w:val="20"/>
          <w:szCs w:val="20"/>
        </w:rPr>
        <w:t>Group.ID</w:t>
      </w:r>
      <w:r w:rsidRPr="003B2197">
        <w:rPr>
          <w:rFonts w:cs="Arial"/>
          <w:sz w:val="20"/>
          <w:szCs w:val="20"/>
          <w:lang w:val="en-GB"/>
        </w:rPr>
        <w:t xml:space="preserve">, usage of </w:t>
      </w:r>
      <w:r w:rsidRPr="003B2197">
        <w:rPr>
          <w:rStyle w:val="CodeChar"/>
          <w:sz w:val="20"/>
          <w:szCs w:val="20"/>
        </w:rPr>
        <w:t>optional</w:t>
      </w:r>
      <w:r w:rsidRPr="003B2197">
        <w:rPr>
          <w:rFonts w:cs="Arial"/>
          <w:sz w:val="20"/>
          <w:szCs w:val="20"/>
          <w:lang w:val="en-GB"/>
        </w:rPr>
        <w:t>, and a fixed value of the identifier of the group</w:t>
      </w:r>
    </w:p>
    <w:p w14:paraId="21E42462" w14:textId="77777777" w:rsidR="007F2B31" w:rsidRPr="003B2197" w:rsidRDefault="007F2B31" w:rsidP="00EB60F7">
      <w:pPr>
        <w:pStyle w:val="Heading3"/>
      </w:pPr>
      <w:bookmarkStart w:id="60" w:name="_Ref276078111"/>
      <w:bookmarkStart w:id="61" w:name="_Toc276545395"/>
      <w:bookmarkStart w:id="62" w:name="_Toc290069341"/>
      <w:bookmarkStart w:id="63" w:name="_Toc197687418"/>
      <w:proofErr w:type="spellStart"/>
      <w:r w:rsidRPr="003B2197">
        <w:t>SeriesType</w:t>
      </w:r>
      <w:bookmarkEnd w:id="60"/>
      <w:bookmarkEnd w:id="61"/>
      <w:bookmarkEnd w:id="62"/>
      <w:bookmarkEnd w:id="63"/>
      <w:proofErr w:type="spellEnd"/>
    </w:p>
    <w:p w14:paraId="48549799" w14:textId="77777777" w:rsidR="007F2B31" w:rsidRPr="003B2197" w:rsidRDefault="007F2B31" w:rsidP="00900C0B">
      <w:pPr>
        <w:jc w:val="both"/>
        <w:rPr>
          <w:rFonts w:cs="Arial"/>
        </w:rPr>
      </w:pPr>
      <w:r w:rsidRPr="003B2197">
        <w:rPr>
          <w:rFonts w:cs="Arial"/>
        </w:rPr>
        <w:t xml:space="preserve">If the dimension at the observation is not </w:t>
      </w:r>
      <w:proofErr w:type="spellStart"/>
      <w:r w:rsidRPr="003B2197">
        <w:rPr>
          <w:rStyle w:val="CodeChar"/>
          <w:rFonts w:eastAsia="Calibri"/>
          <w:szCs w:val="20"/>
        </w:rPr>
        <w:t>AllDimensions</w:t>
      </w:r>
      <w:proofErr w:type="spellEnd"/>
      <w:r w:rsidRPr="003B2197">
        <w:rPr>
          <w:rFonts w:cs="Arial"/>
        </w:rPr>
        <w:t xml:space="preserve">, a complex type name </w:t>
      </w:r>
      <w:proofErr w:type="spellStart"/>
      <w:r w:rsidRPr="003B2197">
        <w:rPr>
          <w:rStyle w:val="CodeChar"/>
          <w:rFonts w:eastAsia="Calibri"/>
          <w:szCs w:val="20"/>
        </w:rPr>
        <w:t>SeriesType</w:t>
      </w:r>
      <w:proofErr w:type="spellEnd"/>
      <w:r w:rsidRPr="003B2197">
        <w:rPr>
          <w:rFonts w:cs="Arial"/>
        </w:rPr>
        <w:t xml:space="preserve"> must be created. Its content model will be derived via restriction</w:t>
      </w:r>
      <w:r w:rsidR="00944F28" w:rsidRPr="003B2197">
        <w:rPr>
          <w:rFonts w:cs="Arial"/>
        </w:rPr>
        <w:t xml:space="preserve"> of</w:t>
      </w:r>
      <w:r w:rsidRPr="003B2197">
        <w:rPr>
          <w:rFonts w:cs="Arial"/>
        </w:rPr>
        <w:t xml:space="preserve"> </w:t>
      </w:r>
      <w:proofErr w:type="spellStart"/>
      <w:r w:rsidRPr="003B2197">
        <w:rPr>
          <w:rStyle w:val="CodeChar"/>
          <w:rFonts w:eastAsia="Calibri"/>
          <w:szCs w:val="20"/>
        </w:rPr>
        <w:t>dsd:SeriesType</w:t>
      </w:r>
      <w:proofErr w:type="spellEnd"/>
      <w:r w:rsidRPr="003B2197">
        <w:rPr>
          <w:rFonts w:cs="Arial"/>
        </w:rPr>
        <w:t>. The complex type content model will be as follows:</w:t>
      </w:r>
    </w:p>
    <w:p w14:paraId="704893CF" w14:textId="77777777" w:rsidR="007F2B31" w:rsidRPr="003B2197" w:rsidRDefault="007F2B31" w:rsidP="00900C0B">
      <w:pPr>
        <w:pStyle w:val="ListParagraph"/>
        <w:numPr>
          <w:ilvl w:val="0"/>
          <w:numId w:val="17"/>
        </w:numPr>
        <w:jc w:val="both"/>
        <w:rPr>
          <w:rFonts w:cs="Arial"/>
          <w:sz w:val="20"/>
          <w:szCs w:val="20"/>
          <w:lang w:val="en-GB"/>
        </w:rPr>
      </w:pPr>
      <w:r w:rsidRPr="003B2197">
        <w:rPr>
          <w:rFonts w:cs="Arial"/>
          <w:sz w:val="20"/>
          <w:szCs w:val="20"/>
          <w:lang w:val="en-GB"/>
        </w:rPr>
        <w:t>A sequence consisting of:</w:t>
      </w:r>
    </w:p>
    <w:p w14:paraId="2B5B5420" w14:textId="77777777" w:rsidR="007F2B31" w:rsidRPr="003B2197" w:rsidRDefault="007F2B31" w:rsidP="00900C0B">
      <w:pPr>
        <w:pStyle w:val="ListParagraph"/>
        <w:numPr>
          <w:ilvl w:val="1"/>
          <w:numId w:val="17"/>
        </w:numPr>
        <w:jc w:val="both"/>
        <w:rPr>
          <w:rFonts w:cs="Arial"/>
          <w:sz w:val="20"/>
          <w:szCs w:val="20"/>
          <w:lang w:val="en-GB"/>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with a minimum occurrence of 0</w:t>
      </w:r>
    </w:p>
    <w:p w14:paraId="69B72710" w14:textId="77777777" w:rsidR="007B335E" w:rsidRPr="003B2197" w:rsidRDefault="007B335E" w:rsidP="00900C0B">
      <w:pPr>
        <w:pStyle w:val="ListParagraph"/>
        <w:numPr>
          <w:ilvl w:val="1"/>
          <w:numId w:val="17"/>
        </w:numPr>
        <w:jc w:val="both"/>
        <w:rPr>
          <w:rFonts w:cs="Arial"/>
          <w:sz w:val="20"/>
          <w:szCs w:val="20"/>
          <w:lang w:val="en-GB"/>
        </w:rPr>
      </w:pPr>
      <w:r w:rsidRPr="003B2197">
        <w:rPr>
          <w:rStyle w:val="CodeChar"/>
          <w:sz w:val="20"/>
          <w:szCs w:val="20"/>
        </w:rPr>
        <w:t xml:space="preserve">If any attributes with complex representation </w:t>
      </w:r>
      <w:r w:rsidRPr="003B2197">
        <w:rPr>
          <w:rFonts w:cs="Arial"/>
          <w:sz w:val="20"/>
          <w:szCs w:val="20"/>
          <w:lang w:val="en-GB"/>
        </w:rPr>
        <w:t xml:space="preserve">defined in the data structure declares an attribute relationship with a dimension that is not at the observation level,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3262900B" w14:textId="338E699A" w:rsidR="007F2B31" w:rsidRPr="003B2197" w:rsidRDefault="007F2B31" w:rsidP="00900C0B">
      <w:pPr>
        <w:pStyle w:val="ListParagraph"/>
        <w:numPr>
          <w:ilvl w:val="1"/>
          <w:numId w:val="17"/>
        </w:numPr>
        <w:jc w:val="both"/>
        <w:rPr>
          <w:rFonts w:cs="Arial"/>
          <w:sz w:val="20"/>
          <w:szCs w:val="20"/>
          <w:lang w:val="en-GB"/>
        </w:rPr>
      </w:pPr>
      <w:r w:rsidRPr="003B2197">
        <w:rPr>
          <w:rFonts w:cs="Arial"/>
          <w:sz w:val="20"/>
          <w:szCs w:val="20"/>
          <w:lang w:val="en-GB"/>
        </w:rPr>
        <w:t xml:space="preserve">A local element named </w:t>
      </w:r>
      <w:proofErr w:type="spellStart"/>
      <w:r w:rsidRPr="003B2197">
        <w:rPr>
          <w:rStyle w:val="CodeChar"/>
          <w:sz w:val="20"/>
          <w:szCs w:val="20"/>
        </w:rPr>
        <w:t>Obs</w:t>
      </w:r>
      <w:proofErr w:type="spellEnd"/>
      <w:r w:rsidRPr="003B2197">
        <w:rPr>
          <w:rFonts w:cs="Arial"/>
          <w:sz w:val="20"/>
          <w:szCs w:val="20"/>
          <w:lang w:val="en-GB"/>
        </w:rPr>
        <w:t xml:space="preserve">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ObsType</w:t>
      </w:r>
      <w:proofErr w:type="spellEnd"/>
      <w:r w:rsidRPr="003B2197">
        <w:rPr>
          <w:rFonts w:cs="Arial"/>
          <w:sz w:val="20"/>
          <w:szCs w:val="20"/>
          <w:lang w:val="en-GB"/>
        </w:rPr>
        <w:t xml:space="preserve"> (as defined in the </w:t>
      </w:r>
      <w:r w:rsidRPr="003B2197">
        <w:rPr>
          <w:rFonts w:cs="Arial"/>
          <w:sz w:val="20"/>
          <w:szCs w:val="20"/>
          <w:lang w:val="en-GB"/>
        </w:rPr>
        <w:fldChar w:fldCharType="begin"/>
      </w:r>
      <w:r w:rsidRPr="003B2197">
        <w:rPr>
          <w:rFonts w:cs="Arial"/>
          <w:sz w:val="20"/>
          <w:szCs w:val="20"/>
          <w:lang w:val="en-GB"/>
        </w:rPr>
        <w:instrText xml:space="preserve"> REF _Ref276078161 \h  \* MERGEFORMAT </w:instrText>
      </w:r>
      <w:r w:rsidRPr="003B2197">
        <w:rPr>
          <w:rFonts w:cs="Arial"/>
          <w:sz w:val="20"/>
          <w:szCs w:val="20"/>
          <w:lang w:val="en-GB"/>
        </w:rPr>
      </w:r>
      <w:r w:rsidRPr="003B2197">
        <w:rPr>
          <w:rFonts w:cs="Arial"/>
          <w:sz w:val="20"/>
          <w:szCs w:val="20"/>
          <w:lang w:val="en-GB"/>
        </w:rPr>
        <w:fldChar w:fldCharType="separate"/>
      </w:r>
      <w:proofErr w:type="spellStart"/>
      <w:r w:rsidRPr="003B2197">
        <w:rPr>
          <w:rFonts w:cs="Arial"/>
          <w:sz w:val="20"/>
          <w:szCs w:val="20"/>
          <w:lang w:val="en-GB"/>
        </w:rPr>
        <w:t>ObsType</w:t>
      </w:r>
      <w:proofErr w:type="spellEnd"/>
      <w:r w:rsidRPr="003B2197">
        <w:rPr>
          <w:rFonts w:cs="Arial"/>
          <w:sz w:val="20"/>
          <w:szCs w:val="20"/>
          <w:lang w:val="en-GB"/>
        </w:rPr>
        <w:fldChar w:fldCharType="end"/>
      </w:r>
      <w:r w:rsidRPr="003B2197">
        <w:rPr>
          <w:rFonts w:cs="Arial"/>
          <w:sz w:val="20"/>
          <w:szCs w:val="20"/>
          <w:lang w:val="en-GB"/>
        </w:rPr>
        <w:t xml:space="preserve"> section which follows)</w:t>
      </w:r>
    </w:p>
    <w:p w14:paraId="7975F8B5" w14:textId="548971BD" w:rsidR="00023823" w:rsidRPr="003B2197" w:rsidRDefault="00023823" w:rsidP="00900C0B">
      <w:pPr>
        <w:pStyle w:val="ListParagraph"/>
        <w:numPr>
          <w:ilvl w:val="1"/>
          <w:numId w:val="17"/>
        </w:numPr>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the series,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w:t>
      </w:r>
      <w:r w:rsidR="00900C0B" w:rsidRPr="003B2197">
        <w:rPr>
          <w:rFonts w:cs="Arial"/>
          <w:sz w:val="20"/>
          <w:szCs w:val="20"/>
          <w:lang w:val="en-GB"/>
        </w:rPr>
        <w:t>minimum occurrence</w:t>
      </w:r>
      <w:r w:rsidRPr="003B2197">
        <w:rPr>
          <w:rFonts w:cs="Arial"/>
          <w:sz w:val="20"/>
          <w:szCs w:val="20"/>
          <w:lang w:val="en-GB"/>
        </w:rPr>
        <w:t xml:space="preserve"> of 0</w:t>
      </w:r>
    </w:p>
    <w:p w14:paraId="4084995C" w14:textId="0ED122D1" w:rsidR="00B72109" w:rsidRPr="003B2197" w:rsidRDefault="004F7170" w:rsidP="00900C0B">
      <w:pPr>
        <w:pStyle w:val="ListParagraph"/>
        <w:numPr>
          <w:ilvl w:val="0"/>
          <w:numId w:val="17"/>
        </w:numPr>
        <w:jc w:val="both"/>
        <w:rPr>
          <w:rFonts w:cs="Arial"/>
          <w:sz w:val="20"/>
          <w:szCs w:val="20"/>
          <w:lang w:val="en-GB"/>
        </w:rPr>
      </w:pPr>
      <w:r w:rsidRPr="003B2197">
        <w:rPr>
          <w:rFonts w:cs="Arial"/>
          <w:sz w:val="20"/>
          <w:szCs w:val="20"/>
          <w:lang w:val="en-GB"/>
        </w:rPr>
        <w:t xml:space="preserve">An </w:t>
      </w:r>
      <w:r w:rsidR="00B72109" w:rsidRPr="003B2197">
        <w:rPr>
          <w:rFonts w:cs="Arial"/>
          <w:sz w:val="20"/>
          <w:szCs w:val="20"/>
          <w:lang w:val="en-GB"/>
        </w:rPr>
        <w:t xml:space="preserve">attribute named </w:t>
      </w:r>
      <w:r w:rsidR="00B72109" w:rsidRPr="003B2197">
        <w:rPr>
          <w:rStyle w:val="CodeChar"/>
          <w:sz w:val="20"/>
          <w:szCs w:val="20"/>
        </w:rPr>
        <w:t xml:space="preserve">TIME_PERIOD </w:t>
      </w:r>
      <w:r w:rsidR="00B72109" w:rsidRPr="003B2197">
        <w:rPr>
          <w:rFonts w:cs="Arial"/>
          <w:sz w:val="20"/>
          <w:szCs w:val="20"/>
          <w:lang w:val="en-GB"/>
        </w:rPr>
        <w:t xml:space="preserve">with a type of </w:t>
      </w:r>
      <w:proofErr w:type="spellStart"/>
      <w:r w:rsidR="00B72109" w:rsidRPr="003B2197">
        <w:rPr>
          <w:rStyle w:val="CodeChar"/>
          <w:sz w:val="20"/>
          <w:szCs w:val="20"/>
        </w:rPr>
        <w:t>common:ObservationalTimePeriod</w:t>
      </w:r>
      <w:proofErr w:type="spellEnd"/>
      <w:r w:rsidRPr="003B2197">
        <w:rPr>
          <w:rStyle w:val="CodeChar"/>
          <w:sz w:val="20"/>
          <w:szCs w:val="20"/>
        </w:rPr>
        <w:t xml:space="preserve">. If the dimension at the observation level is the time dimension (TIME_PERIOD) or there is no time </w:t>
      </w:r>
      <w:r w:rsidR="00900C0B" w:rsidRPr="003B2197">
        <w:rPr>
          <w:rStyle w:val="CodeChar"/>
          <w:sz w:val="20"/>
          <w:szCs w:val="20"/>
        </w:rPr>
        <w:t>dimension</w:t>
      </w:r>
      <w:r w:rsidRPr="003B2197">
        <w:rPr>
          <w:rStyle w:val="CodeChar"/>
          <w:sz w:val="20"/>
          <w:szCs w:val="20"/>
        </w:rPr>
        <w:t xml:space="preserve"> defin</w:t>
      </w:r>
      <w:r w:rsidR="004E108A" w:rsidRPr="003B2197">
        <w:rPr>
          <w:rStyle w:val="CodeChar"/>
          <w:sz w:val="20"/>
          <w:szCs w:val="20"/>
        </w:rPr>
        <w:t>ed by the data structure</w:t>
      </w:r>
      <w:r w:rsidR="004E108A" w:rsidRPr="003B2197">
        <w:rPr>
          <w:rFonts w:cs="Arial"/>
          <w:sz w:val="20"/>
          <w:szCs w:val="20"/>
          <w:lang w:val="en-GB"/>
        </w:rPr>
        <w:t>,</w:t>
      </w:r>
      <w:r w:rsidR="00B72109" w:rsidRPr="003B2197">
        <w:rPr>
          <w:rFonts w:cs="Arial"/>
          <w:sz w:val="20"/>
          <w:szCs w:val="20"/>
          <w:lang w:val="en-GB"/>
        </w:rPr>
        <w:t xml:space="preserve"> a usage of </w:t>
      </w:r>
      <w:r w:rsidR="00B72109" w:rsidRPr="003B2197">
        <w:rPr>
          <w:rStyle w:val="CodeChar"/>
          <w:sz w:val="20"/>
          <w:szCs w:val="20"/>
        </w:rPr>
        <w:t>prohibited</w:t>
      </w:r>
      <w:r w:rsidR="004E108A" w:rsidRPr="003B2197">
        <w:rPr>
          <w:rStyle w:val="CodeChar"/>
          <w:sz w:val="20"/>
          <w:szCs w:val="20"/>
        </w:rPr>
        <w:t xml:space="preserve">; </w:t>
      </w:r>
      <w:r w:rsidR="00900C0B" w:rsidRPr="003B2197">
        <w:rPr>
          <w:rStyle w:val="CodeChar"/>
          <w:sz w:val="20"/>
          <w:szCs w:val="20"/>
        </w:rPr>
        <w:t>otherwise,</w:t>
      </w:r>
      <w:r w:rsidR="004E108A" w:rsidRPr="003B2197">
        <w:rPr>
          <w:rStyle w:val="CodeChar"/>
          <w:sz w:val="20"/>
          <w:szCs w:val="20"/>
        </w:rPr>
        <w:t xml:space="preserve"> a usage of required</w:t>
      </w:r>
    </w:p>
    <w:p w14:paraId="0A3CB9CF" w14:textId="6BF94F2F" w:rsidR="007F2B31" w:rsidRPr="003B2197" w:rsidRDefault="007F2B31" w:rsidP="00900C0B">
      <w:pPr>
        <w:pStyle w:val="ListParagraph"/>
        <w:numPr>
          <w:ilvl w:val="0"/>
          <w:numId w:val="17"/>
        </w:numPr>
        <w:jc w:val="both"/>
        <w:rPr>
          <w:rStyle w:val="CodeChar"/>
          <w:sz w:val="20"/>
          <w:szCs w:val="20"/>
        </w:rPr>
      </w:pPr>
      <w:r w:rsidRPr="003B2197">
        <w:rPr>
          <w:rFonts w:cs="Arial"/>
          <w:sz w:val="20"/>
          <w:szCs w:val="20"/>
          <w:lang w:val="en-GB"/>
        </w:rPr>
        <w:t>An attribute for each dimension defined by the data structure definition, except for the dimension at the observation level</w:t>
      </w:r>
      <w:r w:rsidR="00B72109" w:rsidRPr="003B2197">
        <w:rPr>
          <w:rFonts w:cs="Arial"/>
          <w:sz w:val="20"/>
          <w:szCs w:val="20"/>
          <w:lang w:val="en-GB"/>
        </w:rPr>
        <w:t xml:space="preserve"> and the time dimension (TIME_PERIOD)</w:t>
      </w:r>
      <w:r w:rsidRPr="003B2197">
        <w:rPr>
          <w:rFonts w:cs="Arial"/>
          <w:sz w:val="20"/>
          <w:szCs w:val="20"/>
          <w:lang w:val="en-GB"/>
        </w:rPr>
        <w:t xml:space="preserve">.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required</w:t>
      </w:r>
    </w:p>
    <w:p w14:paraId="5ED11E0A" w14:textId="53C67113" w:rsidR="007F2B31" w:rsidRPr="003B2197" w:rsidRDefault="007F2B31" w:rsidP="00900C0B">
      <w:pPr>
        <w:pStyle w:val="ListParagraph"/>
        <w:keepLines/>
        <w:numPr>
          <w:ilvl w:val="0"/>
          <w:numId w:val="17"/>
        </w:numPr>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attribute defined</w:t>
      </w:r>
      <w:r w:rsidR="001554F0" w:rsidRPr="003B2197">
        <w:rPr>
          <w:rFonts w:cs="Arial"/>
          <w:sz w:val="20"/>
          <w:szCs w:val="20"/>
          <w:lang w:val="en-GB"/>
        </w:rPr>
        <w:t xml:space="preserve"> with simple representation</w:t>
      </w:r>
      <w:r w:rsidRPr="003B2197">
        <w:rPr>
          <w:rFonts w:cs="Arial"/>
          <w:sz w:val="20"/>
          <w:szCs w:val="20"/>
          <w:lang w:val="en-GB"/>
        </w:rPr>
        <w:t xml:space="preserve"> in the data structure that declares an attribute relationship with any dimension outside of the dimension at the observation level (so long as it does not also declare an attachment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177A5F2B" w14:textId="77777777" w:rsidR="007B335E" w:rsidRPr="003B2197" w:rsidRDefault="007B335E" w:rsidP="00EB60F7">
      <w:pPr>
        <w:pStyle w:val="Heading3"/>
      </w:pPr>
      <w:bookmarkStart w:id="64" w:name="_Toc197687419"/>
      <w:bookmarkStart w:id="65" w:name="_Ref276078161"/>
      <w:bookmarkStart w:id="66" w:name="_Toc276545396"/>
      <w:bookmarkStart w:id="67" w:name="_Toc290069342"/>
      <w:proofErr w:type="spellStart"/>
      <w:r w:rsidRPr="003B2197">
        <w:t>AttsType</w:t>
      </w:r>
      <w:bookmarkEnd w:id="64"/>
      <w:proofErr w:type="spellEnd"/>
    </w:p>
    <w:p w14:paraId="4CA1BFEC" w14:textId="40A095BC" w:rsidR="007B335E" w:rsidRPr="003B2197" w:rsidRDefault="00944F28" w:rsidP="00900C0B">
      <w:pPr>
        <w:jc w:val="both"/>
        <w:rPr>
          <w:rFonts w:cs="Arial"/>
        </w:rPr>
      </w:pPr>
      <w:r w:rsidRPr="003B2197">
        <w:rPr>
          <w:rFonts w:cs="Arial"/>
        </w:rPr>
        <w:t>A</w:t>
      </w:r>
      <w:r w:rsidR="007B335E" w:rsidRPr="003B2197">
        <w:rPr>
          <w:rFonts w:cs="Arial"/>
        </w:rPr>
        <w:t xml:space="preserve"> complex type name</w:t>
      </w:r>
      <w:r w:rsidRPr="003B2197">
        <w:rPr>
          <w:rFonts w:cs="Arial"/>
        </w:rPr>
        <w:t>d</w:t>
      </w:r>
      <w:r w:rsidR="007B335E" w:rsidRPr="003B2197">
        <w:rPr>
          <w:rFonts w:cs="Arial"/>
        </w:rPr>
        <w:t xml:space="preserve"> </w:t>
      </w:r>
      <w:proofErr w:type="spellStart"/>
      <w:r w:rsidRPr="003B2197">
        <w:rPr>
          <w:rStyle w:val="CodeChar"/>
          <w:rFonts w:eastAsia="Calibri"/>
          <w:szCs w:val="20"/>
        </w:rPr>
        <w:t>AttsType</w:t>
      </w:r>
      <w:proofErr w:type="spellEnd"/>
      <w:r w:rsidR="007B335E" w:rsidRPr="003B2197">
        <w:rPr>
          <w:rFonts w:cs="Arial"/>
        </w:rPr>
        <w:t xml:space="preserve"> must be created. Its content model will be derived via restriction</w:t>
      </w:r>
      <w:r w:rsidRPr="003B2197">
        <w:rPr>
          <w:rFonts w:cs="Arial"/>
        </w:rPr>
        <w:t xml:space="preserve"> of</w:t>
      </w:r>
      <w:r w:rsidR="007B335E" w:rsidRPr="003B2197">
        <w:rPr>
          <w:rFonts w:cs="Arial"/>
        </w:rPr>
        <w:t xml:space="preserve"> </w:t>
      </w:r>
      <w:proofErr w:type="spellStart"/>
      <w:r w:rsidR="007B335E" w:rsidRPr="003B2197">
        <w:rPr>
          <w:rStyle w:val="CodeChar"/>
          <w:rFonts w:eastAsia="Calibri"/>
          <w:szCs w:val="20"/>
        </w:rPr>
        <w:t>dsd:</w:t>
      </w:r>
      <w:r w:rsidRPr="003B2197">
        <w:rPr>
          <w:rStyle w:val="CodeChar"/>
          <w:rFonts w:eastAsia="Calibri"/>
          <w:szCs w:val="20"/>
        </w:rPr>
        <w:t>Atts</w:t>
      </w:r>
      <w:r w:rsidR="007B335E" w:rsidRPr="003B2197">
        <w:rPr>
          <w:rStyle w:val="CodeChar"/>
          <w:rFonts w:eastAsia="Calibri"/>
          <w:szCs w:val="20"/>
        </w:rPr>
        <w:t>Type</w:t>
      </w:r>
      <w:proofErr w:type="spellEnd"/>
      <w:r w:rsidR="007B335E" w:rsidRPr="003B2197">
        <w:rPr>
          <w:rFonts w:cs="Arial"/>
        </w:rPr>
        <w:t>. The complex type content model will be as follows:</w:t>
      </w:r>
    </w:p>
    <w:p w14:paraId="744CAFA0" w14:textId="77777777" w:rsidR="007B335E" w:rsidRPr="003B2197" w:rsidRDefault="007B335E" w:rsidP="00946FFF">
      <w:pPr>
        <w:pStyle w:val="ListParagraph"/>
        <w:numPr>
          <w:ilvl w:val="0"/>
          <w:numId w:val="37"/>
        </w:numPr>
        <w:rPr>
          <w:rFonts w:cs="Arial"/>
          <w:sz w:val="20"/>
          <w:szCs w:val="20"/>
          <w:lang w:val="en-GB"/>
        </w:rPr>
      </w:pPr>
      <w:r w:rsidRPr="003B2197">
        <w:rPr>
          <w:rFonts w:cs="Arial"/>
          <w:sz w:val="20"/>
          <w:szCs w:val="20"/>
          <w:lang w:val="en-GB"/>
        </w:rPr>
        <w:t>A sequence consisting of:</w:t>
      </w:r>
    </w:p>
    <w:p w14:paraId="3CFA86BC" w14:textId="77777777" w:rsidR="007B335E" w:rsidRPr="003B2197" w:rsidRDefault="007B335E" w:rsidP="00900C0B">
      <w:pPr>
        <w:pStyle w:val="ListParagraph"/>
        <w:numPr>
          <w:ilvl w:val="1"/>
          <w:numId w:val="37"/>
        </w:numPr>
        <w:jc w:val="both"/>
        <w:rPr>
          <w:rFonts w:cs="Arial"/>
          <w:sz w:val="20"/>
          <w:szCs w:val="20"/>
          <w:lang w:val="en-GB"/>
        </w:rPr>
      </w:pPr>
      <w:r w:rsidRPr="003B2197">
        <w:rPr>
          <w:rFonts w:cs="Arial"/>
          <w:sz w:val="20"/>
          <w:szCs w:val="20"/>
          <w:lang w:val="en-GB"/>
        </w:rPr>
        <w:lastRenderedPageBreak/>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with a minimum occurrence of 0</w:t>
      </w:r>
    </w:p>
    <w:p w14:paraId="720FACA4" w14:textId="77777777" w:rsidR="007B335E" w:rsidRPr="003B2197" w:rsidRDefault="007B335E" w:rsidP="00900C0B">
      <w:pPr>
        <w:pStyle w:val="ListParagraph"/>
        <w:numPr>
          <w:ilvl w:val="1"/>
          <w:numId w:val="37"/>
        </w:numPr>
        <w:jc w:val="both"/>
        <w:rPr>
          <w:rFonts w:cs="Arial"/>
          <w:sz w:val="20"/>
          <w:szCs w:val="20"/>
          <w:lang w:val="en-GB"/>
        </w:rPr>
      </w:pPr>
      <w:r w:rsidRPr="003B2197">
        <w:rPr>
          <w:rStyle w:val="CodeChar"/>
          <w:sz w:val="20"/>
          <w:szCs w:val="20"/>
        </w:rPr>
        <w:t xml:space="preserve">If any attributes with complex representation </w:t>
      </w:r>
      <w:r w:rsidR="00944F28" w:rsidRPr="003B2197">
        <w:rPr>
          <w:rStyle w:val="CodeChar"/>
          <w:sz w:val="20"/>
          <w:szCs w:val="20"/>
        </w:rPr>
        <w:t xml:space="preserve">are </w:t>
      </w:r>
      <w:r w:rsidRPr="003B2197">
        <w:rPr>
          <w:rFonts w:cs="Arial"/>
          <w:sz w:val="20"/>
          <w:szCs w:val="20"/>
          <w:lang w:val="en-GB"/>
        </w:rPr>
        <w:t xml:space="preserve">defined in the data structure,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05DC6E50" w14:textId="7DD9C488" w:rsidR="004E108A" w:rsidRPr="003B2197" w:rsidRDefault="004E108A" w:rsidP="00900C0B">
      <w:pPr>
        <w:pStyle w:val="ListParagraph"/>
        <w:numPr>
          <w:ilvl w:val="0"/>
          <w:numId w:val="37"/>
        </w:numPr>
        <w:jc w:val="both"/>
        <w:rPr>
          <w:rFonts w:cs="Arial"/>
          <w:sz w:val="20"/>
          <w:szCs w:val="20"/>
          <w:lang w:val="en-GB"/>
        </w:rPr>
      </w:pPr>
      <w:r w:rsidRPr="003B2197">
        <w:rPr>
          <w:rStyle w:val="CodeChar"/>
          <w:sz w:val="20"/>
          <w:szCs w:val="20"/>
        </w:rPr>
        <w:t>If there is no dimension (TIME_PERIOD) defined by the data structure</w:t>
      </w:r>
      <w:r w:rsidRPr="003B2197">
        <w:rPr>
          <w:rFonts w:cs="Arial"/>
          <w:sz w:val="20"/>
          <w:szCs w:val="20"/>
          <w:lang w:val="en-GB"/>
        </w:rPr>
        <w:t xml:space="preserve">, an attribute named </w:t>
      </w:r>
      <w:r w:rsidRPr="003B2197">
        <w:rPr>
          <w:rStyle w:val="CodeChar"/>
          <w:sz w:val="20"/>
          <w:szCs w:val="20"/>
        </w:rPr>
        <w:t xml:space="preserve">TIME_PERIOD </w:t>
      </w:r>
      <w:r w:rsidRPr="003B2197">
        <w:rPr>
          <w:rFonts w:cs="Arial"/>
          <w:sz w:val="20"/>
          <w:szCs w:val="20"/>
          <w:lang w:val="en-GB"/>
        </w:rPr>
        <w:t xml:space="preserve">with a type of </w:t>
      </w:r>
      <w:proofErr w:type="spellStart"/>
      <w:r w:rsidRPr="003B2197">
        <w:rPr>
          <w:rStyle w:val="CodeChar"/>
          <w:sz w:val="20"/>
          <w:szCs w:val="20"/>
        </w:rPr>
        <w:t>common:ObservationalTimePeriod</w:t>
      </w:r>
      <w:proofErr w:type="spellEnd"/>
      <w:r w:rsidRPr="003B2197">
        <w:rPr>
          <w:rStyle w:val="CodeChar"/>
          <w:sz w:val="20"/>
          <w:szCs w:val="20"/>
        </w:rPr>
        <w:t xml:space="preserve">, and </w:t>
      </w:r>
      <w:r w:rsidRPr="003B2197">
        <w:rPr>
          <w:rFonts w:cs="Arial"/>
          <w:sz w:val="20"/>
          <w:szCs w:val="20"/>
          <w:lang w:val="en-GB"/>
        </w:rPr>
        <w:t xml:space="preserve">a usage of </w:t>
      </w:r>
      <w:r w:rsidRPr="003B2197">
        <w:rPr>
          <w:rStyle w:val="CodeChar"/>
          <w:sz w:val="20"/>
          <w:szCs w:val="20"/>
        </w:rPr>
        <w:t>prohibited</w:t>
      </w:r>
    </w:p>
    <w:p w14:paraId="5E5F0151" w14:textId="4BC9555B" w:rsidR="007B335E" w:rsidRPr="003B2197" w:rsidRDefault="007B335E" w:rsidP="00900C0B">
      <w:pPr>
        <w:pStyle w:val="ListParagraph"/>
        <w:numPr>
          <w:ilvl w:val="0"/>
          <w:numId w:val="37"/>
        </w:numPr>
        <w:jc w:val="both"/>
        <w:rPr>
          <w:rStyle w:val="CodeChar"/>
          <w:sz w:val="20"/>
          <w:szCs w:val="20"/>
        </w:rPr>
      </w:pPr>
      <w:r w:rsidRPr="003B2197">
        <w:rPr>
          <w:rFonts w:cs="Arial"/>
          <w:sz w:val="20"/>
          <w:szCs w:val="20"/>
          <w:lang w:val="en-GB"/>
        </w:rPr>
        <w:t xml:space="preserve">An attribute for </w:t>
      </w:r>
      <w:r w:rsidR="00944F28" w:rsidRPr="003B2197">
        <w:rPr>
          <w:rFonts w:cs="Arial"/>
          <w:sz w:val="20"/>
          <w:szCs w:val="20"/>
          <w:lang w:val="en-GB"/>
        </w:rPr>
        <w:t>all</w:t>
      </w:r>
      <w:r w:rsidRPr="003B2197">
        <w:rPr>
          <w:rFonts w:cs="Arial"/>
          <w:sz w:val="20"/>
          <w:szCs w:val="20"/>
          <w:lang w:val="en-GB"/>
        </w:rPr>
        <w:t xml:space="preserve"> dimension defined by the data structure definition.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00944F28" w:rsidRPr="003B2197">
        <w:rPr>
          <w:rStyle w:val="CodeChar"/>
          <w:sz w:val="20"/>
          <w:szCs w:val="20"/>
        </w:rPr>
        <w:t>optional</w:t>
      </w:r>
    </w:p>
    <w:p w14:paraId="284683C0" w14:textId="6C13DBF5" w:rsidR="007B335E" w:rsidRPr="003B2197" w:rsidRDefault="007B335E" w:rsidP="00900C0B">
      <w:pPr>
        <w:pStyle w:val="ListParagraph"/>
        <w:keepLines/>
        <w:numPr>
          <w:ilvl w:val="0"/>
          <w:numId w:val="37"/>
        </w:numPr>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 xml:space="preserve">attribute defined with simple representation in the data structure.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3439274E" w14:textId="77777777" w:rsidR="007F2B31" w:rsidRPr="003B2197" w:rsidRDefault="007F2B31" w:rsidP="00EB60F7">
      <w:pPr>
        <w:pStyle w:val="Heading3"/>
      </w:pPr>
      <w:bookmarkStart w:id="68" w:name="_Toc197687420"/>
      <w:proofErr w:type="spellStart"/>
      <w:r w:rsidRPr="003B2197">
        <w:t>ObsType</w:t>
      </w:r>
      <w:bookmarkEnd w:id="65"/>
      <w:bookmarkEnd w:id="66"/>
      <w:bookmarkEnd w:id="67"/>
      <w:bookmarkEnd w:id="68"/>
      <w:proofErr w:type="spellEnd"/>
    </w:p>
    <w:p w14:paraId="0FA5AAEA" w14:textId="77777777" w:rsidR="007F2B31" w:rsidRPr="003B2197" w:rsidRDefault="007F2B31" w:rsidP="00900C0B">
      <w:pPr>
        <w:jc w:val="both"/>
        <w:rPr>
          <w:rFonts w:cs="Arial"/>
        </w:rPr>
      </w:pPr>
      <w:r w:rsidRPr="003B2197">
        <w:rPr>
          <w:rFonts w:cs="Arial"/>
        </w:rPr>
        <w:t xml:space="preserve">A complex type name </w:t>
      </w:r>
      <w:proofErr w:type="spellStart"/>
      <w:r w:rsidRPr="003B2197">
        <w:rPr>
          <w:rStyle w:val="CodeChar"/>
          <w:rFonts w:eastAsia="Calibri"/>
          <w:szCs w:val="20"/>
        </w:rPr>
        <w:t>ObsType</w:t>
      </w:r>
      <w:proofErr w:type="spellEnd"/>
      <w:r w:rsidRPr="003B2197">
        <w:rPr>
          <w:rFonts w:cs="Arial"/>
        </w:rPr>
        <w:t xml:space="preserve"> must be created. Its content model will be derived via restriction</w:t>
      </w:r>
      <w:r w:rsidR="007B335E" w:rsidRPr="003B2197">
        <w:rPr>
          <w:rFonts w:cs="Arial"/>
        </w:rPr>
        <w:t xml:space="preserve"> of </w:t>
      </w:r>
      <w:r w:rsidRPr="003B2197">
        <w:rPr>
          <w:rFonts w:cs="Arial"/>
        </w:rPr>
        <w:t xml:space="preserve">the base type </w:t>
      </w:r>
      <w:proofErr w:type="spellStart"/>
      <w:r w:rsidRPr="003B2197">
        <w:rPr>
          <w:rStyle w:val="CodeChar"/>
          <w:rFonts w:eastAsia="Calibri"/>
          <w:szCs w:val="20"/>
        </w:rPr>
        <w:t>dsd:ObsType</w:t>
      </w:r>
      <w:proofErr w:type="spellEnd"/>
      <w:r w:rsidRPr="003B2197">
        <w:rPr>
          <w:rFonts w:cs="Arial"/>
        </w:rPr>
        <w:t>. The complex type content model will be as follows:</w:t>
      </w:r>
    </w:p>
    <w:p w14:paraId="619A82BC" w14:textId="77777777" w:rsidR="007F2B31" w:rsidRPr="003B2197" w:rsidRDefault="007F2B31" w:rsidP="00900C0B">
      <w:pPr>
        <w:pStyle w:val="ListParagraph"/>
        <w:numPr>
          <w:ilvl w:val="0"/>
          <w:numId w:val="18"/>
        </w:numPr>
        <w:jc w:val="both"/>
        <w:rPr>
          <w:rFonts w:cs="Arial"/>
          <w:sz w:val="20"/>
          <w:szCs w:val="20"/>
          <w:lang w:val="en-GB"/>
        </w:rPr>
      </w:pPr>
      <w:r w:rsidRPr="003B2197">
        <w:rPr>
          <w:rFonts w:cs="Arial"/>
          <w:sz w:val="20"/>
          <w:szCs w:val="20"/>
          <w:lang w:val="en-GB"/>
        </w:rPr>
        <w:t>A sequence consisting of:</w:t>
      </w:r>
    </w:p>
    <w:p w14:paraId="7F965B2E" w14:textId="77777777" w:rsidR="007F2B31" w:rsidRPr="003B2197" w:rsidRDefault="007F2B31" w:rsidP="00900C0B">
      <w:pPr>
        <w:pStyle w:val="ListParagraph"/>
        <w:numPr>
          <w:ilvl w:val="1"/>
          <w:numId w:val="18"/>
        </w:numPr>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463501B3" w14:textId="515E7DA7" w:rsidR="007B335E" w:rsidRPr="003B2197" w:rsidRDefault="007B335E" w:rsidP="00900C0B">
      <w:pPr>
        <w:pStyle w:val="ListParagraph"/>
        <w:numPr>
          <w:ilvl w:val="1"/>
          <w:numId w:val="18"/>
        </w:numPr>
        <w:jc w:val="both"/>
        <w:rPr>
          <w:rStyle w:val="CodeChar"/>
          <w:rFonts w:cs="Arial"/>
          <w:sz w:val="20"/>
          <w:szCs w:val="20"/>
        </w:rPr>
      </w:pPr>
      <w:r w:rsidRPr="003B2197">
        <w:rPr>
          <w:rStyle w:val="CodeChar"/>
          <w:sz w:val="20"/>
          <w:szCs w:val="20"/>
        </w:rPr>
        <w:t xml:space="preserve">If any measures with complex representations are defined in the data structure, any attributes with complex representation </w:t>
      </w:r>
      <w:r w:rsidRPr="003B2197">
        <w:rPr>
          <w:rFonts w:cs="Arial"/>
          <w:sz w:val="20"/>
          <w:szCs w:val="20"/>
          <w:lang w:val="en-GB"/>
        </w:rPr>
        <w:t xml:space="preserve">that declare an attribute relationship with the observation,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31074A7B" w14:textId="2A55E1BD" w:rsidR="006E16DB" w:rsidRPr="003B2197" w:rsidRDefault="006E16DB" w:rsidP="00900C0B">
      <w:pPr>
        <w:pStyle w:val="ListParagraph"/>
        <w:numPr>
          <w:ilvl w:val="1"/>
          <w:numId w:val="18"/>
        </w:numPr>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the observation,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w:t>
      </w:r>
      <w:r w:rsidR="00900C0B" w:rsidRPr="003B2197">
        <w:rPr>
          <w:rFonts w:cs="Arial"/>
          <w:sz w:val="20"/>
          <w:szCs w:val="20"/>
          <w:lang w:val="en-GB"/>
        </w:rPr>
        <w:t>minimum occurrence</w:t>
      </w:r>
      <w:r w:rsidRPr="003B2197">
        <w:rPr>
          <w:rFonts w:cs="Arial"/>
          <w:sz w:val="20"/>
          <w:szCs w:val="20"/>
          <w:lang w:val="en-GB"/>
        </w:rPr>
        <w:t xml:space="preserve"> of 0</w:t>
      </w:r>
    </w:p>
    <w:p w14:paraId="0315B8D9" w14:textId="4B05D5BF" w:rsidR="007A3607" w:rsidRPr="003B2197" w:rsidRDefault="007A3607" w:rsidP="00900C0B">
      <w:pPr>
        <w:pStyle w:val="ListParagraph"/>
        <w:numPr>
          <w:ilvl w:val="0"/>
          <w:numId w:val="18"/>
        </w:numPr>
        <w:jc w:val="both"/>
        <w:rPr>
          <w:rFonts w:cs="Arial"/>
          <w:sz w:val="20"/>
          <w:szCs w:val="20"/>
          <w:lang w:val="en-GB"/>
        </w:rPr>
      </w:pPr>
      <w:r w:rsidRPr="003B2197">
        <w:rPr>
          <w:rFonts w:cs="Arial"/>
          <w:sz w:val="20"/>
          <w:szCs w:val="20"/>
          <w:lang w:val="en-GB"/>
        </w:rPr>
        <w:t xml:space="preserve">An attribute named </w:t>
      </w:r>
      <w:r w:rsidRPr="003B2197">
        <w:rPr>
          <w:rStyle w:val="CodeChar"/>
          <w:sz w:val="20"/>
          <w:szCs w:val="20"/>
        </w:rPr>
        <w:t>TIME_PERIOD</w:t>
      </w:r>
      <w:r w:rsidRPr="003B2197">
        <w:rPr>
          <w:rFonts w:cs="Arial"/>
          <w:sz w:val="20"/>
          <w:szCs w:val="20"/>
          <w:lang w:val="en-GB"/>
        </w:rPr>
        <w:t xml:space="preserve"> with a type of </w:t>
      </w:r>
      <w:r w:rsidRPr="003B2197">
        <w:rPr>
          <w:rStyle w:val="CodeChar"/>
          <w:sz w:val="20"/>
          <w:szCs w:val="20"/>
        </w:rPr>
        <w:t>common:</w:t>
      </w:r>
      <w:r w:rsidR="00B1244F" w:rsidRPr="00B1244F">
        <w:rPr>
          <w:rStyle w:val="Heading4Char"/>
          <w:rFonts w:cs="Arial"/>
          <w:b w:val="0"/>
          <w:bCs w:val="0"/>
          <w:sz w:val="20"/>
          <w:szCs w:val="20"/>
          <w:lang w:bidi="ml"/>
        </w:rPr>
        <w:t xml:space="preserve"> </w:t>
      </w:r>
      <w:proofErr w:type="spellStart"/>
      <w:r w:rsidR="00B1244F" w:rsidRPr="003B2197">
        <w:rPr>
          <w:rStyle w:val="Heading4Char"/>
          <w:rFonts w:cs="Arial"/>
          <w:b w:val="0"/>
          <w:bCs w:val="0"/>
          <w:sz w:val="20"/>
          <w:szCs w:val="20"/>
          <w:lang w:bidi="ml"/>
        </w:rPr>
        <w:t>ObservationalTimePeriodValueType</w:t>
      </w:r>
      <w:proofErr w:type="spellEnd"/>
      <w:r w:rsidRPr="003B2197">
        <w:rPr>
          <w:rFonts w:cs="Arial"/>
          <w:sz w:val="20"/>
          <w:szCs w:val="20"/>
          <w:lang w:val="en-GB"/>
        </w:rPr>
        <w:t>. If the dimension at the observation level is the time dimension (</w:t>
      </w:r>
      <w:r w:rsidRPr="003B2197">
        <w:rPr>
          <w:rStyle w:val="CodeChar"/>
          <w:sz w:val="20"/>
          <w:szCs w:val="20"/>
        </w:rPr>
        <w:t>TIME_PERIOD</w:t>
      </w:r>
      <w:r w:rsidRPr="003B2197">
        <w:rPr>
          <w:rFonts w:cs="Arial"/>
          <w:sz w:val="20"/>
          <w:szCs w:val="20"/>
          <w:lang w:val="en-GB"/>
        </w:rPr>
        <w:t>) or all dimensions</w:t>
      </w:r>
      <w:r w:rsidR="00727557" w:rsidRPr="003B2197">
        <w:rPr>
          <w:rFonts w:cs="Arial"/>
          <w:sz w:val="20"/>
          <w:szCs w:val="20"/>
          <w:lang w:val="en-GB"/>
        </w:rPr>
        <w:t xml:space="preserve"> and the time dimension is defined by the data structure</w:t>
      </w:r>
      <w:r w:rsidRPr="003B2197">
        <w:rPr>
          <w:rFonts w:cs="Arial"/>
          <w:sz w:val="20"/>
          <w:szCs w:val="20"/>
          <w:lang w:val="en-GB"/>
        </w:rPr>
        <w:t xml:space="preserve">, a usage of required; </w:t>
      </w:r>
      <w:r w:rsidR="00900C0B" w:rsidRPr="003B2197">
        <w:rPr>
          <w:rFonts w:cs="Arial"/>
          <w:sz w:val="20"/>
          <w:szCs w:val="20"/>
          <w:lang w:val="en-GB"/>
        </w:rPr>
        <w:t>otherwise,</w:t>
      </w:r>
      <w:r w:rsidRPr="003B2197">
        <w:rPr>
          <w:rFonts w:cs="Arial"/>
          <w:sz w:val="20"/>
          <w:szCs w:val="20"/>
          <w:lang w:val="en-GB"/>
        </w:rPr>
        <w:t xml:space="preserve"> a usage of </w:t>
      </w:r>
      <w:r w:rsidRPr="003B2197">
        <w:rPr>
          <w:rStyle w:val="CodeChar"/>
          <w:sz w:val="20"/>
          <w:szCs w:val="20"/>
        </w:rPr>
        <w:t>prohibited</w:t>
      </w:r>
    </w:p>
    <w:p w14:paraId="4B63B4B6" w14:textId="1882E15F" w:rsidR="007A3607" w:rsidRPr="003B2197" w:rsidRDefault="007A3607" w:rsidP="00900C0B">
      <w:pPr>
        <w:pStyle w:val="ListParagraph"/>
        <w:numPr>
          <w:ilvl w:val="0"/>
          <w:numId w:val="18"/>
        </w:numPr>
        <w:jc w:val="both"/>
        <w:rPr>
          <w:rFonts w:cs="Arial"/>
          <w:sz w:val="20"/>
          <w:szCs w:val="20"/>
          <w:lang w:val="en-GB"/>
        </w:rPr>
      </w:pPr>
      <w:r w:rsidRPr="003B2197">
        <w:rPr>
          <w:rFonts w:cs="Arial"/>
          <w:sz w:val="20"/>
          <w:szCs w:val="20"/>
          <w:lang w:val="en-GB"/>
        </w:rPr>
        <w:t>If the dimension at the observation level is not all dimensions or the time dimension</w:t>
      </w:r>
      <w:r w:rsidR="00B72109" w:rsidRPr="003B2197">
        <w:rPr>
          <w:rFonts w:cs="Arial"/>
          <w:sz w:val="20"/>
          <w:szCs w:val="20"/>
          <w:lang w:val="en-GB"/>
        </w:rPr>
        <w:t xml:space="preserve"> (TIME_PERIOD)</w:t>
      </w:r>
      <w:r w:rsidRPr="003B2197">
        <w:rPr>
          <w:rFonts w:cs="Arial"/>
          <w:sz w:val="20"/>
          <w:szCs w:val="20"/>
          <w:lang w:val="en-GB"/>
        </w:rPr>
        <w:t xml:space="preserve">, an attribute for the dimension at the observation level.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required</w:t>
      </w:r>
    </w:p>
    <w:p w14:paraId="75504F85" w14:textId="5E51BA91" w:rsidR="007A3607" w:rsidRPr="003B2197" w:rsidRDefault="007A3607" w:rsidP="00900C0B">
      <w:pPr>
        <w:pStyle w:val="ListParagraph"/>
        <w:numPr>
          <w:ilvl w:val="0"/>
          <w:numId w:val="17"/>
        </w:numPr>
        <w:jc w:val="both"/>
        <w:rPr>
          <w:sz w:val="20"/>
          <w:szCs w:val="20"/>
          <w:lang w:val="en-GB"/>
        </w:rPr>
      </w:pPr>
      <w:r w:rsidRPr="003B2197">
        <w:rPr>
          <w:rFonts w:cs="Arial"/>
          <w:sz w:val="20"/>
          <w:szCs w:val="20"/>
          <w:lang w:val="en-GB"/>
        </w:rPr>
        <w:t xml:space="preserve">If the dimension at the observation level is </w:t>
      </w:r>
      <w:r w:rsidR="00B72109" w:rsidRPr="003B2197">
        <w:rPr>
          <w:rFonts w:cs="Arial"/>
          <w:sz w:val="20"/>
          <w:szCs w:val="20"/>
          <w:lang w:val="en-GB"/>
        </w:rPr>
        <w:t xml:space="preserve">all </w:t>
      </w:r>
      <w:r w:rsidRPr="003B2197">
        <w:rPr>
          <w:rFonts w:cs="Arial"/>
          <w:sz w:val="20"/>
          <w:szCs w:val="20"/>
          <w:lang w:val="en-GB"/>
        </w:rPr>
        <w:t xml:space="preserve">dimensions, </w:t>
      </w:r>
      <w:r w:rsidR="00C65363" w:rsidRPr="003B2197">
        <w:rPr>
          <w:rFonts w:cs="Arial"/>
          <w:sz w:val="20"/>
          <w:szCs w:val="20"/>
          <w:lang w:val="en-GB"/>
        </w:rPr>
        <w:t xml:space="preserve">an attribute for each dimension defined by the data structure definition, except for the time dimension (TIME_PERIOD). The XML attribute </w:t>
      </w:r>
      <w:hyperlink w:anchor="_Component_Name_Determination" w:history="1">
        <w:r w:rsidR="00C65363" w:rsidRPr="003B2197">
          <w:rPr>
            <w:rStyle w:val="Hyperlink"/>
            <w:rFonts w:cs="Arial"/>
            <w:sz w:val="20"/>
            <w:szCs w:val="20"/>
            <w:lang w:val="en-GB"/>
          </w:rPr>
          <w:t>name</w:t>
        </w:r>
      </w:hyperlink>
      <w:r w:rsidR="00C65363" w:rsidRPr="003B2197">
        <w:rPr>
          <w:rFonts w:cs="Arial"/>
          <w:sz w:val="20"/>
          <w:szCs w:val="20"/>
          <w:lang w:val="en-GB"/>
        </w:rPr>
        <w:t xml:space="preserve"> and </w:t>
      </w:r>
      <w:hyperlink w:anchor="_Simple_/_Primitive" w:history="1">
        <w:r w:rsidR="00C65363" w:rsidRPr="003B2197">
          <w:rPr>
            <w:rStyle w:val="Hyperlink"/>
            <w:rFonts w:cs="Arial"/>
            <w:sz w:val="20"/>
            <w:szCs w:val="20"/>
            <w:lang w:val="en-GB"/>
          </w:rPr>
          <w:t>type</w:t>
        </w:r>
      </w:hyperlink>
      <w:r w:rsidR="00C65363" w:rsidRPr="003B2197">
        <w:rPr>
          <w:rFonts w:cs="Arial"/>
          <w:sz w:val="20"/>
          <w:szCs w:val="20"/>
          <w:lang w:val="en-GB"/>
        </w:rPr>
        <w:t xml:space="preserve"> are defined according to the general rules defined in the previous section, and the usage is </w:t>
      </w:r>
      <w:r w:rsidR="00C65363" w:rsidRPr="003B2197">
        <w:rPr>
          <w:rStyle w:val="CodeChar"/>
          <w:sz w:val="20"/>
          <w:szCs w:val="20"/>
        </w:rPr>
        <w:t>required</w:t>
      </w:r>
    </w:p>
    <w:p w14:paraId="62C2DE85" w14:textId="5D21D0B3" w:rsidR="007F2B31" w:rsidRPr="003B2197" w:rsidRDefault="007F2B31" w:rsidP="00900C0B">
      <w:pPr>
        <w:pStyle w:val="ListParagraph"/>
        <w:numPr>
          <w:ilvl w:val="0"/>
          <w:numId w:val="18"/>
        </w:numPr>
        <w:jc w:val="both"/>
        <w:rPr>
          <w:rFonts w:cs="Arial"/>
          <w:sz w:val="20"/>
          <w:szCs w:val="20"/>
          <w:lang w:val="en-GB"/>
        </w:rPr>
      </w:pPr>
      <w:r w:rsidRPr="003B2197">
        <w:rPr>
          <w:rFonts w:cs="Arial"/>
          <w:sz w:val="20"/>
          <w:szCs w:val="20"/>
          <w:lang w:val="en-GB"/>
        </w:rPr>
        <w:t xml:space="preserve">An attribute for </w:t>
      </w:r>
      <w:r w:rsidR="007B335E" w:rsidRPr="003B2197">
        <w:rPr>
          <w:rFonts w:cs="Arial"/>
          <w:sz w:val="20"/>
          <w:szCs w:val="20"/>
          <w:lang w:val="en-GB"/>
        </w:rPr>
        <w:t>each measure with simple representation</w:t>
      </w:r>
      <w:r w:rsidRPr="003B2197">
        <w:rPr>
          <w:rFonts w:cs="Arial"/>
          <w:sz w:val="20"/>
          <w:szCs w:val="20"/>
          <w:lang w:val="en-GB"/>
        </w:rPr>
        <w:t xml:space="preserve"> defined by the data structure definition.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is defined according to the general rules defined in the previous section, and the usage is </w:t>
      </w:r>
      <w:r w:rsidRPr="003B2197">
        <w:rPr>
          <w:rStyle w:val="CodeChar"/>
          <w:sz w:val="20"/>
          <w:szCs w:val="20"/>
        </w:rPr>
        <w:t>optional</w:t>
      </w:r>
    </w:p>
    <w:p w14:paraId="68DF7293" w14:textId="4CAA9E9C" w:rsidR="007F2B31" w:rsidRPr="003B2197" w:rsidRDefault="007F2B31" w:rsidP="00900C0B">
      <w:pPr>
        <w:pStyle w:val="ListParagraph"/>
        <w:numPr>
          <w:ilvl w:val="0"/>
          <w:numId w:val="18"/>
        </w:numPr>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attribute</w:t>
      </w:r>
      <w:r w:rsidR="001554F0" w:rsidRPr="003B2197">
        <w:rPr>
          <w:rFonts w:cs="Arial"/>
          <w:sz w:val="20"/>
          <w:szCs w:val="20"/>
          <w:lang w:val="en-GB"/>
        </w:rPr>
        <w:t xml:space="preserve"> with simple representation</w:t>
      </w:r>
      <w:r w:rsidRPr="003B2197">
        <w:rPr>
          <w:rFonts w:cs="Arial"/>
          <w:sz w:val="20"/>
          <w:szCs w:val="20"/>
          <w:lang w:val="en-GB"/>
        </w:rPr>
        <w:t xml:space="preserve"> defined in the data structure that declares an attribute relationship with the </w:t>
      </w:r>
      <w:r w:rsidR="00900C0B" w:rsidRPr="003B2197">
        <w:rPr>
          <w:rFonts w:cs="Arial"/>
          <w:sz w:val="20"/>
          <w:szCs w:val="20"/>
          <w:lang w:val="en-GB"/>
        </w:rPr>
        <w:t>observation</w:t>
      </w:r>
      <w:r w:rsidRPr="003B2197">
        <w:rPr>
          <w:rFonts w:cs="Arial"/>
          <w:sz w:val="20"/>
          <w:szCs w:val="20"/>
          <w:lang w:val="en-GB"/>
        </w:rPr>
        <w:t xml:space="preserve">.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5F3B5E92" w14:textId="77777777" w:rsidR="00944F28" w:rsidRPr="003B2197" w:rsidRDefault="00944F28" w:rsidP="00EB60F7">
      <w:pPr>
        <w:pStyle w:val="Heading3"/>
      </w:pPr>
      <w:bookmarkStart w:id="69" w:name="_Toc197687421"/>
      <w:proofErr w:type="spellStart"/>
      <w:r w:rsidRPr="003B2197">
        <w:t>CompType</w:t>
      </w:r>
      <w:bookmarkEnd w:id="69"/>
      <w:proofErr w:type="spellEnd"/>
    </w:p>
    <w:p w14:paraId="03A7F9D5" w14:textId="43356291" w:rsidR="00944F28" w:rsidRPr="003B2197" w:rsidRDefault="00944F28" w:rsidP="00900C0B">
      <w:pPr>
        <w:pStyle w:val="ListParagraph"/>
        <w:ind w:left="0"/>
        <w:jc w:val="both"/>
        <w:rPr>
          <w:rFonts w:cs="Arial"/>
          <w:sz w:val="20"/>
          <w:szCs w:val="20"/>
          <w:lang w:val="en-GB"/>
        </w:rPr>
      </w:pPr>
      <w:r w:rsidRPr="003B2197">
        <w:rPr>
          <w:rFonts w:cs="Arial"/>
          <w:sz w:val="20"/>
          <w:szCs w:val="20"/>
          <w:lang w:val="en-GB"/>
        </w:rPr>
        <w:t xml:space="preserve">For every measure and </w:t>
      </w:r>
      <w:r w:rsidR="00C45CF0" w:rsidRPr="003B2197">
        <w:rPr>
          <w:rFonts w:cs="Arial"/>
          <w:sz w:val="20"/>
          <w:szCs w:val="20"/>
          <w:lang w:val="en-GB"/>
        </w:rPr>
        <w:t xml:space="preserve">data </w:t>
      </w:r>
      <w:r w:rsidRPr="003B2197">
        <w:rPr>
          <w:rFonts w:cs="Arial"/>
          <w:sz w:val="20"/>
          <w:szCs w:val="20"/>
          <w:lang w:val="en-GB"/>
        </w:rPr>
        <w:t xml:space="preserve">attribute with complex representation defined by the data structure definition, a complex type must be derived from the restriction of the </w:t>
      </w:r>
      <w:proofErr w:type="spellStart"/>
      <w:r w:rsidRPr="003B2197">
        <w:rPr>
          <w:rFonts w:cs="Arial"/>
          <w:sz w:val="20"/>
          <w:szCs w:val="20"/>
          <w:lang w:val="en-GB"/>
        </w:rPr>
        <w:t>dsd:CompType</w:t>
      </w:r>
      <w:proofErr w:type="spellEnd"/>
      <w:r w:rsidRPr="003B2197">
        <w:rPr>
          <w:rFonts w:cs="Arial"/>
          <w:sz w:val="20"/>
          <w:szCs w:val="20"/>
          <w:lang w:val="en-GB"/>
        </w:rPr>
        <w:t>. The complex type content model will be as follows:</w:t>
      </w:r>
    </w:p>
    <w:p w14:paraId="5E281E58" w14:textId="77777777" w:rsidR="00944F28" w:rsidRPr="003B2197" w:rsidRDefault="00944F28" w:rsidP="00900C0B">
      <w:pPr>
        <w:pStyle w:val="ListParagraph"/>
        <w:numPr>
          <w:ilvl w:val="0"/>
          <w:numId w:val="36"/>
        </w:numPr>
        <w:jc w:val="both"/>
        <w:rPr>
          <w:rFonts w:cs="Arial"/>
          <w:sz w:val="20"/>
          <w:szCs w:val="20"/>
          <w:lang w:val="en-GB"/>
        </w:rPr>
      </w:pPr>
      <w:r w:rsidRPr="003B2197">
        <w:rPr>
          <w:rFonts w:cs="Arial"/>
          <w:sz w:val="20"/>
          <w:szCs w:val="20"/>
          <w:lang w:val="en-GB"/>
        </w:rPr>
        <w:t>A sequence consisting of:</w:t>
      </w:r>
    </w:p>
    <w:p w14:paraId="4420F820" w14:textId="77777777" w:rsidR="00944F28" w:rsidRPr="003B2197" w:rsidRDefault="00944F28" w:rsidP="00900C0B">
      <w:pPr>
        <w:pStyle w:val="ListParagraph"/>
        <w:numPr>
          <w:ilvl w:val="1"/>
          <w:numId w:val="36"/>
        </w:numPr>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3FDBBB84" w14:textId="77777777" w:rsidR="00944F28" w:rsidRPr="003B2197" w:rsidRDefault="00D758E3" w:rsidP="00900C0B">
      <w:pPr>
        <w:pStyle w:val="ListParagraph"/>
        <w:numPr>
          <w:ilvl w:val="1"/>
          <w:numId w:val="36"/>
        </w:numPr>
        <w:jc w:val="both"/>
        <w:rPr>
          <w:rFonts w:cs="Arial"/>
          <w:sz w:val="20"/>
          <w:szCs w:val="20"/>
          <w:lang w:val="en-GB"/>
        </w:rPr>
      </w:pPr>
      <w:r w:rsidRPr="003B2197">
        <w:rPr>
          <w:rStyle w:val="CodeChar"/>
          <w:sz w:val="20"/>
          <w:szCs w:val="20"/>
        </w:rPr>
        <w:t>A</w:t>
      </w:r>
      <w:r w:rsidR="00944F28" w:rsidRPr="003B2197">
        <w:rPr>
          <w:rFonts w:cs="Arial"/>
          <w:sz w:val="20"/>
          <w:szCs w:val="20"/>
          <w:lang w:val="en-GB"/>
        </w:rPr>
        <w:t xml:space="preserve"> </w:t>
      </w:r>
      <w:r w:rsidRPr="003B2197">
        <w:rPr>
          <w:rFonts w:cs="Arial"/>
          <w:sz w:val="20"/>
          <w:szCs w:val="20"/>
          <w:lang w:val="en-GB"/>
        </w:rPr>
        <w:t>Value</w:t>
      </w:r>
      <w:r w:rsidR="00944F28" w:rsidRPr="003B2197">
        <w:rPr>
          <w:rFonts w:cs="Arial"/>
          <w:sz w:val="20"/>
          <w:szCs w:val="20"/>
          <w:lang w:val="en-GB"/>
        </w:rPr>
        <w:t xml:space="preserve"> element with a form of </w:t>
      </w:r>
      <w:r w:rsidR="00944F28" w:rsidRPr="003B2197">
        <w:rPr>
          <w:rStyle w:val="CodeChar"/>
          <w:sz w:val="20"/>
          <w:szCs w:val="20"/>
        </w:rPr>
        <w:t>unqualified</w:t>
      </w:r>
      <w:r w:rsidRPr="003B2197">
        <w:rPr>
          <w:rStyle w:val="CodeChar"/>
          <w:sz w:val="20"/>
          <w:szCs w:val="20"/>
        </w:rPr>
        <w:t xml:space="preserve">, </w:t>
      </w:r>
      <w:r w:rsidRPr="003B2197">
        <w:rPr>
          <w:rFonts w:cs="Arial"/>
          <w:sz w:val="20"/>
          <w:szCs w:val="20"/>
          <w:lang w:val="en-GB"/>
        </w:rPr>
        <w:t xml:space="preserve">with a minimum occurrence of </w:t>
      </w:r>
      <w:r w:rsidRPr="003B2197">
        <w:rPr>
          <w:rStyle w:val="CodeChar"/>
          <w:sz w:val="20"/>
          <w:szCs w:val="20"/>
        </w:rPr>
        <w:t>0</w:t>
      </w:r>
      <w:r w:rsidR="00944F28" w:rsidRPr="003B2197">
        <w:rPr>
          <w:rFonts w:cs="Arial"/>
          <w:sz w:val="20"/>
          <w:szCs w:val="20"/>
          <w:lang w:val="en-GB"/>
        </w:rPr>
        <w:t xml:space="preserve">, a maximum occurrence </w:t>
      </w:r>
      <w:r w:rsidRPr="003B2197">
        <w:rPr>
          <w:rFonts w:cs="Arial"/>
          <w:sz w:val="20"/>
          <w:szCs w:val="20"/>
          <w:lang w:val="en-GB"/>
        </w:rPr>
        <w:t>defined by the representation</w:t>
      </w:r>
      <w:r w:rsidR="00944F28" w:rsidRPr="003B2197">
        <w:rPr>
          <w:rFonts w:cs="Arial"/>
          <w:sz w:val="20"/>
          <w:szCs w:val="20"/>
          <w:lang w:val="en-GB"/>
        </w:rPr>
        <w:t xml:space="preserve">, and a type </w:t>
      </w:r>
      <w:r w:rsidRPr="003B2197">
        <w:rPr>
          <w:rFonts w:cs="Arial"/>
          <w:sz w:val="20"/>
          <w:szCs w:val="20"/>
          <w:lang w:val="en-GB"/>
        </w:rPr>
        <w:t xml:space="preserve">based on the </w:t>
      </w:r>
      <w:hyperlink w:anchor="_Representation_with_Complex" w:history="1">
        <w:r w:rsidRPr="003B2197">
          <w:rPr>
            <w:rStyle w:val="Hyperlink"/>
            <w:rFonts w:cs="Arial"/>
            <w:sz w:val="20"/>
            <w:szCs w:val="20"/>
            <w:lang w:val="en-GB"/>
          </w:rPr>
          <w:t>complex representation type</w:t>
        </w:r>
      </w:hyperlink>
      <w:r w:rsidRPr="003B2197">
        <w:rPr>
          <w:rFonts w:cs="Arial"/>
          <w:sz w:val="20"/>
          <w:szCs w:val="20"/>
          <w:lang w:val="en-GB"/>
        </w:rPr>
        <w:t xml:space="preserve"> defined according to the general rules defined in the previous section</w:t>
      </w:r>
    </w:p>
    <w:p w14:paraId="6BB59343" w14:textId="77777777" w:rsidR="00D758E3" w:rsidRDefault="00D758E3" w:rsidP="003A515F">
      <w:pPr>
        <w:pStyle w:val="ListParagraph"/>
        <w:numPr>
          <w:ilvl w:val="0"/>
          <w:numId w:val="36"/>
        </w:numPr>
        <w:spacing w:line="259" w:lineRule="auto"/>
        <w:ind w:left="1434" w:hanging="357"/>
        <w:jc w:val="both"/>
        <w:rPr>
          <w:rFonts w:cs="Arial"/>
          <w:sz w:val="20"/>
          <w:szCs w:val="20"/>
          <w:lang w:val="en-GB"/>
        </w:rPr>
      </w:pPr>
      <w:r w:rsidRPr="003B2197">
        <w:rPr>
          <w:rFonts w:cs="Arial"/>
          <w:sz w:val="20"/>
          <w:szCs w:val="20"/>
          <w:lang w:val="en-GB"/>
        </w:rPr>
        <w:t xml:space="preserve">An attribute named id with a type of </w:t>
      </w:r>
      <w:r w:rsidRPr="003B2197">
        <w:rPr>
          <w:rStyle w:val="CodeChar"/>
          <w:sz w:val="20"/>
          <w:szCs w:val="20"/>
        </w:rPr>
        <w:t>common:</w:t>
      </w:r>
      <w:r w:rsidRPr="003B2197">
        <w:rPr>
          <w:sz w:val="20"/>
          <w:szCs w:val="20"/>
          <w:lang w:val="en-GB"/>
        </w:rPr>
        <w:t xml:space="preserve"> </w:t>
      </w:r>
      <w:proofErr w:type="spellStart"/>
      <w:r w:rsidRPr="003B2197">
        <w:rPr>
          <w:rStyle w:val="CodeChar"/>
          <w:sz w:val="20"/>
          <w:szCs w:val="20"/>
        </w:rPr>
        <w:t>NCNameIDType</w:t>
      </w:r>
      <w:proofErr w:type="spellEnd"/>
      <w:r w:rsidRPr="003B2197">
        <w:rPr>
          <w:rFonts w:cs="Arial"/>
          <w:sz w:val="20"/>
          <w:szCs w:val="20"/>
          <w:lang w:val="en-GB"/>
        </w:rPr>
        <w:t xml:space="preserve">, usage of </w:t>
      </w:r>
      <w:r w:rsidRPr="003B2197">
        <w:rPr>
          <w:rStyle w:val="CodeChar"/>
          <w:sz w:val="20"/>
          <w:szCs w:val="20"/>
        </w:rPr>
        <w:t>required</w:t>
      </w:r>
      <w:r w:rsidRPr="003B2197">
        <w:rPr>
          <w:rFonts w:cs="Arial"/>
          <w:sz w:val="20"/>
          <w:szCs w:val="20"/>
          <w:lang w:val="en-GB"/>
        </w:rPr>
        <w:t>, and a fixed value of the identifier of the measure or attribute</w:t>
      </w:r>
    </w:p>
    <w:p w14:paraId="0F6585F5" w14:textId="77777777" w:rsidR="003A515F" w:rsidRPr="003A515F" w:rsidRDefault="003A515F" w:rsidP="003A515F">
      <w:pPr>
        <w:spacing w:after="160"/>
        <w:jc w:val="both"/>
        <w:rPr>
          <w:rFonts w:cs="Arial"/>
        </w:rPr>
      </w:pPr>
    </w:p>
    <w:p w14:paraId="2FDF6927" w14:textId="4082DAF1" w:rsidR="00134955" w:rsidRDefault="00ED143B" w:rsidP="002E588F">
      <w:pPr>
        <w:pStyle w:val="Heading1"/>
      </w:pPr>
      <w:bookmarkStart w:id="70" w:name="_Toc197687422"/>
      <w:r>
        <w:t>Data and Reference Metadata Actions</w:t>
      </w:r>
      <w:bookmarkEnd w:id="70"/>
    </w:p>
    <w:p w14:paraId="03F46776" w14:textId="77777777" w:rsidR="00B41305" w:rsidRDefault="00B41305" w:rsidP="00B41305">
      <w:pPr>
        <w:pStyle w:val="ParagraphCharCharChar"/>
      </w:pPr>
    </w:p>
    <w:p w14:paraId="7D40DB3B" w14:textId="3320F39F" w:rsidR="003A515F" w:rsidRPr="003B2197" w:rsidRDefault="003A515F" w:rsidP="003A515F">
      <w:pPr>
        <w:pStyle w:val="Heading2"/>
      </w:pPr>
      <w:bookmarkStart w:id="71" w:name="_Toc197687423"/>
      <w:r>
        <w:t xml:space="preserve">Data </w:t>
      </w:r>
      <w:r w:rsidR="00ED143B">
        <w:t>A</w:t>
      </w:r>
      <w:r>
        <w:t>ctions</w:t>
      </w:r>
      <w:bookmarkEnd w:id="71"/>
    </w:p>
    <w:p w14:paraId="043A6CA3" w14:textId="77777777" w:rsidR="003A515F" w:rsidRDefault="003A515F" w:rsidP="00B41305">
      <w:pPr>
        <w:spacing w:after="0"/>
        <w:jc w:val="both"/>
      </w:pPr>
    </w:p>
    <w:p w14:paraId="7F6D36EC" w14:textId="479041D5" w:rsidR="00B41305" w:rsidRDefault="00B41305" w:rsidP="00B41305">
      <w:pPr>
        <w:spacing w:after="0"/>
        <w:jc w:val="both"/>
      </w:pPr>
      <w:r w:rsidRPr="00B41305">
        <w:t xml:space="preserve">Data messages allow </w:t>
      </w:r>
      <w:r>
        <w:t xml:space="preserve">indicating intended actions when </w:t>
      </w:r>
      <w:r w:rsidRPr="00B41305">
        <w:t>used to update an SDMX storage system</w:t>
      </w:r>
      <w:r>
        <w:t xml:space="preserve">. </w:t>
      </w:r>
      <w:r w:rsidRPr="00B41305">
        <w:t xml:space="preserve">This purpose is noted in the action </w:t>
      </w:r>
      <w:r>
        <w:t>of</w:t>
      </w:r>
      <w:r w:rsidRPr="00B41305">
        <w:t xml:space="preserve"> the data set, which is either inherited from the header of the data message or explicitly stated at the data set level.</w:t>
      </w:r>
    </w:p>
    <w:p w14:paraId="57B976FF" w14:textId="77777777" w:rsidR="003E781D" w:rsidRDefault="003E781D" w:rsidP="00B41305">
      <w:pPr>
        <w:spacing w:after="0"/>
        <w:jc w:val="both"/>
      </w:pPr>
    </w:p>
    <w:p w14:paraId="243197F0" w14:textId="5DBEC64A" w:rsidR="003E781D" w:rsidRPr="00B41305" w:rsidRDefault="003E781D" w:rsidP="00B41305">
      <w:pPr>
        <w:spacing w:after="0"/>
        <w:jc w:val="both"/>
      </w:pPr>
      <w:r>
        <w:t xml:space="preserve">Note that the former </w:t>
      </w:r>
      <w:r>
        <w:rPr>
          <w:rFonts w:cs="Arial"/>
          <w:i/>
          <w:shd w:val="clear" w:color="auto" w:fill="DEEAF6" w:themeFill="accent5" w:themeFillTint="33"/>
        </w:rPr>
        <w:t>Append</w:t>
      </w:r>
      <w:r w:rsidRPr="003E781D">
        <w:t xml:space="preserve"> </w:t>
      </w:r>
      <w:r>
        <w:t xml:space="preserve">and </w:t>
      </w:r>
      <w:r>
        <w:rPr>
          <w:rFonts w:cs="Arial"/>
          <w:i/>
          <w:shd w:val="clear" w:color="auto" w:fill="DEEAF6" w:themeFill="accent5" w:themeFillTint="33"/>
        </w:rPr>
        <w:t>Information</w:t>
      </w:r>
      <w:r w:rsidRPr="003E781D">
        <w:t xml:space="preserve"> </w:t>
      </w:r>
      <w:r>
        <w:t>actions are</w:t>
      </w:r>
      <w:r w:rsidRPr="003E781D">
        <w:t xml:space="preserve"> </w:t>
      </w:r>
      <w:r>
        <w:t>d</w:t>
      </w:r>
      <w:r w:rsidRPr="003E781D">
        <w:t xml:space="preserve">eprecated. When used to update an SDMX storage system, the </w:t>
      </w:r>
      <w:r>
        <w:rPr>
          <w:rFonts w:cs="Arial"/>
          <w:i/>
          <w:shd w:val="clear" w:color="auto" w:fill="DEEAF6" w:themeFill="accent5" w:themeFillTint="33"/>
        </w:rPr>
        <w:t>M</w:t>
      </w:r>
      <w:r w:rsidRPr="00B41305">
        <w:rPr>
          <w:rFonts w:cs="Arial"/>
          <w:i/>
          <w:shd w:val="clear" w:color="auto" w:fill="DEEAF6" w:themeFill="accent5" w:themeFillTint="33"/>
        </w:rPr>
        <w:t>erge</w:t>
      </w:r>
      <w:r w:rsidRPr="003E781D">
        <w:t xml:space="preserve"> action is assumed.</w:t>
      </w:r>
    </w:p>
    <w:p w14:paraId="28D1C1BB" w14:textId="1426836D" w:rsidR="00134955" w:rsidRPr="003B2197" w:rsidRDefault="00900C0B" w:rsidP="003A515F">
      <w:pPr>
        <w:pStyle w:val="Heading3"/>
      </w:pPr>
      <w:bookmarkStart w:id="72" w:name="_Toc197687424"/>
      <w:r>
        <w:t>Merge</w:t>
      </w:r>
      <w:r w:rsidR="00EA2557">
        <w:t xml:space="preserve"> </w:t>
      </w:r>
      <w:r w:rsidR="00ED143B">
        <w:t>A</w:t>
      </w:r>
      <w:r w:rsidR="00EA2557">
        <w:t>ction</w:t>
      </w:r>
      <w:bookmarkEnd w:id="72"/>
    </w:p>
    <w:p w14:paraId="44E119BF" w14:textId="77777777" w:rsidR="00B41305" w:rsidRDefault="00B41305" w:rsidP="002E588F">
      <w:pPr>
        <w:pStyle w:val="ParagraphCharCharChar"/>
        <w:rPr>
          <w:sz w:val="20"/>
        </w:rPr>
      </w:pPr>
    </w:p>
    <w:p w14:paraId="3E7633A6" w14:textId="1AAE8D2C" w:rsidR="00B41305" w:rsidRPr="00B41305" w:rsidRDefault="00B41305" w:rsidP="00B41305">
      <w:pPr>
        <w:pStyle w:val="Para"/>
        <w:numPr>
          <w:ilvl w:val="0"/>
          <w:numId w:val="0"/>
        </w:numPr>
        <w:jc w:val="both"/>
        <w:rPr>
          <w:rFonts w:ascii="Arial" w:hAnsi="Arial" w:cs="Arial"/>
          <w:sz w:val="20"/>
          <w:szCs w:val="20"/>
        </w:rPr>
      </w:pPr>
      <w:r w:rsidRPr="00B41305">
        <w:rPr>
          <w:rFonts w:ascii="Arial" w:hAnsi="Arial" w:cs="Arial"/>
          <w:sz w:val="20"/>
          <w:szCs w:val="20"/>
        </w:rPr>
        <w:t xml:space="preserve">Data or </w:t>
      </w:r>
      <w:r w:rsidR="002348A8" w:rsidRPr="002348A8">
        <w:rPr>
          <w:rFonts w:ascii="Arial" w:hAnsi="Arial" w:cs="Arial"/>
          <w:sz w:val="20"/>
          <w:szCs w:val="20"/>
        </w:rPr>
        <w:t>data-related</w:t>
      </w:r>
      <w:r w:rsidR="002348A8">
        <w:rPr>
          <w:rFonts w:ascii="Arial" w:hAnsi="Arial" w:cs="Arial"/>
          <w:sz w:val="20"/>
          <w:szCs w:val="20"/>
        </w:rPr>
        <w:t xml:space="preserve"> </w:t>
      </w:r>
      <w:r w:rsidRPr="00B41305">
        <w:rPr>
          <w:rFonts w:ascii="Arial" w:hAnsi="Arial" w:cs="Arial"/>
          <w:sz w:val="20"/>
          <w:szCs w:val="20"/>
        </w:rPr>
        <w:t xml:space="preserve">reference metadata is to be merged, through either update or insertion depending on already existing information. This operation does not allow deleting any component values. Updating individual values in multi-valued measure, attribute or </w:t>
      </w:r>
      <w:r w:rsidR="002348A8" w:rsidRPr="002348A8">
        <w:rPr>
          <w:rFonts w:ascii="Arial" w:hAnsi="Arial" w:cs="Arial"/>
          <w:sz w:val="20"/>
          <w:szCs w:val="20"/>
        </w:rPr>
        <w:t>data-related</w:t>
      </w:r>
      <w:r w:rsidR="002348A8">
        <w:rPr>
          <w:rFonts w:ascii="Arial" w:hAnsi="Arial" w:cs="Arial"/>
          <w:sz w:val="20"/>
          <w:szCs w:val="20"/>
        </w:rPr>
        <w:t xml:space="preserve"> </w:t>
      </w:r>
      <w:r w:rsidRPr="00B41305">
        <w:rPr>
          <w:rFonts w:ascii="Arial" w:hAnsi="Arial" w:cs="Arial"/>
          <w:sz w:val="20"/>
          <w:szCs w:val="20"/>
        </w:rPr>
        <w:t>reference metadata values is not supported either. The complete multi-valued value is to be provided.</w:t>
      </w:r>
    </w:p>
    <w:p w14:paraId="57A82EC9" w14:textId="32EC5B1F" w:rsidR="00B41305" w:rsidRPr="00B41305" w:rsidRDefault="00B41305" w:rsidP="002348A8">
      <w:pPr>
        <w:spacing w:after="160" w:line="259" w:lineRule="auto"/>
        <w:jc w:val="both"/>
        <w:rPr>
          <w:rFonts w:cs="Arial"/>
        </w:rPr>
      </w:pPr>
      <w:r w:rsidRPr="00B41305">
        <w:rPr>
          <w:rFonts w:cs="Arial"/>
        </w:rPr>
        <w:t xml:space="preserve">Only non-dimensional components (measure, attribute or </w:t>
      </w:r>
      <w:r w:rsidR="002348A8" w:rsidRPr="002348A8">
        <w:rPr>
          <w:rFonts w:cs="Arial"/>
        </w:rPr>
        <w:t>data-related</w:t>
      </w:r>
      <w:r w:rsidR="002348A8">
        <w:rPr>
          <w:rFonts w:cs="Arial"/>
        </w:rPr>
        <w:t xml:space="preserve"> </w:t>
      </w:r>
      <w:r w:rsidRPr="00B41305">
        <w:rPr>
          <w:rFonts w:cs="Arial"/>
        </w:rPr>
        <w:t xml:space="preserve">reference metadata values) can be </w:t>
      </w:r>
      <w:r w:rsidRPr="00B41305">
        <w:rPr>
          <w:rFonts w:cs="Arial"/>
          <w:b/>
          <w:bCs/>
        </w:rPr>
        <w:t>omitted</w:t>
      </w:r>
      <w:r w:rsidRPr="00B41305">
        <w:rPr>
          <w:rFonts w:cs="Arial"/>
        </w:rPr>
        <w:t xml:space="preserve"> </w:t>
      </w:r>
      <w:r w:rsidR="002348A8" w:rsidRPr="002348A8">
        <w:rPr>
          <w:rFonts w:cs="Arial"/>
        </w:rPr>
        <w:t>(</w:t>
      </w:r>
      <w:r w:rsidR="002348A8" w:rsidRPr="002348A8">
        <w:rPr>
          <w:rFonts w:ascii="Courier New" w:hAnsi="Courier New" w:cs="Courier New"/>
        </w:rPr>
        <w:t>null</w:t>
      </w:r>
      <w:r w:rsidR="002348A8" w:rsidRPr="002348A8">
        <w:rPr>
          <w:rFonts w:cs="Arial"/>
        </w:rPr>
        <w:t xml:space="preserve"> or absent)</w:t>
      </w:r>
      <w:r w:rsidR="002348A8">
        <w:rPr>
          <w:rFonts w:cs="Arial"/>
        </w:rPr>
        <w:t xml:space="preserve"> </w:t>
      </w:r>
      <w:r w:rsidRPr="00B41305">
        <w:rPr>
          <w:rFonts w:cs="Arial"/>
        </w:rPr>
        <w:t>as long as at least one of those components is present. Bulk merges are thus not supported. Only the provided values are merged.</w:t>
      </w:r>
    </w:p>
    <w:p w14:paraId="6A17B9CC" w14:textId="1EEE9E77" w:rsidR="00B41305" w:rsidRPr="00B41305" w:rsidRDefault="00B41305" w:rsidP="00B41305">
      <w:pPr>
        <w:spacing w:after="160" w:line="259" w:lineRule="auto"/>
        <w:rPr>
          <w:rFonts w:cs="Arial"/>
        </w:rPr>
      </w:pPr>
      <w:r w:rsidRPr="00B41305">
        <w:rPr>
          <w:rFonts w:cs="Arial"/>
        </w:rPr>
        <w:t>Dimension values for higher-level (</w:t>
      </w:r>
      <w:r w:rsidR="00881FF3" w:rsidRPr="00881FF3">
        <w:rPr>
          <w:rFonts w:cs="Arial"/>
        </w:rPr>
        <w:t xml:space="preserve">data-related </w:t>
      </w:r>
      <w:r w:rsidRPr="00B41305">
        <w:rPr>
          <w:rFonts w:cs="Arial"/>
        </w:rPr>
        <w:t xml:space="preserve">reference metadata) attributes can be </w:t>
      </w:r>
      <w:r w:rsidRPr="00B41305">
        <w:rPr>
          <w:rFonts w:cs="Arial"/>
          <w:b/>
          <w:bCs/>
        </w:rPr>
        <w:t>switched-of</w:t>
      </w:r>
      <w:r w:rsidRPr="00B41305">
        <w:rPr>
          <w:rFonts w:cs="Arial"/>
        </w:rPr>
        <w:t xml:space="preserve">f </w:t>
      </w:r>
      <w:r w:rsidR="00881FF3" w:rsidRPr="00881FF3">
        <w:rPr>
          <w:rFonts w:cs="Arial"/>
        </w:rPr>
        <w:t>(using ~)</w:t>
      </w:r>
      <w:r w:rsidR="00881FF3">
        <w:rPr>
          <w:rFonts w:cs="Arial"/>
        </w:rPr>
        <w:t xml:space="preserve"> </w:t>
      </w:r>
      <w:r w:rsidRPr="00B41305">
        <w:rPr>
          <w:rFonts w:cs="Arial"/>
        </w:rPr>
        <w:t>when those are not attached to these dimensions.</w:t>
      </w:r>
    </w:p>
    <w:p w14:paraId="2B3FACB7" w14:textId="5C580A50" w:rsidR="00B41305" w:rsidRDefault="00B41305" w:rsidP="00B41305">
      <w:pPr>
        <w:spacing w:after="160" w:line="259" w:lineRule="auto"/>
        <w:rPr>
          <w:rFonts w:cs="Arial"/>
        </w:rPr>
      </w:pPr>
      <w:r w:rsidRPr="00B41305">
        <w:rPr>
          <w:rFonts w:cs="Arial"/>
        </w:rPr>
        <w:t xml:space="preserve">All observations as well as the sets of </w:t>
      </w:r>
      <w:r w:rsidR="00881FF3" w:rsidRPr="00881FF3">
        <w:rPr>
          <w:rFonts w:cs="Arial"/>
        </w:rPr>
        <w:t xml:space="preserve">data-related </w:t>
      </w:r>
      <w:r w:rsidRPr="00B41305">
        <w:rPr>
          <w:rFonts w:cs="Arial"/>
        </w:rPr>
        <w:t xml:space="preserve">reference metadata attributes at specific dimension combinations impacted by the </w:t>
      </w:r>
      <w:bookmarkStart w:id="73" w:name="_Hlk197591299"/>
      <w:r w:rsidR="008915A2">
        <w:rPr>
          <w:rFonts w:cs="Arial"/>
          <w:i/>
          <w:shd w:val="clear" w:color="auto" w:fill="DEEAF6" w:themeFill="accent5" w:themeFillTint="33"/>
        </w:rPr>
        <w:t>M</w:t>
      </w:r>
      <w:r w:rsidRPr="00B41305">
        <w:rPr>
          <w:rFonts w:cs="Arial"/>
          <w:i/>
          <w:shd w:val="clear" w:color="auto" w:fill="DEEAF6" w:themeFill="accent5" w:themeFillTint="33"/>
        </w:rPr>
        <w:t>erge</w:t>
      </w:r>
      <w:bookmarkEnd w:id="73"/>
      <w:r w:rsidRPr="00B41305">
        <w:rPr>
          <w:rFonts w:cs="Arial"/>
        </w:rPr>
        <w:t xml:space="preserve"> action change their time stamp</w:t>
      </w:r>
      <w:r w:rsidR="00881FF3" w:rsidRPr="00881FF3">
        <w:t xml:space="preserve"> </w:t>
      </w:r>
      <w:r w:rsidR="00881FF3" w:rsidRPr="00881FF3">
        <w:rPr>
          <w:rFonts w:cs="Arial"/>
        </w:rPr>
        <w:t>when used to update an SDMX storage system</w:t>
      </w:r>
      <w:r w:rsidRPr="00B41305">
        <w:rPr>
          <w:rFonts w:cs="Arial"/>
        </w:rPr>
        <w:t>.</w:t>
      </w:r>
    </w:p>
    <w:p w14:paraId="40503929" w14:textId="11910DB2" w:rsidR="0084102C" w:rsidRPr="003B2197" w:rsidRDefault="0084102C" w:rsidP="00ED143B">
      <w:pPr>
        <w:pStyle w:val="Heading3"/>
      </w:pPr>
      <w:bookmarkStart w:id="74" w:name="_Toc197687425"/>
      <w:r>
        <w:lastRenderedPageBreak/>
        <w:t>Replace</w:t>
      </w:r>
      <w:r w:rsidR="00EA2557">
        <w:t xml:space="preserve"> </w:t>
      </w:r>
      <w:r w:rsidR="00ED143B">
        <w:t>A</w:t>
      </w:r>
      <w:r w:rsidR="00EA2557">
        <w:t>ction</w:t>
      </w:r>
      <w:bookmarkEnd w:id="74"/>
    </w:p>
    <w:p w14:paraId="60ADADBD" w14:textId="77777777" w:rsidR="0084102C" w:rsidRDefault="0084102C" w:rsidP="00ED143B">
      <w:pPr>
        <w:pStyle w:val="ParagraphCharCharChar"/>
        <w:keepNext/>
        <w:rPr>
          <w:sz w:val="20"/>
        </w:rPr>
      </w:pPr>
    </w:p>
    <w:p w14:paraId="13CF21FB" w14:textId="13865472" w:rsidR="0084102C" w:rsidRPr="0084102C" w:rsidRDefault="0084102C" w:rsidP="0084102C">
      <w:pPr>
        <w:spacing w:after="160" w:line="259" w:lineRule="auto"/>
        <w:jc w:val="both"/>
        <w:rPr>
          <w:rFonts w:eastAsiaTheme="minorHAnsi" w:cs="Arial"/>
        </w:rPr>
      </w:pPr>
      <w:r w:rsidRPr="0084102C">
        <w:rPr>
          <w:rFonts w:eastAsiaTheme="minorHAnsi" w:cs="Arial"/>
        </w:rPr>
        <w:t xml:space="preserve">Data or </w:t>
      </w:r>
      <w:r w:rsidR="008915A2" w:rsidRPr="008915A2">
        <w:rPr>
          <w:rFonts w:eastAsiaTheme="minorHAnsi" w:cs="Arial"/>
        </w:rPr>
        <w:t xml:space="preserve">data-related </w:t>
      </w:r>
      <w:r w:rsidRPr="0084102C">
        <w:rPr>
          <w:rFonts w:eastAsiaTheme="minorHAnsi" w:cs="Arial"/>
        </w:rPr>
        <w:t>reference metadata is to be replaced, through either update, insert or delete depending on already existing information.</w:t>
      </w:r>
      <w:r w:rsidRPr="0084102C">
        <w:rPr>
          <w:rFonts w:eastAsiaTheme="minorHAnsi" w:cs="Arial"/>
          <w:bCs/>
        </w:rPr>
        <w:t xml:space="preserve"> </w:t>
      </w:r>
      <w:r w:rsidRPr="0084102C">
        <w:rPr>
          <w:rFonts w:eastAsiaTheme="minorHAnsi" w:cs="Arial"/>
        </w:rPr>
        <w:t xml:space="preserve">A full replacement is hereby assumed to take place at specific “replacement levels”: for entire observations </w:t>
      </w:r>
      <w:r w:rsidR="00A5651D">
        <w:rPr>
          <w:rFonts w:eastAsiaTheme="minorHAnsi" w:cs="Arial"/>
        </w:rPr>
        <w:t>and</w:t>
      </w:r>
      <w:r w:rsidRPr="0084102C">
        <w:rPr>
          <w:rFonts w:eastAsiaTheme="minorHAnsi" w:cs="Arial"/>
        </w:rPr>
        <w:t xml:space="preserve"> for any specific dimension combination for </w:t>
      </w:r>
      <w:r w:rsidR="008915A2" w:rsidRPr="008915A2">
        <w:rPr>
          <w:rFonts w:eastAsiaTheme="minorHAnsi" w:cs="Arial"/>
        </w:rPr>
        <w:t xml:space="preserve">data-related </w:t>
      </w:r>
      <w:r w:rsidRPr="0084102C">
        <w:rPr>
          <w:rFonts w:eastAsiaTheme="minorHAnsi" w:cs="Arial"/>
        </w:rPr>
        <w:t xml:space="preserve">reference metadata attributes. Within these “replacement levels” the provided values are inserted or updated, and omitted values are deleted. Values provided for the other attributes (those above the observation level) are merged (see </w:t>
      </w:r>
      <w:r w:rsidR="008915A2">
        <w:rPr>
          <w:rFonts w:cs="Arial"/>
          <w:i/>
          <w:shd w:val="clear" w:color="auto" w:fill="DEEAF6" w:themeFill="accent5" w:themeFillTint="33"/>
        </w:rPr>
        <w:t>M</w:t>
      </w:r>
      <w:r w:rsidR="008915A2" w:rsidRPr="00B41305">
        <w:rPr>
          <w:rFonts w:cs="Arial"/>
          <w:i/>
          <w:shd w:val="clear" w:color="auto" w:fill="DEEAF6" w:themeFill="accent5" w:themeFillTint="33"/>
        </w:rPr>
        <w:t>erge</w:t>
      </w:r>
      <w:r w:rsidRPr="0084102C">
        <w:rPr>
          <w:rFonts w:eastAsiaTheme="minorHAnsi" w:cs="Arial"/>
        </w:rPr>
        <w:t xml:space="preserve"> action).</w:t>
      </w:r>
    </w:p>
    <w:p w14:paraId="0C5764BE" w14:textId="4C06E8A6" w:rsidR="0084102C" w:rsidRPr="0084102C" w:rsidRDefault="0084102C" w:rsidP="00A5651D">
      <w:pPr>
        <w:spacing w:after="160" w:line="259" w:lineRule="auto"/>
        <w:jc w:val="both"/>
        <w:rPr>
          <w:rFonts w:eastAsiaTheme="minorHAnsi" w:cs="Arial"/>
        </w:rPr>
      </w:pPr>
      <w:r w:rsidRPr="0084102C">
        <w:rPr>
          <w:rFonts w:eastAsiaTheme="minorHAnsi" w:cs="Arial"/>
        </w:rPr>
        <w:t xml:space="preserve">Only non-dimensional components (measure, attribute or reference metadata values) can be </w:t>
      </w:r>
      <w:r w:rsidRPr="0084102C">
        <w:rPr>
          <w:rFonts w:eastAsiaTheme="minorHAnsi" w:cs="Arial"/>
          <w:b/>
          <w:bCs/>
        </w:rPr>
        <w:t>omitted</w:t>
      </w:r>
      <w:r w:rsidR="008915A2" w:rsidRPr="008915A2">
        <w:rPr>
          <w:rFonts w:eastAsiaTheme="minorHAnsi" w:cs="Arial"/>
        </w:rPr>
        <w:t xml:space="preserve"> (</w:t>
      </w:r>
      <w:r w:rsidR="008915A2" w:rsidRPr="008915A2">
        <w:rPr>
          <w:rFonts w:ascii="Courier New" w:eastAsiaTheme="minorHAnsi" w:hAnsi="Courier New" w:cs="Courier New"/>
        </w:rPr>
        <w:t>null</w:t>
      </w:r>
      <w:r w:rsidR="008915A2" w:rsidRPr="008915A2">
        <w:rPr>
          <w:rFonts w:eastAsiaTheme="minorHAnsi" w:cs="Arial"/>
        </w:rPr>
        <w:t xml:space="preserve"> or absent)</w:t>
      </w:r>
      <w:r w:rsidRPr="0084102C">
        <w:rPr>
          <w:rFonts w:eastAsiaTheme="minorHAnsi" w:cs="Arial"/>
        </w:rPr>
        <w:t>. Bulk replacing is thus not supported.</w:t>
      </w:r>
    </w:p>
    <w:p w14:paraId="0FC0763D" w14:textId="2D861DA8" w:rsidR="0084102C" w:rsidRPr="0084102C" w:rsidRDefault="0084102C" w:rsidP="00A5651D">
      <w:pPr>
        <w:spacing w:after="160" w:line="259" w:lineRule="auto"/>
        <w:jc w:val="both"/>
        <w:rPr>
          <w:rFonts w:eastAsiaTheme="minorHAnsi" w:cs="Arial"/>
        </w:rPr>
      </w:pPr>
      <w:r w:rsidRPr="0084102C">
        <w:rPr>
          <w:rFonts w:eastAsiaTheme="minorHAnsi" w:cs="Arial"/>
        </w:rPr>
        <w:t>Dimension values for higher-level (</w:t>
      </w:r>
      <w:r w:rsidR="008915A2" w:rsidRPr="008915A2">
        <w:rPr>
          <w:rFonts w:eastAsiaTheme="minorHAnsi" w:cs="Arial"/>
        </w:rPr>
        <w:t xml:space="preserve">data-related </w:t>
      </w:r>
      <w:r w:rsidRPr="0084102C">
        <w:rPr>
          <w:rFonts w:eastAsiaTheme="minorHAnsi" w:cs="Arial"/>
        </w:rPr>
        <w:t xml:space="preserve">reference metadata) attributes can be </w:t>
      </w:r>
      <w:r w:rsidRPr="0084102C">
        <w:rPr>
          <w:rFonts w:eastAsiaTheme="minorHAnsi" w:cs="Arial"/>
          <w:b/>
          <w:bCs/>
        </w:rPr>
        <w:t>switched-off</w:t>
      </w:r>
      <w:r w:rsidRPr="0084102C">
        <w:rPr>
          <w:rFonts w:eastAsiaTheme="minorHAnsi" w:cs="Arial"/>
        </w:rPr>
        <w:t xml:space="preserve"> when those are not attached to these dimensions.</w:t>
      </w:r>
    </w:p>
    <w:p w14:paraId="6584B1E3" w14:textId="77777777" w:rsidR="0084102C" w:rsidRPr="0084102C" w:rsidRDefault="0084102C" w:rsidP="00A5651D">
      <w:pPr>
        <w:spacing w:after="160" w:line="259" w:lineRule="auto"/>
        <w:jc w:val="both"/>
        <w:rPr>
          <w:rFonts w:eastAsiaTheme="minorHAnsi" w:cs="Arial"/>
        </w:rPr>
      </w:pPr>
      <w:r w:rsidRPr="0084102C">
        <w:rPr>
          <w:rFonts w:eastAsiaTheme="minorHAnsi" w:cs="Arial"/>
        </w:rPr>
        <w:t>Replacing non-existing elements is not resulting in an error.</w:t>
      </w:r>
    </w:p>
    <w:p w14:paraId="2EA9465B" w14:textId="56D38605" w:rsidR="0084102C" w:rsidRPr="0084102C" w:rsidRDefault="0084102C" w:rsidP="00A5651D">
      <w:pPr>
        <w:spacing w:after="160" w:line="259" w:lineRule="auto"/>
        <w:jc w:val="both"/>
        <w:rPr>
          <w:rFonts w:eastAsiaTheme="minorHAnsi" w:cs="Arial"/>
        </w:rPr>
      </w:pPr>
      <w:r w:rsidRPr="0084102C">
        <w:rPr>
          <w:rFonts w:eastAsiaTheme="minorHAnsi" w:cs="Arial"/>
        </w:rPr>
        <w:t xml:space="preserve">All observations as well as the sets of </w:t>
      </w:r>
      <w:r w:rsidR="008915A2" w:rsidRPr="008915A2">
        <w:rPr>
          <w:rFonts w:eastAsiaTheme="minorHAnsi" w:cs="Arial"/>
        </w:rPr>
        <w:t xml:space="preserve">data-related </w:t>
      </w:r>
      <w:r w:rsidRPr="0084102C">
        <w:rPr>
          <w:rFonts w:eastAsiaTheme="minorHAnsi" w:cs="Arial"/>
        </w:rPr>
        <w:t xml:space="preserve">reference metadata attributes at specific dimension combinations impacted by the </w:t>
      </w:r>
      <w:r w:rsidR="008915A2">
        <w:rPr>
          <w:rFonts w:eastAsiaTheme="minorHAnsi" w:cs="Arial"/>
          <w:i/>
        </w:rPr>
        <w:t>R</w:t>
      </w:r>
      <w:r w:rsidRPr="0084102C">
        <w:rPr>
          <w:rFonts w:eastAsiaTheme="minorHAnsi" w:cs="Arial"/>
          <w:i/>
        </w:rPr>
        <w:t>eplace</w:t>
      </w:r>
      <w:r w:rsidRPr="0084102C">
        <w:rPr>
          <w:rFonts w:eastAsiaTheme="minorHAnsi" w:cs="Arial"/>
        </w:rPr>
        <w:t xml:space="preserve"> action change their time stamp</w:t>
      </w:r>
      <w:r w:rsidR="00A5651D" w:rsidRPr="00A5651D">
        <w:rPr>
          <w:rFonts w:cs="Arial"/>
        </w:rPr>
        <w:t xml:space="preserve"> </w:t>
      </w:r>
      <w:r w:rsidR="00A5651D" w:rsidRPr="0084102C">
        <w:rPr>
          <w:rFonts w:cs="Arial"/>
        </w:rPr>
        <w:t>when used to update an SDMX storage system</w:t>
      </w:r>
      <w:r w:rsidRPr="0084102C">
        <w:rPr>
          <w:rFonts w:eastAsiaTheme="minorHAnsi" w:cs="Arial"/>
        </w:rPr>
        <w:t>.</w:t>
      </w:r>
    </w:p>
    <w:p w14:paraId="5385C303" w14:textId="791D55BE" w:rsidR="0084102C" w:rsidRPr="00B41305" w:rsidRDefault="0084102C" w:rsidP="00A5651D">
      <w:pPr>
        <w:spacing w:after="160" w:line="259" w:lineRule="auto"/>
        <w:jc w:val="both"/>
        <w:rPr>
          <w:rFonts w:cs="Arial"/>
        </w:rPr>
      </w:pPr>
      <w:r w:rsidRPr="0084102C">
        <w:rPr>
          <w:rFonts w:eastAsiaTheme="minorHAnsi" w:cs="Arial"/>
        </w:rPr>
        <w:t xml:space="preserve">Because the </w:t>
      </w:r>
      <w:r w:rsidRPr="0084102C">
        <w:rPr>
          <w:rFonts w:eastAsiaTheme="minorHAnsi" w:cs="Arial"/>
          <w:i/>
        </w:rPr>
        <w:t>replace</w:t>
      </w:r>
      <w:r w:rsidRPr="0084102C">
        <w:rPr>
          <w:rFonts w:eastAsiaTheme="minorHAnsi" w:cs="Arial"/>
        </w:rPr>
        <w:t xml:space="preserve"> action always takes place at specific levels, it cannot be used to replace a whole dataset</w:t>
      </w:r>
      <w:r w:rsidR="00D46DF7" w:rsidRPr="00D46DF7">
        <w:rPr>
          <w:rFonts w:eastAsiaTheme="minorHAnsi" w:cs="Arial"/>
        </w:rPr>
        <w:t xml:space="preserve"> or a whole series</w:t>
      </w:r>
      <w:r w:rsidRPr="0084102C">
        <w:rPr>
          <w:rFonts w:eastAsiaTheme="minorHAnsi" w:cs="Arial"/>
        </w:rPr>
        <w:t xml:space="preserve">. </w:t>
      </w:r>
      <w:r w:rsidR="008915A2">
        <w:rPr>
          <w:rFonts w:eastAsiaTheme="minorHAnsi" w:cs="Arial"/>
        </w:rPr>
        <w:t>However, a</w:t>
      </w:r>
      <w:r w:rsidRPr="0084102C">
        <w:rPr>
          <w:rFonts w:eastAsiaTheme="minorHAnsi" w:cs="Arial"/>
        </w:rPr>
        <w:t xml:space="preserve"> “</w:t>
      </w:r>
      <w:r w:rsidRPr="0084102C">
        <w:rPr>
          <w:rFonts w:eastAsiaTheme="minorHAnsi" w:cs="Arial"/>
          <w:i/>
          <w:iCs/>
        </w:rPr>
        <w:t>replace all</w:t>
      </w:r>
      <w:r w:rsidRPr="0084102C">
        <w:rPr>
          <w:rFonts w:eastAsiaTheme="minorHAnsi" w:cs="Arial"/>
        </w:rPr>
        <w:t xml:space="preserve">” effect can be achieved by </w:t>
      </w:r>
      <w:r w:rsidRPr="0084102C">
        <w:rPr>
          <w:rFonts w:eastAsiaTheme="minorHAnsi" w:cs="Arial"/>
          <w:bCs/>
        </w:rPr>
        <w:t xml:space="preserve">combining a </w:t>
      </w:r>
      <w:r w:rsidR="008915A2">
        <w:rPr>
          <w:rFonts w:eastAsiaTheme="minorHAnsi" w:cs="Arial"/>
          <w:bCs/>
          <w:i/>
        </w:rPr>
        <w:t>D</w:t>
      </w:r>
      <w:r w:rsidRPr="0084102C">
        <w:rPr>
          <w:rFonts w:eastAsiaTheme="minorHAnsi" w:cs="Arial"/>
          <w:bCs/>
          <w:i/>
        </w:rPr>
        <w:t>elete</w:t>
      </w:r>
      <w:r w:rsidRPr="0084102C">
        <w:rPr>
          <w:rFonts w:eastAsiaTheme="minorHAnsi" w:cs="Arial"/>
          <w:bCs/>
        </w:rPr>
        <w:t xml:space="preserve"> </w:t>
      </w:r>
      <w:r w:rsidR="00A5651D" w:rsidRPr="00A5651D">
        <w:rPr>
          <w:rFonts w:eastAsiaTheme="minorHAnsi" w:cs="Arial"/>
          <w:bCs/>
        </w:rPr>
        <w:t>dataset containing a completely wildcarded key (where all dimension values are omitted)</w:t>
      </w:r>
      <w:r w:rsidRPr="0084102C">
        <w:rPr>
          <w:rFonts w:eastAsiaTheme="minorHAnsi" w:cs="Arial"/>
          <w:bCs/>
        </w:rPr>
        <w:t xml:space="preserve"> with a </w:t>
      </w:r>
      <w:r w:rsidR="008915A2">
        <w:rPr>
          <w:rFonts w:eastAsiaTheme="minorHAnsi" w:cs="Arial"/>
          <w:bCs/>
          <w:i/>
        </w:rPr>
        <w:t>M</w:t>
      </w:r>
      <w:r w:rsidRPr="0084102C">
        <w:rPr>
          <w:rFonts w:eastAsiaTheme="minorHAnsi" w:cs="Arial"/>
          <w:bCs/>
          <w:i/>
        </w:rPr>
        <w:t>erge</w:t>
      </w:r>
      <w:r w:rsidRPr="0084102C">
        <w:rPr>
          <w:rFonts w:eastAsiaTheme="minorHAnsi" w:cs="Arial"/>
          <w:bCs/>
        </w:rPr>
        <w:t xml:space="preserve"> or </w:t>
      </w:r>
      <w:r w:rsidR="008915A2">
        <w:rPr>
          <w:rFonts w:eastAsiaTheme="minorHAnsi" w:cs="Arial"/>
          <w:bCs/>
          <w:i/>
        </w:rPr>
        <w:t>R</w:t>
      </w:r>
      <w:r w:rsidRPr="0084102C">
        <w:rPr>
          <w:rFonts w:eastAsiaTheme="minorHAnsi" w:cs="Arial"/>
          <w:bCs/>
          <w:i/>
        </w:rPr>
        <w:t>eplace</w:t>
      </w:r>
      <w:r w:rsidRPr="0084102C">
        <w:rPr>
          <w:rFonts w:eastAsiaTheme="minorHAnsi" w:cs="Arial"/>
          <w:bCs/>
        </w:rPr>
        <w:t xml:space="preserve"> dataset within the same data message</w:t>
      </w:r>
      <w:r w:rsidRPr="0084102C">
        <w:rPr>
          <w:rFonts w:eastAsiaTheme="minorHAnsi" w:cs="Arial"/>
        </w:rPr>
        <w:t xml:space="preserve">. Similarly, </w:t>
      </w:r>
      <w:r w:rsidR="00A5651D">
        <w:rPr>
          <w:rFonts w:eastAsiaTheme="minorHAnsi" w:cs="Arial"/>
        </w:rPr>
        <w:t>t</w:t>
      </w:r>
      <w:r w:rsidRPr="0084102C">
        <w:rPr>
          <w:rFonts w:eastAsiaTheme="minorHAnsi" w:cs="Arial"/>
        </w:rPr>
        <w:t xml:space="preserve">o replace a whole series, a message can combine a </w:t>
      </w:r>
      <w:r w:rsidRPr="0084102C">
        <w:rPr>
          <w:rFonts w:eastAsiaTheme="minorHAnsi" w:cs="Arial"/>
          <w:i/>
        </w:rPr>
        <w:t>delete</w:t>
      </w:r>
      <w:r w:rsidRPr="0084102C">
        <w:rPr>
          <w:rFonts w:eastAsiaTheme="minorHAnsi" w:cs="Arial"/>
        </w:rPr>
        <w:t xml:space="preserve"> dataset containing only the partial key of the series (where </w:t>
      </w:r>
      <w:r w:rsidR="00A5651D">
        <w:rPr>
          <w:rFonts w:eastAsiaTheme="minorHAnsi" w:cs="Arial"/>
        </w:rPr>
        <w:t xml:space="preserve">the </w:t>
      </w:r>
      <w:r w:rsidRPr="0084102C">
        <w:rPr>
          <w:rFonts w:eastAsiaTheme="minorHAnsi" w:cs="Arial"/>
        </w:rPr>
        <w:t xml:space="preserve">not used dimension values are omitted) with a </w:t>
      </w:r>
      <w:r w:rsidR="00A5651D">
        <w:rPr>
          <w:rFonts w:eastAsiaTheme="minorHAnsi" w:cs="Arial"/>
          <w:i/>
        </w:rPr>
        <w:t>M</w:t>
      </w:r>
      <w:r w:rsidRPr="0084102C">
        <w:rPr>
          <w:rFonts w:eastAsiaTheme="minorHAnsi" w:cs="Arial"/>
          <w:i/>
        </w:rPr>
        <w:t>erge</w:t>
      </w:r>
      <w:r w:rsidRPr="0084102C">
        <w:rPr>
          <w:rFonts w:eastAsiaTheme="minorHAnsi" w:cs="Arial"/>
        </w:rPr>
        <w:t xml:space="preserve"> or </w:t>
      </w:r>
      <w:r w:rsidR="00A5651D">
        <w:rPr>
          <w:rFonts w:eastAsiaTheme="minorHAnsi" w:cs="Arial"/>
          <w:i/>
        </w:rPr>
        <w:t>R</w:t>
      </w:r>
      <w:r w:rsidRPr="0084102C">
        <w:rPr>
          <w:rFonts w:eastAsiaTheme="minorHAnsi" w:cs="Arial"/>
          <w:i/>
        </w:rPr>
        <w:t>eplace</w:t>
      </w:r>
      <w:r w:rsidRPr="0084102C">
        <w:rPr>
          <w:rFonts w:eastAsiaTheme="minorHAnsi" w:cs="Arial"/>
        </w:rPr>
        <w:t xml:space="preserve"> dataset for that series.</w:t>
      </w:r>
    </w:p>
    <w:p w14:paraId="17F7B88A" w14:textId="5239D764" w:rsidR="002C6A7C" w:rsidRPr="003B2197" w:rsidRDefault="002C6A7C" w:rsidP="003A515F">
      <w:pPr>
        <w:pStyle w:val="Heading3"/>
      </w:pPr>
      <w:bookmarkStart w:id="75" w:name="_Toc197687426"/>
      <w:r w:rsidRPr="003B2197">
        <w:t>Delete</w:t>
      </w:r>
      <w:r w:rsidR="00EA2557">
        <w:t xml:space="preserve"> </w:t>
      </w:r>
      <w:r w:rsidR="00ED143B">
        <w:t>A</w:t>
      </w:r>
      <w:r w:rsidR="00EA2557">
        <w:t>ction</w:t>
      </w:r>
      <w:bookmarkEnd w:id="75"/>
    </w:p>
    <w:p w14:paraId="1BB39B1E" w14:textId="77777777" w:rsidR="00EA2557" w:rsidRDefault="00EA2557" w:rsidP="00D46DF7">
      <w:pPr>
        <w:pStyle w:val="ParagraphCharCharChar"/>
        <w:spacing w:line="259" w:lineRule="auto"/>
        <w:rPr>
          <w:sz w:val="20"/>
        </w:rPr>
      </w:pPr>
    </w:p>
    <w:p w14:paraId="5A2C8257" w14:textId="2498F9CB" w:rsidR="00D46DF7" w:rsidRPr="00D46DF7" w:rsidRDefault="00D46DF7" w:rsidP="00D46DF7">
      <w:pPr>
        <w:pStyle w:val="ParagraphCharCharChar"/>
        <w:spacing w:line="259" w:lineRule="auto"/>
        <w:rPr>
          <w:sz w:val="20"/>
        </w:rPr>
      </w:pPr>
      <w:r w:rsidRPr="00D46DF7">
        <w:rPr>
          <w:sz w:val="20"/>
        </w:rPr>
        <w:t>Data or data-related reference metadata is to be deleted. Deletion is hereby assumed to take place at the lowest level of detail provided in the message.</w:t>
      </w:r>
    </w:p>
    <w:p w14:paraId="78912156" w14:textId="72CCA557" w:rsidR="00D46DF7" w:rsidRPr="00D46DF7" w:rsidRDefault="00D46DF7" w:rsidP="00D46DF7">
      <w:pPr>
        <w:pStyle w:val="ParagraphCharCharChar"/>
        <w:spacing w:line="259" w:lineRule="auto"/>
        <w:rPr>
          <w:sz w:val="20"/>
        </w:rPr>
      </w:pPr>
      <w:r w:rsidRPr="00D46DF7">
        <w:rPr>
          <w:sz w:val="20"/>
        </w:rPr>
        <w:t xml:space="preserve">Any component (including dimensions) can be </w:t>
      </w:r>
      <w:r w:rsidRPr="00D46DF7">
        <w:rPr>
          <w:b/>
          <w:bCs/>
          <w:sz w:val="20"/>
        </w:rPr>
        <w:t>omitted</w:t>
      </w:r>
      <w:r w:rsidRPr="00D46DF7">
        <w:t xml:space="preserve"> </w:t>
      </w:r>
      <w:r w:rsidRPr="00D46DF7">
        <w:rPr>
          <w:sz w:val="20"/>
        </w:rPr>
        <w:t xml:space="preserve">(dimensions: empty, others: </w:t>
      </w:r>
      <w:r w:rsidRPr="00D46DF7">
        <w:rPr>
          <w:rFonts w:ascii="Courier New" w:hAnsi="Courier New" w:cs="Courier New"/>
          <w:sz w:val="20"/>
        </w:rPr>
        <w:t>null</w:t>
      </w:r>
      <w:r w:rsidRPr="00D46DF7">
        <w:rPr>
          <w:sz w:val="20"/>
        </w:rPr>
        <w:t xml:space="preserve"> or absent). Omitting dimension values allows for bulk deletions. Partially omitting non-dimension component values allows restricting the deletion of measure, attribute or </w:t>
      </w:r>
      <w:r w:rsidR="003E781D" w:rsidRPr="003E781D">
        <w:rPr>
          <w:sz w:val="20"/>
        </w:rPr>
        <w:t xml:space="preserve">data-related </w:t>
      </w:r>
      <w:r w:rsidRPr="00D46DF7">
        <w:rPr>
          <w:sz w:val="20"/>
        </w:rPr>
        <w:t>reference metadata values to the ones being present. Instead of real values for non-dimensional components, it is sufficient to use any valid value.</w:t>
      </w:r>
    </w:p>
    <w:p w14:paraId="72B8E95C" w14:textId="388B3B5B" w:rsidR="00D46DF7" w:rsidRPr="00D46DF7" w:rsidRDefault="00D46DF7" w:rsidP="00D46DF7">
      <w:pPr>
        <w:pStyle w:val="ParagraphCharCharChar"/>
        <w:spacing w:line="259" w:lineRule="auto"/>
        <w:rPr>
          <w:sz w:val="20"/>
        </w:rPr>
      </w:pPr>
      <w:r w:rsidRPr="00D46DF7">
        <w:rPr>
          <w:sz w:val="20"/>
        </w:rPr>
        <w:t xml:space="preserve">With this, whole datasets, any slices of observations for dimension groups such as time series, observations or individual measure, attribute and </w:t>
      </w:r>
      <w:r w:rsidR="003E781D" w:rsidRPr="003E781D">
        <w:rPr>
          <w:sz w:val="20"/>
        </w:rPr>
        <w:t xml:space="preserve">data-related </w:t>
      </w:r>
      <w:r w:rsidRPr="00D46DF7">
        <w:rPr>
          <w:sz w:val="20"/>
        </w:rPr>
        <w:t>reference metadata attributes values can be deleted.</w:t>
      </w:r>
    </w:p>
    <w:p w14:paraId="3ADD57D9" w14:textId="7373778C" w:rsidR="00D46DF7" w:rsidRPr="00D46DF7" w:rsidRDefault="00D46DF7" w:rsidP="00D46DF7">
      <w:pPr>
        <w:pStyle w:val="ParagraphCharCharChar"/>
        <w:spacing w:line="259" w:lineRule="auto"/>
        <w:rPr>
          <w:sz w:val="20"/>
        </w:rPr>
      </w:pPr>
      <w:r w:rsidRPr="00D46DF7">
        <w:rPr>
          <w:sz w:val="20"/>
        </w:rPr>
        <w:t>Dimension values for higher-level (</w:t>
      </w:r>
      <w:r w:rsidR="003E781D" w:rsidRPr="003E781D">
        <w:rPr>
          <w:sz w:val="20"/>
        </w:rPr>
        <w:t xml:space="preserve">data-related </w:t>
      </w:r>
      <w:r w:rsidRPr="00D46DF7">
        <w:rPr>
          <w:sz w:val="20"/>
        </w:rPr>
        <w:t xml:space="preserve">reference metadata) attributes can be </w:t>
      </w:r>
      <w:r w:rsidRPr="00D46DF7">
        <w:rPr>
          <w:b/>
          <w:bCs/>
          <w:sz w:val="20"/>
        </w:rPr>
        <w:t>switched-off</w:t>
      </w:r>
      <w:r w:rsidRPr="00D46DF7">
        <w:rPr>
          <w:sz w:val="20"/>
        </w:rPr>
        <w:t xml:space="preserve"> </w:t>
      </w:r>
      <w:r w:rsidR="003E781D" w:rsidRPr="003E781D">
        <w:rPr>
          <w:sz w:val="20"/>
        </w:rPr>
        <w:t>(using `~`)</w:t>
      </w:r>
      <w:r w:rsidR="003E781D">
        <w:rPr>
          <w:sz w:val="20"/>
        </w:rPr>
        <w:t xml:space="preserve"> </w:t>
      </w:r>
      <w:r w:rsidRPr="00D46DF7">
        <w:rPr>
          <w:sz w:val="20"/>
        </w:rPr>
        <w:t>when those are not attached to these dimensions.</w:t>
      </w:r>
    </w:p>
    <w:p w14:paraId="587FE930" w14:textId="77777777" w:rsidR="00D46DF7" w:rsidRPr="00D46DF7" w:rsidRDefault="00D46DF7" w:rsidP="00D46DF7">
      <w:pPr>
        <w:pStyle w:val="ParagraphCharCharChar"/>
        <w:spacing w:line="259" w:lineRule="auto"/>
        <w:rPr>
          <w:sz w:val="20"/>
        </w:rPr>
      </w:pPr>
      <w:r w:rsidRPr="00D46DF7">
        <w:rPr>
          <w:sz w:val="20"/>
        </w:rPr>
        <w:t>Deleting non-existing elements or values is not resulting in an error.</w:t>
      </w:r>
    </w:p>
    <w:p w14:paraId="3E21A99C" w14:textId="66DA0455" w:rsidR="00D46DF7" w:rsidRPr="00D46DF7" w:rsidRDefault="00D46DF7" w:rsidP="00D46DF7">
      <w:pPr>
        <w:pStyle w:val="ParagraphCharCharChar"/>
        <w:spacing w:line="259" w:lineRule="auto"/>
        <w:rPr>
          <w:sz w:val="20"/>
        </w:rPr>
      </w:pPr>
      <w:r w:rsidRPr="00D46DF7">
        <w:rPr>
          <w:sz w:val="20"/>
        </w:rPr>
        <w:t xml:space="preserve">All observations as well as the sets of attributes and </w:t>
      </w:r>
      <w:r w:rsidR="003E781D" w:rsidRPr="003E781D">
        <w:rPr>
          <w:sz w:val="20"/>
        </w:rPr>
        <w:t xml:space="preserve">data-related </w:t>
      </w:r>
      <w:r w:rsidRPr="00D46DF7">
        <w:rPr>
          <w:sz w:val="20"/>
        </w:rPr>
        <w:t xml:space="preserve">reference metadata at higher partial keys impacted by the </w:t>
      </w:r>
      <w:r w:rsidR="003E781D">
        <w:rPr>
          <w:i/>
          <w:sz w:val="20"/>
        </w:rPr>
        <w:t>D</w:t>
      </w:r>
      <w:r w:rsidRPr="00D46DF7">
        <w:rPr>
          <w:i/>
          <w:sz w:val="20"/>
        </w:rPr>
        <w:t>elete</w:t>
      </w:r>
      <w:r w:rsidRPr="00D46DF7">
        <w:rPr>
          <w:sz w:val="20"/>
        </w:rPr>
        <w:t xml:space="preserve"> action change their time stamp</w:t>
      </w:r>
      <w:r w:rsidR="003E781D" w:rsidRPr="003E781D">
        <w:t xml:space="preserve"> </w:t>
      </w:r>
      <w:r w:rsidR="003E781D" w:rsidRPr="003E781D">
        <w:rPr>
          <w:sz w:val="20"/>
        </w:rPr>
        <w:t>when used to update an SDMX storage system</w:t>
      </w:r>
      <w:r w:rsidRPr="00D46DF7">
        <w:rPr>
          <w:sz w:val="20"/>
        </w:rPr>
        <w:t>.</w:t>
      </w:r>
    </w:p>
    <w:p w14:paraId="021C986A" w14:textId="73A348CB" w:rsidR="002E588F" w:rsidRDefault="002E588F" w:rsidP="00D46DF7">
      <w:pPr>
        <w:pStyle w:val="ParagraphCharCharChar"/>
        <w:rPr>
          <w:sz w:val="20"/>
        </w:rPr>
      </w:pPr>
    </w:p>
    <w:p w14:paraId="08531C31" w14:textId="77777777" w:rsidR="00EA2557" w:rsidRDefault="00EA2557">
      <w:pPr>
        <w:spacing w:after="0"/>
        <w:rPr>
          <w:b/>
          <w:bCs/>
          <w:i/>
          <w:iCs/>
          <w:color w:val="0000FF"/>
          <w:sz w:val="28"/>
          <w:szCs w:val="24"/>
          <w:highlight w:val="lightGray"/>
        </w:rPr>
      </w:pPr>
      <w:r>
        <w:rPr>
          <w:highlight w:val="lightGray"/>
        </w:rPr>
        <w:br w:type="page"/>
      </w:r>
    </w:p>
    <w:p w14:paraId="0E5A6E5C" w14:textId="238BB98E" w:rsidR="00381C5B" w:rsidRPr="003B2197" w:rsidRDefault="00381C5B" w:rsidP="003A515F">
      <w:pPr>
        <w:pStyle w:val="Heading3"/>
      </w:pPr>
      <w:bookmarkStart w:id="76" w:name="_Toc197687427"/>
      <w:r>
        <w:lastRenderedPageBreak/>
        <w:t xml:space="preserve">Further </w:t>
      </w:r>
      <w:r w:rsidR="00ED143B">
        <w:t>D</w:t>
      </w:r>
      <w:r>
        <w:t>etails</w:t>
      </w:r>
      <w:bookmarkEnd w:id="76"/>
    </w:p>
    <w:p w14:paraId="2349DD1F" w14:textId="77777777" w:rsidR="00EA2557" w:rsidRPr="00EA2557" w:rsidRDefault="00EA2557" w:rsidP="00EA2557">
      <w:pPr>
        <w:pStyle w:val="ParagraphCharCharChar"/>
        <w:spacing w:line="259" w:lineRule="auto"/>
        <w:rPr>
          <w:rFonts w:cs="Arial"/>
          <w:sz w:val="20"/>
        </w:rPr>
      </w:pPr>
    </w:p>
    <w:p w14:paraId="1E4CED41" w14:textId="457C7F60" w:rsidR="00EA2557" w:rsidRPr="00EA2557" w:rsidRDefault="00EA2557" w:rsidP="00EA2557">
      <w:pPr>
        <w:pStyle w:val="ParagraphCharCharChar"/>
        <w:spacing w:line="259" w:lineRule="auto"/>
        <w:rPr>
          <w:rFonts w:cs="Arial"/>
          <w:sz w:val="20"/>
        </w:rPr>
      </w:pPr>
      <w:r w:rsidRPr="00EA2557">
        <w:rPr>
          <w:rFonts w:cs="Arial"/>
          <w:sz w:val="20"/>
        </w:rPr>
        <w:t>The following convention is used to indicate the state of components in data messages:</w:t>
      </w:r>
    </w:p>
    <w:p w14:paraId="2A591A66" w14:textId="77777777" w:rsidR="00EA2557" w:rsidRPr="00EA2557" w:rsidRDefault="00EA2557" w:rsidP="00EA2557">
      <w:pPr>
        <w:pStyle w:val="ParagraphCharCharChar"/>
        <w:spacing w:line="259" w:lineRule="auto"/>
        <w:rPr>
          <w:rFonts w:cs="Arial"/>
          <w:sz w:val="20"/>
        </w:rPr>
      </w:pPr>
    </w:p>
    <w:tbl>
      <w:tblPr>
        <w:tblStyle w:val="TableGrid"/>
        <w:tblW w:w="0" w:type="auto"/>
        <w:tblCellMar>
          <w:top w:w="108" w:type="dxa"/>
          <w:bottom w:w="108" w:type="dxa"/>
        </w:tblCellMar>
        <w:tblLook w:val="04A0" w:firstRow="1" w:lastRow="0" w:firstColumn="1" w:lastColumn="0" w:noHBand="0" w:noVBand="1"/>
      </w:tblPr>
      <w:tblGrid>
        <w:gridCol w:w="850"/>
        <w:gridCol w:w="950"/>
        <w:gridCol w:w="1370"/>
        <w:gridCol w:w="2232"/>
        <w:gridCol w:w="1756"/>
        <w:gridCol w:w="1858"/>
      </w:tblGrid>
      <w:tr w:rsidR="00A23BE1" w:rsidRPr="00EA2557" w14:paraId="30DAFFF2" w14:textId="77777777" w:rsidTr="00EA2557">
        <w:trPr>
          <w:cantSplit/>
        </w:trPr>
        <w:tc>
          <w:tcPr>
            <w:tcW w:w="0" w:type="auto"/>
            <w:shd w:val="clear" w:color="auto" w:fill="DEEAF6" w:themeFill="accent5" w:themeFillTint="33"/>
          </w:tcPr>
          <w:p w14:paraId="083696FB" w14:textId="77777777" w:rsidR="00EA2557" w:rsidRPr="00EA2557" w:rsidRDefault="00EA2557" w:rsidP="00EA2557">
            <w:pPr>
              <w:pStyle w:val="ParagraphCharCharChar"/>
              <w:spacing w:line="259" w:lineRule="auto"/>
              <w:rPr>
                <w:rFonts w:cs="Arial"/>
                <w:bCs/>
                <w:sz w:val="20"/>
              </w:rPr>
            </w:pPr>
          </w:p>
        </w:tc>
        <w:tc>
          <w:tcPr>
            <w:tcW w:w="0" w:type="auto"/>
            <w:shd w:val="clear" w:color="auto" w:fill="DEEAF6" w:themeFill="accent5" w:themeFillTint="33"/>
            <w:vAlign w:val="bottom"/>
          </w:tcPr>
          <w:p w14:paraId="314ACFC9" w14:textId="77777777" w:rsidR="00EA2557" w:rsidRPr="00EA2557" w:rsidRDefault="00EA2557" w:rsidP="00EA2557">
            <w:pPr>
              <w:pStyle w:val="ParagraphCharCharChar"/>
              <w:spacing w:line="259" w:lineRule="auto"/>
              <w:rPr>
                <w:rFonts w:cs="Arial"/>
                <w:bCs/>
                <w:sz w:val="20"/>
              </w:rPr>
            </w:pPr>
          </w:p>
        </w:tc>
        <w:tc>
          <w:tcPr>
            <w:tcW w:w="0" w:type="auto"/>
            <w:gridSpan w:val="2"/>
            <w:shd w:val="clear" w:color="auto" w:fill="DEEAF6" w:themeFill="accent5" w:themeFillTint="33"/>
            <w:vAlign w:val="center"/>
          </w:tcPr>
          <w:p w14:paraId="1E121921" w14:textId="77777777" w:rsidR="00EA2557" w:rsidRPr="00EA2557" w:rsidRDefault="00EA2557" w:rsidP="00EA2557">
            <w:pPr>
              <w:pStyle w:val="ParagraphCharCharChar"/>
              <w:spacing w:line="259" w:lineRule="auto"/>
              <w:rPr>
                <w:rFonts w:cs="Arial"/>
                <w:b/>
                <w:sz w:val="20"/>
              </w:rPr>
            </w:pPr>
            <w:r w:rsidRPr="00EA2557">
              <w:rPr>
                <w:rFonts w:cs="Arial"/>
                <w:b/>
                <w:sz w:val="20"/>
              </w:rPr>
              <w:t>Dimension value is</w:t>
            </w:r>
          </w:p>
        </w:tc>
        <w:tc>
          <w:tcPr>
            <w:tcW w:w="0" w:type="auto"/>
            <w:gridSpan w:val="2"/>
            <w:shd w:val="clear" w:color="auto" w:fill="DEEAF6" w:themeFill="accent5" w:themeFillTint="33"/>
            <w:vAlign w:val="center"/>
          </w:tcPr>
          <w:p w14:paraId="375AC8ED" w14:textId="77777777" w:rsidR="00EA2557" w:rsidRPr="00EA2557" w:rsidRDefault="00EA2557" w:rsidP="00EA2557">
            <w:pPr>
              <w:pStyle w:val="ParagraphCharCharChar"/>
              <w:spacing w:line="259" w:lineRule="auto"/>
              <w:jc w:val="left"/>
              <w:rPr>
                <w:rFonts w:cs="Arial"/>
                <w:b/>
                <w:sz w:val="20"/>
              </w:rPr>
            </w:pPr>
            <w:r w:rsidRPr="00EA2557">
              <w:rPr>
                <w:rFonts w:cs="Arial"/>
                <w:b/>
                <w:sz w:val="20"/>
              </w:rPr>
              <w:t>Measure, attribute or reference metadata value is</w:t>
            </w:r>
          </w:p>
        </w:tc>
      </w:tr>
      <w:tr w:rsidR="00A23BE1" w:rsidRPr="00EA2557" w14:paraId="65D6B03E" w14:textId="77777777" w:rsidTr="00EA2557">
        <w:tc>
          <w:tcPr>
            <w:tcW w:w="0" w:type="auto"/>
            <w:shd w:val="clear" w:color="auto" w:fill="DEEAF6" w:themeFill="accent5" w:themeFillTint="33"/>
          </w:tcPr>
          <w:p w14:paraId="5C99A434" w14:textId="77777777" w:rsidR="00EA2557" w:rsidRPr="00EA2557" w:rsidRDefault="00EA2557" w:rsidP="00EA2557">
            <w:pPr>
              <w:pStyle w:val="ParagraphCharCharChar"/>
              <w:spacing w:line="259" w:lineRule="auto"/>
              <w:rPr>
                <w:rFonts w:cs="Arial"/>
                <w:bCs/>
                <w:sz w:val="20"/>
              </w:rPr>
            </w:pPr>
          </w:p>
        </w:tc>
        <w:tc>
          <w:tcPr>
            <w:tcW w:w="0" w:type="auto"/>
            <w:shd w:val="clear" w:color="auto" w:fill="DEEAF6" w:themeFill="accent5" w:themeFillTint="33"/>
            <w:vAlign w:val="center"/>
          </w:tcPr>
          <w:p w14:paraId="0D3D4F10" w14:textId="77777777" w:rsidR="00EA2557" w:rsidRPr="00EA2557" w:rsidRDefault="00EA2557" w:rsidP="00EA2557">
            <w:pPr>
              <w:pStyle w:val="ParagraphCharCharChar"/>
              <w:spacing w:line="259" w:lineRule="auto"/>
              <w:rPr>
                <w:rFonts w:cs="Arial"/>
                <w:bCs/>
                <w:sz w:val="20"/>
              </w:rPr>
            </w:pPr>
          </w:p>
        </w:tc>
        <w:tc>
          <w:tcPr>
            <w:tcW w:w="0" w:type="auto"/>
            <w:shd w:val="clear" w:color="auto" w:fill="DEEAF6" w:themeFill="accent5" w:themeFillTint="33"/>
            <w:vAlign w:val="center"/>
          </w:tcPr>
          <w:p w14:paraId="040EC912" w14:textId="04116037" w:rsidR="00EA2557" w:rsidRPr="00EA2557" w:rsidRDefault="00E6398A" w:rsidP="00EA2557">
            <w:pPr>
              <w:pStyle w:val="ParagraphCharCharChar"/>
              <w:spacing w:line="259" w:lineRule="auto"/>
              <w:rPr>
                <w:rFonts w:cs="Arial"/>
                <w:b/>
                <w:sz w:val="20"/>
              </w:rPr>
            </w:pPr>
            <w:r w:rsidRPr="00EA2557">
              <w:rPr>
                <w:rFonts w:cs="Arial"/>
                <w:b/>
                <w:sz w:val="20"/>
              </w:rPr>
              <w:t>O</w:t>
            </w:r>
            <w:r w:rsidR="00EA2557" w:rsidRPr="00EA2557">
              <w:rPr>
                <w:rFonts w:cs="Arial"/>
                <w:b/>
                <w:sz w:val="20"/>
              </w:rPr>
              <w:t>mitted</w:t>
            </w:r>
          </w:p>
        </w:tc>
        <w:tc>
          <w:tcPr>
            <w:tcW w:w="0" w:type="auto"/>
            <w:shd w:val="clear" w:color="auto" w:fill="DEEAF6" w:themeFill="accent5" w:themeFillTint="33"/>
            <w:vAlign w:val="center"/>
          </w:tcPr>
          <w:p w14:paraId="46446A1E" w14:textId="77777777" w:rsidR="00EA2557" w:rsidRPr="00EA2557" w:rsidRDefault="00EA2557" w:rsidP="00EA2557">
            <w:pPr>
              <w:pStyle w:val="ParagraphCharCharChar"/>
              <w:spacing w:line="259" w:lineRule="auto"/>
              <w:rPr>
                <w:rFonts w:cs="Arial"/>
                <w:b/>
                <w:sz w:val="20"/>
              </w:rPr>
            </w:pPr>
            <w:r w:rsidRPr="00EA2557">
              <w:rPr>
                <w:rFonts w:cs="Arial"/>
                <w:b/>
                <w:sz w:val="20"/>
              </w:rPr>
              <w:t>switched off</w:t>
            </w:r>
          </w:p>
        </w:tc>
        <w:tc>
          <w:tcPr>
            <w:tcW w:w="0" w:type="auto"/>
            <w:shd w:val="clear" w:color="auto" w:fill="DEEAF6" w:themeFill="accent5" w:themeFillTint="33"/>
            <w:vAlign w:val="center"/>
          </w:tcPr>
          <w:p w14:paraId="49A7CBAD" w14:textId="7D4B746D" w:rsidR="00EA2557" w:rsidRPr="00EA2557" w:rsidRDefault="00EA2557" w:rsidP="00EA2557">
            <w:pPr>
              <w:pStyle w:val="ParagraphCharCharChar"/>
              <w:spacing w:line="259" w:lineRule="auto"/>
              <w:rPr>
                <w:rFonts w:cs="Arial"/>
                <w:b/>
                <w:sz w:val="20"/>
              </w:rPr>
            </w:pPr>
            <w:r w:rsidRPr="00EA2557">
              <w:rPr>
                <w:rFonts w:cs="Arial"/>
                <w:b/>
                <w:sz w:val="20"/>
              </w:rPr>
              <w:t>Omitted</w:t>
            </w:r>
          </w:p>
        </w:tc>
        <w:tc>
          <w:tcPr>
            <w:tcW w:w="0" w:type="auto"/>
            <w:shd w:val="clear" w:color="auto" w:fill="DEEAF6" w:themeFill="accent5" w:themeFillTint="33"/>
            <w:vAlign w:val="center"/>
          </w:tcPr>
          <w:p w14:paraId="453D9054" w14:textId="53986908" w:rsidR="00EA2557" w:rsidRPr="00EA2557" w:rsidRDefault="00EA2557" w:rsidP="00EA2557">
            <w:pPr>
              <w:pStyle w:val="ParagraphCharCharChar"/>
              <w:spacing w:line="259" w:lineRule="auto"/>
              <w:rPr>
                <w:rFonts w:cs="Arial"/>
                <w:b/>
                <w:sz w:val="20"/>
              </w:rPr>
            </w:pPr>
            <w:r w:rsidRPr="00EA2557">
              <w:rPr>
                <w:rFonts w:cs="Arial"/>
                <w:b/>
                <w:sz w:val="20"/>
              </w:rPr>
              <w:t>Present</w:t>
            </w:r>
          </w:p>
        </w:tc>
      </w:tr>
      <w:tr w:rsidR="00A23BE1" w:rsidRPr="00EA2557" w14:paraId="3D817E24" w14:textId="77777777" w:rsidTr="00EA2557">
        <w:tc>
          <w:tcPr>
            <w:tcW w:w="0" w:type="auto"/>
            <w:vMerge w:val="restart"/>
            <w:shd w:val="clear" w:color="auto" w:fill="DEEAF6" w:themeFill="accent5" w:themeFillTint="33"/>
          </w:tcPr>
          <w:p w14:paraId="78343088" w14:textId="77777777" w:rsidR="00EA2557" w:rsidRPr="00EA2557" w:rsidRDefault="00EA2557" w:rsidP="00EA2557">
            <w:pPr>
              <w:pStyle w:val="ParagraphCharCharChar"/>
              <w:spacing w:line="259" w:lineRule="auto"/>
              <w:rPr>
                <w:rFonts w:cs="Arial"/>
                <w:bCs/>
                <w:sz w:val="20"/>
              </w:rPr>
            </w:pPr>
            <w:r w:rsidRPr="00EA2557">
              <w:rPr>
                <w:rFonts w:cs="Arial"/>
                <w:bCs/>
                <w:sz w:val="20"/>
              </w:rPr>
              <w:t>Action</w:t>
            </w:r>
          </w:p>
        </w:tc>
        <w:tc>
          <w:tcPr>
            <w:tcW w:w="0" w:type="auto"/>
            <w:shd w:val="clear" w:color="auto" w:fill="DEEAF6" w:themeFill="accent5" w:themeFillTint="33"/>
            <w:vAlign w:val="center"/>
          </w:tcPr>
          <w:p w14:paraId="0536D4D6" w14:textId="77777777" w:rsidR="00EA2557" w:rsidRPr="00EA2557" w:rsidRDefault="00EA2557" w:rsidP="00EA2557">
            <w:pPr>
              <w:pStyle w:val="ParagraphCharCharChar"/>
              <w:spacing w:line="259" w:lineRule="auto"/>
              <w:rPr>
                <w:rFonts w:cs="Arial"/>
                <w:bCs/>
                <w:sz w:val="20"/>
              </w:rPr>
            </w:pPr>
            <w:r w:rsidRPr="00EA2557">
              <w:rPr>
                <w:rFonts w:cs="Arial"/>
                <w:bCs/>
                <w:sz w:val="20"/>
              </w:rPr>
              <w:t>Delete</w:t>
            </w:r>
          </w:p>
        </w:tc>
        <w:tc>
          <w:tcPr>
            <w:tcW w:w="0" w:type="auto"/>
            <w:tcBorders>
              <w:bottom w:val="single" w:sz="4" w:space="0" w:color="auto"/>
            </w:tcBorders>
            <w:shd w:val="clear" w:color="auto" w:fill="DEEAF6" w:themeFill="accent5" w:themeFillTint="33"/>
            <w:vAlign w:val="center"/>
          </w:tcPr>
          <w:p w14:paraId="238FB9EF" w14:textId="77777777" w:rsidR="00EA2557" w:rsidRPr="00EA2557" w:rsidRDefault="00EA2557" w:rsidP="00EA2557">
            <w:pPr>
              <w:pStyle w:val="ParagraphCharCharChar"/>
              <w:spacing w:line="259" w:lineRule="auto"/>
              <w:jc w:val="left"/>
              <w:rPr>
                <w:rFonts w:cs="Arial"/>
                <w:bCs/>
                <w:sz w:val="20"/>
              </w:rPr>
            </w:pPr>
            <w:r w:rsidRPr="00EA2557">
              <w:rPr>
                <w:rFonts w:cs="Arial"/>
                <w:bCs/>
                <w:sz w:val="20"/>
              </w:rPr>
              <w:t>bulk deletion: dimension value doesn't matter</w:t>
            </w:r>
          </w:p>
        </w:tc>
        <w:tc>
          <w:tcPr>
            <w:tcW w:w="0" w:type="auto"/>
            <w:vMerge w:val="restart"/>
            <w:shd w:val="clear" w:color="auto" w:fill="DEEAF6" w:themeFill="accent5" w:themeFillTint="33"/>
            <w:vAlign w:val="center"/>
          </w:tcPr>
          <w:p w14:paraId="5BDCD566" w14:textId="4F0E4CE0" w:rsidR="00EA2557" w:rsidRPr="00EA2557" w:rsidRDefault="00EA2557" w:rsidP="00EA2557">
            <w:pPr>
              <w:pStyle w:val="ParagraphCharCharChar"/>
              <w:spacing w:line="259" w:lineRule="auto"/>
              <w:jc w:val="left"/>
              <w:rPr>
                <w:rFonts w:cs="Arial"/>
                <w:bCs/>
                <w:sz w:val="20"/>
              </w:rPr>
            </w:pPr>
            <w:r w:rsidRPr="00EA2557">
              <w:rPr>
                <w:rFonts w:cs="Arial"/>
                <w:bCs/>
                <w:sz w:val="20"/>
              </w:rPr>
              <w:t xml:space="preserve">only for </w:t>
            </w:r>
            <w:r w:rsidR="00A23BE1">
              <w:rPr>
                <w:rFonts w:cs="Arial"/>
                <w:bCs/>
                <w:sz w:val="20"/>
              </w:rPr>
              <w:t>irrelevant dimensions:</w:t>
            </w:r>
            <w:r w:rsidR="00A23BE1">
              <w:rPr>
                <w:rFonts w:cs="Arial"/>
                <w:bCs/>
                <w:sz w:val="20"/>
              </w:rPr>
              <w:br/>
              <w:t xml:space="preserve">1) </w:t>
            </w:r>
            <w:r w:rsidRPr="00EA2557">
              <w:rPr>
                <w:rFonts w:cs="Arial"/>
                <w:bCs/>
                <w:sz w:val="20"/>
              </w:rPr>
              <w:t>higher-level (reference metadata) attributes not attached to this dimension</w:t>
            </w:r>
            <w:r w:rsidR="00A23BE1">
              <w:rPr>
                <w:rFonts w:cs="Arial"/>
                <w:bCs/>
                <w:sz w:val="20"/>
              </w:rPr>
              <w:br/>
            </w:r>
            <w:r w:rsidR="00A23BE1" w:rsidRPr="00A23BE1">
              <w:rPr>
                <w:rFonts w:cs="Arial"/>
                <w:bCs/>
                <w:sz w:val="20"/>
              </w:rPr>
              <w:t>(</w:t>
            </w:r>
            <w:r w:rsidR="00A23BE1">
              <w:rPr>
                <w:rFonts w:cs="Arial"/>
                <w:bCs/>
                <w:sz w:val="20"/>
              </w:rPr>
              <w:t>in</w:t>
            </w:r>
            <w:r w:rsidR="00A23BE1" w:rsidRPr="00A23BE1">
              <w:rPr>
                <w:rFonts w:cs="Arial"/>
                <w:bCs/>
                <w:sz w:val="20"/>
              </w:rPr>
              <w:t>cl. TIME_PERIOD)</w:t>
            </w:r>
            <w:r w:rsidR="00A23BE1">
              <w:rPr>
                <w:rFonts w:cs="Arial"/>
                <w:bCs/>
                <w:sz w:val="20"/>
              </w:rPr>
              <w:br/>
              <w:t>2)</w:t>
            </w:r>
            <w:r w:rsidR="00A23BE1" w:rsidRPr="00A23BE1">
              <w:rPr>
                <w:rFonts w:cs="Arial"/>
                <w:bCs/>
                <w:sz w:val="20"/>
              </w:rPr>
              <w:t xml:space="preserve"> </w:t>
            </w:r>
            <w:r w:rsidR="00A23BE1">
              <w:rPr>
                <w:rFonts w:cs="Arial"/>
                <w:bCs/>
                <w:sz w:val="20"/>
              </w:rPr>
              <w:t xml:space="preserve">measures and attributes </w:t>
            </w:r>
            <w:r w:rsidR="00A23BE1" w:rsidRPr="00A23BE1">
              <w:rPr>
                <w:rFonts w:cs="Arial"/>
                <w:bCs/>
                <w:sz w:val="20"/>
              </w:rPr>
              <w:t xml:space="preserve">not attached to this dimension </w:t>
            </w:r>
            <w:r w:rsidR="00A23BE1">
              <w:rPr>
                <w:rFonts w:cs="Arial"/>
                <w:bCs/>
                <w:sz w:val="20"/>
              </w:rPr>
              <w:t>if</w:t>
            </w:r>
            <w:r w:rsidR="00A23BE1" w:rsidRPr="00A23BE1">
              <w:rPr>
                <w:rFonts w:cs="Arial"/>
                <w:bCs/>
                <w:sz w:val="20"/>
              </w:rPr>
              <w:t xml:space="preserve"> </w:t>
            </w:r>
            <w:r w:rsidR="00A23BE1">
              <w:rPr>
                <w:rFonts w:cs="Arial"/>
                <w:bCs/>
                <w:sz w:val="20"/>
              </w:rPr>
              <w:t>the</w:t>
            </w:r>
            <w:r w:rsidR="00A23BE1" w:rsidRPr="00A23BE1">
              <w:rPr>
                <w:rFonts w:cs="Arial"/>
                <w:bCs/>
                <w:sz w:val="20"/>
              </w:rPr>
              <w:t xml:space="preserve"> D</w:t>
            </w:r>
            <w:r w:rsidR="00A23BE1">
              <w:rPr>
                <w:rFonts w:cs="Arial"/>
                <w:bCs/>
                <w:sz w:val="20"/>
              </w:rPr>
              <w:t>SD</w:t>
            </w:r>
            <w:r w:rsidR="00A23BE1" w:rsidRPr="00A23BE1">
              <w:rPr>
                <w:rFonts w:cs="Arial"/>
                <w:bCs/>
                <w:sz w:val="20"/>
              </w:rPr>
              <w:t xml:space="preserve"> </w:t>
            </w:r>
            <w:r w:rsidR="00A23BE1">
              <w:rPr>
                <w:rFonts w:cs="Arial"/>
                <w:bCs/>
                <w:sz w:val="20"/>
              </w:rPr>
              <w:t>allows for an</w:t>
            </w:r>
            <w:r w:rsidR="00A23BE1" w:rsidRPr="00A23BE1">
              <w:rPr>
                <w:rFonts w:cs="Arial"/>
                <w:bCs/>
                <w:sz w:val="20"/>
              </w:rPr>
              <w:t xml:space="preserve"> ‘evolving structure’</w:t>
            </w:r>
            <w:r w:rsidR="00A23BE1">
              <w:rPr>
                <w:rFonts w:cs="Arial"/>
                <w:bCs/>
                <w:sz w:val="20"/>
              </w:rPr>
              <w:t xml:space="preserve"> </w:t>
            </w:r>
            <w:r w:rsidR="00A23BE1">
              <w:rPr>
                <w:rFonts w:cs="Arial"/>
                <w:bCs/>
                <w:sz w:val="20"/>
              </w:rPr>
              <w:br/>
            </w:r>
            <w:r w:rsidR="00A23BE1" w:rsidRPr="00A23BE1">
              <w:rPr>
                <w:rFonts w:cs="Arial"/>
                <w:bCs/>
                <w:sz w:val="20"/>
              </w:rPr>
              <w:t>(excl</w:t>
            </w:r>
            <w:r w:rsidR="00A23BE1">
              <w:rPr>
                <w:rFonts w:cs="Arial"/>
                <w:bCs/>
                <w:sz w:val="20"/>
              </w:rPr>
              <w:t>.</w:t>
            </w:r>
            <w:r w:rsidR="00A23BE1" w:rsidRPr="00A23BE1">
              <w:rPr>
                <w:rFonts w:cs="Arial"/>
                <w:bCs/>
                <w:sz w:val="20"/>
              </w:rPr>
              <w:t xml:space="preserve"> TIME_PERIOD)</w:t>
            </w:r>
          </w:p>
        </w:tc>
        <w:tc>
          <w:tcPr>
            <w:tcW w:w="0" w:type="auto"/>
            <w:shd w:val="clear" w:color="auto" w:fill="DEEAF6" w:themeFill="accent5" w:themeFillTint="33"/>
            <w:vAlign w:val="center"/>
          </w:tcPr>
          <w:p w14:paraId="41F38026" w14:textId="77777777" w:rsidR="00EA2557" w:rsidRPr="00EA2557" w:rsidRDefault="00EA2557" w:rsidP="00EA2557">
            <w:pPr>
              <w:pStyle w:val="ParagraphCharCharChar"/>
              <w:spacing w:line="259" w:lineRule="auto"/>
              <w:jc w:val="left"/>
              <w:rPr>
                <w:rFonts w:cs="Arial"/>
                <w:bCs/>
                <w:sz w:val="20"/>
              </w:rPr>
            </w:pPr>
            <w:r w:rsidRPr="00EA2557">
              <w:rPr>
                <w:rFonts w:cs="Arial"/>
                <w:bCs/>
                <w:sz w:val="20"/>
              </w:rPr>
              <w:t xml:space="preserve">to be deleted only if </w:t>
            </w:r>
            <w:r w:rsidRPr="00EA2557">
              <w:rPr>
                <w:rFonts w:cs="Arial"/>
                <w:b/>
                <w:sz w:val="20"/>
              </w:rPr>
              <w:t>all</w:t>
            </w:r>
            <w:r w:rsidRPr="00EA2557">
              <w:rPr>
                <w:rFonts w:cs="Arial"/>
                <w:bCs/>
                <w:sz w:val="20"/>
              </w:rPr>
              <w:t xml:space="preserve"> non-dimension components are omitted</w:t>
            </w:r>
          </w:p>
        </w:tc>
        <w:tc>
          <w:tcPr>
            <w:tcW w:w="0" w:type="auto"/>
            <w:shd w:val="clear" w:color="auto" w:fill="DEEAF6" w:themeFill="accent5" w:themeFillTint="33"/>
            <w:vAlign w:val="center"/>
          </w:tcPr>
          <w:p w14:paraId="35880055" w14:textId="77777777" w:rsidR="00EA2557" w:rsidRPr="00EA2557" w:rsidRDefault="00EA2557" w:rsidP="00EA2557">
            <w:pPr>
              <w:pStyle w:val="ParagraphCharCharChar"/>
              <w:spacing w:line="259" w:lineRule="auto"/>
              <w:jc w:val="left"/>
              <w:rPr>
                <w:rFonts w:cs="Arial"/>
                <w:bCs/>
                <w:sz w:val="20"/>
              </w:rPr>
            </w:pPr>
            <w:r w:rsidRPr="00EA2557">
              <w:rPr>
                <w:rFonts w:cs="Arial"/>
                <w:bCs/>
                <w:sz w:val="20"/>
              </w:rPr>
              <w:t>to be deleted</w:t>
            </w:r>
          </w:p>
        </w:tc>
      </w:tr>
      <w:tr w:rsidR="00A23BE1" w:rsidRPr="00EA2557" w14:paraId="0B048377" w14:textId="77777777" w:rsidTr="00EA2557">
        <w:tc>
          <w:tcPr>
            <w:tcW w:w="0" w:type="auto"/>
            <w:vMerge/>
            <w:shd w:val="clear" w:color="auto" w:fill="DEEAF6" w:themeFill="accent5" w:themeFillTint="33"/>
          </w:tcPr>
          <w:p w14:paraId="2BD10CF0" w14:textId="77777777" w:rsidR="00EA2557" w:rsidRPr="00EA2557" w:rsidRDefault="00EA2557" w:rsidP="00EA2557">
            <w:pPr>
              <w:pStyle w:val="ParagraphCharCharChar"/>
              <w:spacing w:line="259" w:lineRule="auto"/>
              <w:rPr>
                <w:rFonts w:cs="Arial"/>
                <w:bCs/>
                <w:sz w:val="20"/>
              </w:rPr>
            </w:pPr>
          </w:p>
        </w:tc>
        <w:tc>
          <w:tcPr>
            <w:tcW w:w="0" w:type="auto"/>
            <w:shd w:val="clear" w:color="auto" w:fill="DEEAF6" w:themeFill="accent5" w:themeFillTint="33"/>
            <w:vAlign w:val="center"/>
          </w:tcPr>
          <w:p w14:paraId="0DEA0F35" w14:textId="77777777" w:rsidR="00EA2557" w:rsidRPr="00EA2557" w:rsidRDefault="00EA2557" w:rsidP="00EA2557">
            <w:pPr>
              <w:pStyle w:val="ParagraphCharCharChar"/>
              <w:spacing w:line="259" w:lineRule="auto"/>
              <w:rPr>
                <w:rFonts w:cs="Arial"/>
                <w:bCs/>
                <w:sz w:val="20"/>
              </w:rPr>
            </w:pPr>
            <w:r w:rsidRPr="00EA2557">
              <w:rPr>
                <w:rFonts w:cs="Arial"/>
                <w:bCs/>
                <w:sz w:val="20"/>
              </w:rPr>
              <w:t>Merge</w:t>
            </w:r>
          </w:p>
        </w:tc>
        <w:tc>
          <w:tcPr>
            <w:tcW w:w="0" w:type="auto"/>
            <w:tcBorders>
              <w:bottom w:val="single" w:sz="4" w:space="0" w:color="auto"/>
              <w:tr2bl w:val="single" w:sz="4" w:space="0" w:color="auto"/>
            </w:tcBorders>
            <w:shd w:val="clear" w:color="auto" w:fill="DEEAF6" w:themeFill="accent5" w:themeFillTint="33"/>
            <w:vAlign w:val="center"/>
          </w:tcPr>
          <w:p w14:paraId="67562AAF" w14:textId="77777777" w:rsidR="00EA2557" w:rsidRPr="00EA2557" w:rsidRDefault="00EA2557" w:rsidP="00EA2557">
            <w:pPr>
              <w:pStyle w:val="ParagraphCharCharChar"/>
              <w:spacing w:line="259" w:lineRule="auto"/>
              <w:jc w:val="left"/>
              <w:rPr>
                <w:rFonts w:cs="Arial"/>
                <w:bCs/>
                <w:color w:val="7F7F7F" w:themeColor="text1" w:themeTint="80"/>
                <w:sz w:val="20"/>
              </w:rPr>
            </w:pPr>
            <w:r w:rsidRPr="00EA2557">
              <w:rPr>
                <w:rFonts w:cs="Arial"/>
                <w:bCs/>
                <w:color w:val="7F7F7F" w:themeColor="text1" w:themeTint="80"/>
                <w:sz w:val="20"/>
              </w:rPr>
              <w:t>bulk merge is not permitted</w:t>
            </w:r>
          </w:p>
        </w:tc>
        <w:tc>
          <w:tcPr>
            <w:tcW w:w="0" w:type="auto"/>
            <w:vMerge/>
            <w:shd w:val="clear" w:color="auto" w:fill="DEEAF6" w:themeFill="accent5" w:themeFillTint="33"/>
            <w:vAlign w:val="center"/>
          </w:tcPr>
          <w:p w14:paraId="6FB071E2" w14:textId="77777777" w:rsidR="00EA2557" w:rsidRPr="00EA2557" w:rsidRDefault="00EA2557" w:rsidP="00EA2557">
            <w:pPr>
              <w:pStyle w:val="ParagraphCharCharChar"/>
              <w:spacing w:line="259" w:lineRule="auto"/>
              <w:rPr>
                <w:rFonts w:cs="Arial"/>
                <w:bCs/>
                <w:sz w:val="20"/>
              </w:rPr>
            </w:pPr>
          </w:p>
        </w:tc>
        <w:tc>
          <w:tcPr>
            <w:tcW w:w="0" w:type="auto"/>
            <w:shd w:val="clear" w:color="auto" w:fill="DEEAF6" w:themeFill="accent5" w:themeFillTint="33"/>
            <w:vAlign w:val="center"/>
          </w:tcPr>
          <w:p w14:paraId="5F0DE409" w14:textId="77777777" w:rsidR="00EA2557" w:rsidRPr="00EA2557" w:rsidRDefault="00EA2557" w:rsidP="00EA2557">
            <w:pPr>
              <w:pStyle w:val="ParagraphCharCharChar"/>
              <w:spacing w:line="259" w:lineRule="auto"/>
              <w:jc w:val="left"/>
              <w:rPr>
                <w:rFonts w:cs="Arial"/>
                <w:bCs/>
                <w:sz w:val="20"/>
              </w:rPr>
            </w:pPr>
            <w:r w:rsidRPr="00EA2557">
              <w:rPr>
                <w:rFonts w:cs="Arial"/>
                <w:bCs/>
                <w:sz w:val="20"/>
              </w:rPr>
              <w:t>not to be changed</w:t>
            </w:r>
          </w:p>
        </w:tc>
        <w:tc>
          <w:tcPr>
            <w:tcW w:w="0" w:type="auto"/>
            <w:shd w:val="clear" w:color="auto" w:fill="DEEAF6" w:themeFill="accent5" w:themeFillTint="33"/>
            <w:vAlign w:val="center"/>
          </w:tcPr>
          <w:p w14:paraId="32F20DB4" w14:textId="77777777" w:rsidR="00EA2557" w:rsidRPr="00EA2557" w:rsidRDefault="00EA2557" w:rsidP="00EA2557">
            <w:pPr>
              <w:pStyle w:val="ParagraphCharCharChar"/>
              <w:spacing w:line="259" w:lineRule="auto"/>
              <w:jc w:val="left"/>
              <w:rPr>
                <w:rFonts w:cs="Arial"/>
                <w:bCs/>
                <w:sz w:val="20"/>
              </w:rPr>
            </w:pPr>
            <w:r w:rsidRPr="00EA2557">
              <w:rPr>
                <w:rFonts w:cs="Arial"/>
                <w:bCs/>
                <w:sz w:val="20"/>
              </w:rPr>
              <w:t>to be updated/inserted</w:t>
            </w:r>
          </w:p>
        </w:tc>
      </w:tr>
      <w:tr w:rsidR="00A23BE1" w:rsidRPr="00EA2557" w14:paraId="4778AF06" w14:textId="77777777" w:rsidTr="00EA2557">
        <w:tc>
          <w:tcPr>
            <w:tcW w:w="0" w:type="auto"/>
            <w:vMerge/>
            <w:shd w:val="clear" w:color="auto" w:fill="DEEAF6" w:themeFill="accent5" w:themeFillTint="33"/>
          </w:tcPr>
          <w:p w14:paraId="4734343D" w14:textId="77777777" w:rsidR="00EA2557" w:rsidRPr="00EA2557" w:rsidRDefault="00EA2557" w:rsidP="00EA2557">
            <w:pPr>
              <w:pStyle w:val="ParagraphCharCharChar"/>
              <w:spacing w:line="259" w:lineRule="auto"/>
              <w:rPr>
                <w:rFonts w:cs="Arial"/>
                <w:bCs/>
                <w:sz w:val="20"/>
              </w:rPr>
            </w:pPr>
          </w:p>
        </w:tc>
        <w:tc>
          <w:tcPr>
            <w:tcW w:w="0" w:type="auto"/>
            <w:shd w:val="clear" w:color="auto" w:fill="DEEAF6" w:themeFill="accent5" w:themeFillTint="33"/>
            <w:vAlign w:val="center"/>
          </w:tcPr>
          <w:p w14:paraId="38C4D0FE" w14:textId="77777777" w:rsidR="00EA2557" w:rsidRPr="00EA2557" w:rsidRDefault="00EA2557" w:rsidP="00EA2557">
            <w:pPr>
              <w:pStyle w:val="ParagraphCharCharChar"/>
              <w:spacing w:line="259" w:lineRule="auto"/>
              <w:rPr>
                <w:rFonts w:cs="Arial"/>
                <w:bCs/>
                <w:sz w:val="20"/>
              </w:rPr>
            </w:pPr>
            <w:r w:rsidRPr="00EA2557">
              <w:rPr>
                <w:rFonts w:cs="Arial"/>
                <w:bCs/>
                <w:sz w:val="20"/>
              </w:rPr>
              <w:t>Replace</w:t>
            </w:r>
          </w:p>
        </w:tc>
        <w:tc>
          <w:tcPr>
            <w:tcW w:w="0" w:type="auto"/>
            <w:tcBorders>
              <w:tr2bl w:val="single" w:sz="4" w:space="0" w:color="auto"/>
            </w:tcBorders>
            <w:shd w:val="clear" w:color="auto" w:fill="DEEAF6" w:themeFill="accent5" w:themeFillTint="33"/>
            <w:vAlign w:val="center"/>
          </w:tcPr>
          <w:p w14:paraId="71926907" w14:textId="77777777" w:rsidR="00EA2557" w:rsidRPr="00EA2557" w:rsidRDefault="00EA2557" w:rsidP="00EA2557">
            <w:pPr>
              <w:pStyle w:val="ParagraphCharCharChar"/>
              <w:spacing w:line="259" w:lineRule="auto"/>
              <w:jc w:val="left"/>
              <w:rPr>
                <w:rFonts w:cs="Arial"/>
                <w:bCs/>
                <w:color w:val="7F7F7F" w:themeColor="text1" w:themeTint="80"/>
                <w:sz w:val="20"/>
              </w:rPr>
            </w:pPr>
            <w:r w:rsidRPr="00EA2557">
              <w:rPr>
                <w:rFonts w:cs="Arial"/>
                <w:bCs/>
                <w:color w:val="7F7F7F" w:themeColor="text1" w:themeTint="80"/>
                <w:sz w:val="20"/>
              </w:rPr>
              <w:t>bulk replace is not permitted</w:t>
            </w:r>
          </w:p>
        </w:tc>
        <w:tc>
          <w:tcPr>
            <w:tcW w:w="0" w:type="auto"/>
            <w:vMerge/>
            <w:shd w:val="clear" w:color="auto" w:fill="DEEAF6" w:themeFill="accent5" w:themeFillTint="33"/>
            <w:vAlign w:val="center"/>
          </w:tcPr>
          <w:p w14:paraId="18D419B2" w14:textId="77777777" w:rsidR="00EA2557" w:rsidRPr="00EA2557" w:rsidRDefault="00EA2557" w:rsidP="00EA2557">
            <w:pPr>
              <w:pStyle w:val="ParagraphCharCharChar"/>
              <w:spacing w:line="259" w:lineRule="auto"/>
              <w:rPr>
                <w:rFonts w:cs="Arial"/>
                <w:bCs/>
                <w:sz w:val="20"/>
              </w:rPr>
            </w:pPr>
          </w:p>
        </w:tc>
        <w:tc>
          <w:tcPr>
            <w:tcW w:w="0" w:type="auto"/>
            <w:shd w:val="clear" w:color="auto" w:fill="DEEAF6" w:themeFill="accent5" w:themeFillTint="33"/>
            <w:vAlign w:val="center"/>
          </w:tcPr>
          <w:p w14:paraId="1BEA87B9" w14:textId="77777777" w:rsidR="00EA2557" w:rsidRPr="00EA2557" w:rsidRDefault="00EA2557" w:rsidP="00EA2557">
            <w:pPr>
              <w:pStyle w:val="ParagraphCharCharChar"/>
              <w:spacing w:line="259" w:lineRule="auto"/>
              <w:jc w:val="left"/>
              <w:rPr>
                <w:rFonts w:cs="Arial"/>
                <w:bCs/>
                <w:sz w:val="20"/>
              </w:rPr>
            </w:pPr>
            <w:r w:rsidRPr="00EA2557">
              <w:rPr>
                <w:rFonts w:cs="Arial"/>
                <w:bCs/>
                <w:sz w:val="20"/>
              </w:rPr>
              <w:t>at permitted replacement levels: to be deleted, otherwise not to be changed</w:t>
            </w:r>
          </w:p>
        </w:tc>
        <w:tc>
          <w:tcPr>
            <w:tcW w:w="0" w:type="auto"/>
            <w:shd w:val="clear" w:color="auto" w:fill="DEEAF6" w:themeFill="accent5" w:themeFillTint="33"/>
            <w:vAlign w:val="center"/>
          </w:tcPr>
          <w:p w14:paraId="0F6597AE" w14:textId="77777777" w:rsidR="00EA2557" w:rsidRPr="00EA2557" w:rsidRDefault="00EA2557" w:rsidP="00EA2557">
            <w:pPr>
              <w:pStyle w:val="ParagraphCharCharChar"/>
              <w:spacing w:line="259" w:lineRule="auto"/>
              <w:jc w:val="left"/>
              <w:rPr>
                <w:rFonts w:cs="Arial"/>
                <w:bCs/>
                <w:sz w:val="20"/>
              </w:rPr>
            </w:pPr>
            <w:r w:rsidRPr="00EA2557">
              <w:rPr>
                <w:rFonts w:cs="Arial"/>
                <w:bCs/>
                <w:sz w:val="20"/>
              </w:rPr>
              <w:t>to be updated/inserted</w:t>
            </w:r>
          </w:p>
        </w:tc>
      </w:tr>
      <w:tr w:rsidR="00A23BE1" w:rsidRPr="00EA2557" w14:paraId="3041D487" w14:textId="77777777" w:rsidTr="00EA2557">
        <w:tc>
          <w:tcPr>
            <w:tcW w:w="0" w:type="auto"/>
            <w:vMerge w:val="restart"/>
            <w:shd w:val="clear" w:color="auto" w:fill="DEEAF6" w:themeFill="accent5" w:themeFillTint="33"/>
          </w:tcPr>
          <w:p w14:paraId="7BDF5796" w14:textId="77777777" w:rsidR="00EA2557" w:rsidRPr="00EA2557" w:rsidRDefault="00EA2557" w:rsidP="00EA2557">
            <w:pPr>
              <w:pStyle w:val="ParagraphCharCharChar"/>
              <w:spacing w:line="259" w:lineRule="auto"/>
              <w:rPr>
                <w:rFonts w:cs="Arial"/>
                <w:sz w:val="20"/>
              </w:rPr>
            </w:pPr>
            <w:r w:rsidRPr="00EA2557">
              <w:rPr>
                <w:rFonts w:cs="Arial"/>
                <w:sz w:val="20"/>
              </w:rPr>
              <w:t>Format</w:t>
            </w:r>
          </w:p>
        </w:tc>
        <w:tc>
          <w:tcPr>
            <w:tcW w:w="0" w:type="auto"/>
            <w:shd w:val="clear" w:color="auto" w:fill="DEEAF6" w:themeFill="accent5" w:themeFillTint="33"/>
            <w:vAlign w:val="center"/>
          </w:tcPr>
          <w:p w14:paraId="42301099" w14:textId="77777777" w:rsidR="00EA2557" w:rsidRPr="00EA2557" w:rsidRDefault="00EA2557" w:rsidP="00EA2557">
            <w:pPr>
              <w:pStyle w:val="ParagraphCharCharChar"/>
              <w:spacing w:line="259" w:lineRule="auto"/>
              <w:rPr>
                <w:rFonts w:cs="Arial"/>
                <w:sz w:val="20"/>
              </w:rPr>
            </w:pPr>
            <w:r w:rsidRPr="00EA2557">
              <w:rPr>
                <w:rFonts w:cs="Arial"/>
                <w:sz w:val="20"/>
              </w:rPr>
              <w:t>XML</w:t>
            </w:r>
          </w:p>
        </w:tc>
        <w:tc>
          <w:tcPr>
            <w:tcW w:w="0" w:type="auto"/>
            <w:vAlign w:val="center"/>
          </w:tcPr>
          <w:p w14:paraId="48F9A834" w14:textId="77777777" w:rsidR="00EA2557" w:rsidRPr="00EA2557" w:rsidRDefault="00EA2557" w:rsidP="00EA2557">
            <w:pPr>
              <w:pStyle w:val="ParagraphCharCharChar"/>
              <w:spacing w:line="259" w:lineRule="auto"/>
              <w:jc w:val="left"/>
              <w:rPr>
                <w:rFonts w:cs="Arial"/>
                <w:sz w:val="20"/>
              </w:rPr>
            </w:pPr>
            <w:r w:rsidRPr="00EA2557">
              <w:rPr>
                <w:rFonts w:cs="Arial"/>
                <w:sz w:val="20"/>
              </w:rPr>
              <w:t>xml element/</w:t>
            </w:r>
            <w:r w:rsidRPr="00EA2557">
              <w:rPr>
                <w:rFonts w:cs="Arial"/>
                <w:sz w:val="20"/>
              </w:rPr>
              <w:br/>
              <w:t>attribute is absent</w:t>
            </w:r>
          </w:p>
        </w:tc>
        <w:tc>
          <w:tcPr>
            <w:tcW w:w="0" w:type="auto"/>
            <w:vAlign w:val="center"/>
          </w:tcPr>
          <w:p w14:paraId="2CB6BEF0" w14:textId="77777777" w:rsidR="00EA2557" w:rsidRPr="00EA2557" w:rsidRDefault="00EA2557" w:rsidP="00EA2557">
            <w:pPr>
              <w:pStyle w:val="ParagraphCharCharChar"/>
              <w:spacing w:line="259" w:lineRule="auto"/>
              <w:rPr>
                <w:rFonts w:cs="Arial"/>
                <w:sz w:val="20"/>
              </w:rPr>
            </w:pPr>
            <w:r w:rsidRPr="00EA2557">
              <w:rPr>
                <w:rFonts w:cs="Arial"/>
                <w:sz w:val="20"/>
              </w:rPr>
              <w:t>~</w:t>
            </w:r>
          </w:p>
        </w:tc>
        <w:tc>
          <w:tcPr>
            <w:tcW w:w="0" w:type="auto"/>
            <w:vAlign w:val="center"/>
          </w:tcPr>
          <w:p w14:paraId="79C7D42D" w14:textId="77777777" w:rsidR="00EA2557" w:rsidRPr="00EA2557" w:rsidRDefault="00EA2557" w:rsidP="00EA2557">
            <w:pPr>
              <w:pStyle w:val="ParagraphCharCharChar"/>
              <w:spacing w:line="259" w:lineRule="auto"/>
              <w:jc w:val="left"/>
              <w:rPr>
                <w:rFonts w:cs="Arial"/>
                <w:sz w:val="20"/>
              </w:rPr>
            </w:pPr>
            <w:r w:rsidRPr="00EA2557">
              <w:rPr>
                <w:rFonts w:cs="Arial"/>
                <w:sz w:val="20"/>
              </w:rPr>
              <w:t>xml element/</w:t>
            </w:r>
            <w:r w:rsidRPr="00EA2557">
              <w:rPr>
                <w:rFonts w:cs="Arial"/>
                <w:sz w:val="20"/>
              </w:rPr>
              <w:br/>
              <w:t>attribute is absent</w:t>
            </w:r>
          </w:p>
        </w:tc>
        <w:tc>
          <w:tcPr>
            <w:tcW w:w="0" w:type="auto"/>
            <w:vMerge w:val="restart"/>
            <w:vAlign w:val="center"/>
          </w:tcPr>
          <w:p w14:paraId="0223BE22" w14:textId="77777777" w:rsidR="00EA2557" w:rsidRPr="00EA2557" w:rsidRDefault="00EA2557" w:rsidP="00EA2557">
            <w:pPr>
              <w:pStyle w:val="ParagraphCharCharChar"/>
              <w:spacing w:line="259" w:lineRule="auto"/>
              <w:jc w:val="left"/>
              <w:rPr>
                <w:rFonts w:cs="Arial"/>
                <w:sz w:val="20"/>
              </w:rPr>
            </w:pPr>
            <w:r w:rsidRPr="00EA2557">
              <w:rPr>
                <w:rFonts w:cs="Arial"/>
                <w:sz w:val="20"/>
              </w:rPr>
              <w:t>any valid or intentionally missing value</w:t>
            </w:r>
          </w:p>
        </w:tc>
      </w:tr>
      <w:tr w:rsidR="00A23BE1" w:rsidRPr="00EA2557" w14:paraId="5DED5D4E" w14:textId="77777777" w:rsidTr="00EA2557">
        <w:tc>
          <w:tcPr>
            <w:tcW w:w="0" w:type="auto"/>
            <w:vMerge/>
            <w:shd w:val="clear" w:color="auto" w:fill="DEEAF6" w:themeFill="accent5" w:themeFillTint="33"/>
          </w:tcPr>
          <w:p w14:paraId="6882FF08" w14:textId="77777777" w:rsidR="00EA2557" w:rsidRPr="00EA2557" w:rsidRDefault="00EA2557" w:rsidP="00EA2557">
            <w:pPr>
              <w:pStyle w:val="ParagraphCharCharChar"/>
              <w:spacing w:line="259" w:lineRule="auto"/>
              <w:rPr>
                <w:rFonts w:cs="Arial"/>
                <w:sz w:val="20"/>
              </w:rPr>
            </w:pPr>
          </w:p>
        </w:tc>
        <w:tc>
          <w:tcPr>
            <w:tcW w:w="0" w:type="auto"/>
            <w:shd w:val="clear" w:color="auto" w:fill="DEEAF6" w:themeFill="accent5" w:themeFillTint="33"/>
            <w:vAlign w:val="center"/>
          </w:tcPr>
          <w:p w14:paraId="047ECB66" w14:textId="77777777" w:rsidR="00EA2557" w:rsidRPr="00EA2557" w:rsidRDefault="00EA2557" w:rsidP="00EA2557">
            <w:pPr>
              <w:pStyle w:val="ParagraphCharCharChar"/>
              <w:spacing w:line="259" w:lineRule="auto"/>
              <w:rPr>
                <w:rFonts w:cs="Arial"/>
                <w:sz w:val="20"/>
              </w:rPr>
            </w:pPr>
            <w:r w:rsidRPr="00EA2557">
              <w:rPr>
                <w:rFonts w:cs="Arial"/>
                <w:sz w:val="20"/>
              </w:rPr>
              <w:t>JSON</w:t>
            </w:r>
          </w:p>
        </w:tc>
        <w:tc>
          <w:tcPr>
            <w:tcW w:w="0" w:type="auto"/>
            <w:vAlign w:val="center"/>
          </w:tcPr>
          <w:p w14:paraId="0F4DB457" w14:textId="77777777" w:rsidR="00EA2557" w:rsidRPr="00EA2557" w:rsidRDefault="00EA2557" w:rsidP="00EA2557">
            <w:pPr>
              <w:pStyle w:val="ParagraphCharCharChar"/>
              <w:spacing w:line="259" w:lineRule="auto"/>
              <w:jc w:val="left"/>
              <w:rPr>
                <w:rFonts w:cs="Arial"/>
                <w:sz w:val="20"/>
              </w:rPr>
            </w:pPr>
            <w:r w:rsidRPr="00EA2557">
              <w:rPr>
                <w:rFonts w:cs="Arial"/>
                <w:sz w:val="20"/>
              </w:rPr>
              <w:t>&lt;empty&gt;</w:t>
            </w:r>
          </w:p>
        </w:tc>
        <w:tc>
          <w:tcPr>
            <w:tcW w:w="0" w:type="auto"/>
            <w:vAlign w:val="center"/>
          </w:tcPr>
          <w:p w14:paraId="330C2E7F" w14:textId="77777777" w:rsidR="00EA2557" w:rsidRPr="00EA2557" w:rsidRDefault="00EA2557" w:rsidP="00EA2557">
            <w:pPr>
              <w:pStyle w:val="ParagraphCharCharChar"/>
              <w:spacing w:line="259" w:lineRule="auto"/>
              <w:rPr>
                <w:rFonts w:cs="Arial"/>
                <w:sz w:val="20"/>
              </w:rPr>
            </w:pPr>
            <w:r w:rsidRPr="00EA2557">
              <w:rPr>
                <w:rFonts w:cs="Arial"/>
                <w:sz w:val="20"/>
              </w:rPr>
              <w:t>“~“</w:t>
            </w:r>
          </w:p>
        </w:tc>
        <w:tc>
          <w:tcPr>
            <w:tcW w:w="0" w:type="auto"/>
            <w:vAlign w:val="center"/>
          </w:tcPr>
          <w:p w14:paraId="75607D26" w14:textId="77777777" w:rsidR="00EA2557" w:rsidRPr="00EA2557" w:rsidRDefault="00EA2557" w:rsidP="00EA2557">
            <w:pPr>
              <w:pStyle w:val="ParagraphCharCharChar"/>
              <w:spacing w:line="259" w:lineRule="auto"/>
              <w:rPr>
                <w:rFonts w:cs="Arial"/>
                <w:sz w:val="20"/>
              </w:rPr>
            </w:pPr>
            <w:r w:rsidRPr="00EA2557">
              <w:rPr>
                <w:rFonts w:cs="Arial"/>
                <w:sz w:val="20"/>
              </w:rPr>
              <w:t>NULL or absent</w:t>
            </w:r>
          </w:p>
        </w:tc>
        <w:tc>
          <w:tcPr>
            <w:tcW w:w="0" w:type="auto"/>
            <w:vMerge/>
            <w:vAlign w:val="center"/>
          </w:tcPr>
          <w:p w14:paraId="11AE11CB" w14:textId="77777777" w:rsidR="00EA2557" w:rsidRPr="00EA2557" w:rsidRDefault="00EA2557" w:rsidP="00EA2557">
            <w:pPr>
              <w:pStyle w:val="ParagraphCharCharChar"/>
              <w:spacing w:line="259" w:lineRule="auto"/>
              <w:rPr>
                <w:rFonts w:cs="Arial"/>
                <w:sz w:val="20"/>
              </w:rPr>
            </w:pPr>
          </w:p>
        </w:tc>
      </w:tr>
      <w:tr w:rsidR="00A23BE1" w:rsidRPr="00EA2557" w14:paraId="58969903" w14:textId="77777777" w:rsidTr="00EA2557">
        <w:tc>
          <w:tcPr>
            <w:tcW w:w="0" w:type="auto"/>
            <w:vMerge/>
            <w:shd w:val="clear" w:color="auto" w:fill="DEEAF6" w:themeFill="accent5" w:themeFillTint="33"/>
          </w:tcPr>
          <w:p w14:paraId="76215AE4" w14:textId="77777777" w:rsidR="00EA2557" w:rsidRPr="00EA2557" w:rsidRDefault="00EA2557" w:rsidP="00EA2557">
            <w:pPr>
              <w:pStyle w:val="ParagraphCharCharChar"/>
              <w:spacing w:line="259" w:lineRule="auto"/>
              <w:rPr>
                <w:rFonts w:cs="Arial"/>
                <w:sz w:val="20"/>
              </w:rPr>
            </w:pPr>
          </w:p>
        </w:tc>
        <w:tc>
          <w:tcPr>
            <w:tcW w:w="0" w:type="auto"/>
            <w:shd w:val="clear" w:color="auto" w:fill="DEEAF6" w:themeFill="accent5" w:themeFillTint="33"/>
            <w:vAlign w:val="center"/>
          </w:tcPr>
          <w:p w14:paraId="78A8C9B2" w14:textId="77777777" w:rsidR="00EA2557" w:rsidRPr="00EA2557" w:rsidRDefault="00EA2557" w:rsidP="00EA2557">
            <w:pPr>
              <w:pStyle w:val="ParagraphCharCharChar"/>
              <w:spacing w:line="259" w:lineRule="auto"/>
              <w:rPr>
                <w:rFonts w:cs="Arial"/>
                <w:sz w:val="20"/>
              </w:rPr>
            </w:pPr>
            <w:r w:rsidRPr="00EA2557">
              <w:rPr>
                <w:rFonts w:cs="Arial"/>
                <w:sz w:val="20"/>
              </w:rPr>
              <w:t>CSV</w:t>
            </w:r>
          </w:p>
        </w:tc>
        <w:tc>
          <w:tcPr>
            <w:tcW w:w="0" w:type="auto"/>
            <w:vAlign w:val="center"/>
          </w:tcPr>
          <w:p w14:paraId="7E4EAF04" w14:textId="77777777" w:rsidR="00EA2557" w:rsidRPr="00EA2557" w:rsidRDefault="00EA2557" w:rsidP="00EA2557">
            <w:pPr>
              <w:pStyle w:val="ParagraphCharCharChar"/>
              <w:spacing w:line="259" w:lineRule="auto"/>
              <w:jc w:val="left"/>
              <w:rPr>
                <w:rFonts w:cs="Arial"/>
                <w:sz w:val="20"/>
              </w:rPr>
            </w:pPr>
            <w:r w:rsidRPr="00EA2557">
              <w:rPr>
                <w:rFonts w:cs="Arial"/>
                <w:sz w:val="20"/>
              </w:rPr>
              <w:t>&lt;empty&gt; cell or column is absent</w:t>
            </w:r>
          </w:p>
        </w:tc>
        <w:tc>
          <w:tcPr>
            <w:tcW w:w="0" w:type="auto"/>
            <w:vAlign w:val="center"/>
          </w:tcPr>
          <w:p w14:paraId="2B9D2850" w14:textId="77777777" w:rsidR="00EA2557" w:rsidRPr="00EA2557" w:rsidRDefault="00EA2557" w:rsidP="00EA2557">
            <w:pPr>
              <w:pStyle w:val="ParagraphCharCharChar"/>
              <w:spacing w:line="259" w:lineRule="auto"/>
              <w:rPr>
                <w:rFonts w:cs="Arial"/>
                <w:sz w:val="20"/>
              </w:rPr>
            </w:pPr>
            <w:r w:rsidRPr="00EA2557">
              <w:rPr>
                <w:rFonts w:cs="Arial"/>
                <w:sz w:val="20"/>
              </w:rPr>
              <w:t>~</w:t>
            </w:r>
          </w:p>
        </w:tc>
        <w:tc>
          <w:tcPr>
            <w:tcW w:w="0" w:type="auto"/>
            <w:vAlign w:val="center"/>
          </w:tcPr>
          <w:p w14:paraId="47204247" w14:textId="77777777" w:rsidR="00EA2557" w:rsidRPr="00EA2557" w:rsidRDefault="00EA2557" w:rsidP="00EA2557">
            <w:pPr>
              <w:pStyle w:val="ParagraphCharCharChar"/>
              <w:spacing w:line="259" w:lineRule="auto"/>
              <w:rPr>
                <w:rFonts w:cs="Arial"/>
                <w:sz w:val="20"/>
              </w:rPr>
            </w:pPr>
            <w:r w:rsidRPr="00EA2557">
              <w:rPr>
                <w:rFonts w:cs="Arial"/>
                <w:sz w:val="20"/>
              </w:rPr>
              <w:t xml:space="preserve">&lt;empty&gt; cell or </w:t>
            </w:r>
            <w:r w:rsidRPr="00EA2557">
              <w:rPr>
                <w:rFonts w:cs="Arial"/>
                <w:sz w:val="20"/>
              </w:rPr>
              <w:br/>
              <w:t>column is absent</w:t>
            </w:r>
          </w:p>
        </w:tc>
        <w:tc>
          <w:tcPr>
            <w:tcW w:w="0" w:type="auto"/>
            <w:vMerge/>
            <w:vAlign w:val="center"/>
          </w:tcPr>
          <w:p w14:paraId="3B9B86FE" w14:textId="77777777" w:rsidR="00EA2557" w:rsidRPr="00EA2557" w:rsidRDefault="00EA2557" w:rsidP="00EA2557">
            <w:pPr>
              <w:pStyle w:val="ParagraphCharCharChar"/>
              <w:spacing w:line="259" w:lineRule="auto"/>
              <w:rPr>
                <w:rFonts w:cs="Arial"/>
                <w:sz w:val="20"/>
              </w:rPr>
            </w:pPr>
          </w:p>
        </w:tc>
      </w:tr>
    </w:tbl>
    <w:p w14:paraId="2478E0A8" w14:textId="77777777" w:rsidR="00EA2557" w:rsidRPr="00EA2557" w:rsidRDefault="00EA2557" w:rsidP="00EA2557">
      <w:pPr>
        <w:pStyle w:val="ParagraphCharCharChar"/>
        <w:spacing w:line="259" w:lineRule="auto"/>
        <w:rPr>
          <w:rFonts w:cs="Arial"/>
          <w:sz w:val="20"/>
        </w:rPr>
      </w:pPr>
    </w:p>
    <w:p w14:paraId="4C4F5B55" w14:textId="77777777" w:rsidR="00EA2557" w:rsidRPr="00EA2557" w:rsidRDefault="00EA2557" w:rsidP="00EA2557">
      <w:pPr>
        <w:pStyle w:val="ParagraphCharCharChar"/>
        <w:spacing w:line="259" w:lineRule="auto"/>
        <w:rPr>
          <w:rFonts w:cs="Arial"/>
          <w:sz w:val="20"/>
        </w:rPr>
      </w:pPr>
      <w:r w:rsidRPr="00EA2557">
        <w:rPr>
          <w:rFonts w:cs="Arial"/>
          <w:b/>
          <w:sz w:val="20"/>
        </w:rPr>
        <w:t>Important notes:</w:t>
      </w:r>
      <w:r w:rsidRPr="00EA2557">
        <w:rPr>
          <w:rFonts w:cs="Arial"/>
          <w:sz w:val="20"/>
        </w:rPr>
        <w:t xml:space="preserve"> </w:t>
      </w:r>
    </w:p>
    <w:p w14:paraId="1B6F9E9A" w14:textId="158BF657" w:rsidR="00EA2557" w:rsidRPr="00EA2557" w:rsidRDefault="00EA2557" w:rsidP="00EA2557">
      <w:pPr>
        <w:pStyle w:val="ParagraphCharCharChar"/>
        <w:spacing w:line="259" w:lineRule="auto"/>
        <w:rPr>
          <w:rFonts w:cs="Arial"/>
          <w:sz w:val="20"/>
        </w:rPr>
      </w:pPr>
      <w:r w:rsidRPr="00EA2557">
        <w:rPr>
          <w:rFonts w:cs="Arial"/>
          <w:sz w:val="20"/>
        </w:rPr>
        <w:t>The terms “</w:t>
      </w:r>
      <w:r w:rsidRPr="00EA2557">
        <w:rPr>
          <w:rFonts w:cs="Arial"/>
          <w:i/>
          <w:sz w:val="20"/>
        </w:rPr>
        <w:t>delete</w:t>
      </w:r>
      <w:r w:rsidRPr="00EA2557">
        <w:rPr>
          <w:rFonts w:cs="Arial"/>
          <w:sz w:val="20"/>
        </w:rPr>
        <w:t>”, “</w:t>
      </w:r>
      <w:r w:rsidRPr="00EA2557">
        <w:rPr>
          <w:rFonts w:cs="Arial"/>
          <w:i/>
          <w:sz w:val="20"/>
        </w:rPr>
        <w:t>merge</w:t>
      </w:r>
      <w:r w:rsidRPr="00EA2557">
        <w:rPr>
          <w:rFonts w:cs="Arial"/>
          <w:sz w:val="20"/>
        </w:rPr>
        <w:t>” and “</w:t>
      </w:r>
      <w:r w:rsidRPr="00EA2557">
        <w:rPr>
          <w:rFonts w:cs="Arial"/>
          <w:i/>
          <w:sz w:val="20"/>
        </w:rPr>
        <w:t>replace</w:t>
      </w:r>
      <w:r w:rsidRPr="00EA2557">
        <w:rPr>
          <w:rFonts w:cs="Arial"/>
          <w:sz w:val="20"/>
        </w:rPr>
        <w:t xml:space="preserve">” do </w:t>
      </w:r>
      <w:r w:rsidRPr="00EA2557">
        <w:rPr>
          <w:rFonts w:cs="Arial"/>
          <w:b/>
          <w:bCs/>
          <w:sz w:val="20"/>
        </w:rPr>
        <w:t>not</w:t>
      </w:r>
      <w:r w:rsidRPr="00EA2557">
        <w:rPr>
          <w:rFonts w:cs="Arial"/>
          <w:sz w:val="20"/>
        </w:rPr>
        <w:t xml:space="preserve"> imply a physical replacement or deletion of values in the underlying database. To minimize the physical resource requirements, SDMX web service implementations that do not support the </w:t>
      </w:r>
      <w:proofErr w:type="spellStart"/>
      <w:r w:rsidRPr="00EA2557">
        <w:rPr>
          <w:rFonts w:cs="Arial"/>
          <w:i/>
          <w:sz w:val="20"/>
        </w:rPr>
        <w:t>includeHistory</w:t>
      </w:r>
      <w:proofErr w:type="spellEnd"/>
      <w:r w:rsidRPr="00EA2557">
        <w:rPr>
          <w:rFonts w:cs="Arial"/>
          <w:sz w:val="20"/>
        </w:rPr>
        <w:t xml:space="preserve"> </w:t>
      </w:r>
      <w:r w:rsidR="0068749D">
        <w:rPr>
          <w:rFonts w:cs="Arial"/>
          <w:sz w:val="20"/>
        </w:rPr>
        <w:t xml:space="preserve">and </w:t>
      </w:r>
      <w:proofErr w:type="spellStart"/>
      <w:r w:rsidR="0068749D">
        <w:rPr>
          <w:rFonts w:cs="Arial"/>
          <w:i/>
          <w:sz w:val="20"/>
        </w:rPr>
        <w:t>asOf</w:t>
      </w:r>
      <w:proofErr w:type="spellEnd"/>
      <w:r w:rsidR="0068749D" w:rsidRPr="00EA2557">
        <w:rPr>
          <w:rFonts w:cs="Arial"/>
          <w:sz w:val="20"/>
        </w:rPr>
        <w:t xml:space="preserve"> </w:t>
      </w:r>
      <w:r w:rsidRPr="00EA2557">
        <w:rPr>
          <w:rFonts w:cs="Arial"/>
          <w:sz w:val="20"/>
        </w:rPr>
        <w:t>URL parameter</w:t>
      </w:r>
      <w:r w:rsidR="0068749D">
        <w:rPr>
          <w:rFonts w:cs="Arial"/>
          <w:sz w:val="20"/>
        </w:rPr>
        <w:t>s</w:t>
      </w:r>
      <w:r w:rsidRPr="00EA2557">
        <w:rPr>
          <w:rFonts w:cs="Arial"/>
          <w:sz w:val="20"/>
        </w:rPr>
        <w:t xml:space="preserve"> might physically replace the existing values in the database. SDMX web services that neither support the </w:t>
      </w:r>
      <w:proofErr w:type="spellStart"/>
      <w:r w:rsidRPr="00EA2557">
        <w:rPr>
          <w:rFonts w:cs="Arial"/>
          <w:i/>
          <w:sz w:val="20"/>
        </w:rPr>
        <w:t>updatedAfter</w:t>
      </w:r>
      <w:proofErr w:type="spellEnd"/>
      <w:r w:rsidRPr="00EA2557">
        <w:rPr>
          <w:rFonts w:cs="Arial"/>
          <w:sz w:val="20"/>
        </w:rPr>
        <w:t xml:space="preserve"> URL parameter might also implement physical deletions. However, SDMX web services that support these parameters (or other time-machine features), would not overwrite or delete the physical values. </w:t>
      </w:r>
    </w:p>
    <w:p w14:paraId="242441CE" w14:textId="71047378" w:rsidR="00EA2557" w:rsidRPr="00EA2557" w:rsidRDefault="00EA2557" w:rsidP="00EA2557">
      <w:pPr>
        <w:pStyle w:val="ParagraphCharCharChar"/>
        <w:spacing w:line="259" w:lineRule="auto"/>
        <w:rPr>
          <w:rFonts w:cs="Arial"/>
          <w:sz w:val="20"/>
        </w:rPr>
      </w:pPr>
      <w:r w:rsidRPr="00EA2557">
        <w:rPr>
          <w:rFonts w:cs="Arial"/>
          <w:sz w:val="20"/>
        </w:rPr>
        <w:t xml:space="preserve">SDMX web services that support the </w:t>
      </w:r>
      <w:proofErr w:type="spellStart"/>
      <w:r w:rsidRPr="00EA2557">
        <w:rPr>
          <w:rFonts w:cs="Arial"/>
          <w:i/>
          <w:sz w:val="20"/>
        </w:rPr>
        <w:t>includeHistory</w:t>
      </w:r>
      <w:proofErr w:type="spellEnd"/>
      <w:r w:rsidRPr="00EA2557">
        <w:rPr>
          <w:rFonts w:cs="Arial"/>
          <w:sz w:val="20"/>
        </w:rPr>
        <w:t xml:space="preserve"> </w:t>
      </w:r>
      <w:r w:rsidR="0068749D">
        <w:rPr>
          <w:rFonts w:cs="Arial"/>
          <w:sz w:val="20"/>
        </w:rPr>
        <w:t xml:space="preserve">or </w:t>
      </w:r>
      <w:proofErr w:type="spellStart"/>
      <w:r w:rsidR="0068749D">
        <w:rPr>
          <w:rFonts w:cs="Arial"/>
          <w:i/>
          <w:sz w:val="20"/>
        </w:rPr>
        <w:t>asOf</w:t>
      </w:r>
      <w:proofErr w:type="spellEnd"/>
      <w:r w:rsidR="0068749D" w:rsidRPr="00EA2557">
        <w:rPr>
          <w:rFonts w:cs="Arial"/>
          <w:sz w:val="20"/>
        </w:rPr>
        <w:t xml:space="preserve"> URL parameter</w:t>
      </w:r>
      <w:r w:rsidR="0068749D">
        <w:rPr>
          <w:rFonts w:cs="Arial"/>
          <w:sz w:val="20"/>
        </w:rPr>
        <w:t>s</w:t>
      </w:r>
      <w:r w:rsidR="0068749D" w:rsidRPr="00EA2557">
        <w:rPr>
          <w:rFonts w:cs="Arial"/>
          <w:sz w:val="20"/>
        </w:rPr>
        <w:t xml:space="preserve"> </w:t>
      </w:r>
      <w:r w:rsidRPr="00EA2557">
        <w:rPr>
          <w:rFonts w:cs="Arial"/>
          <w:sz w:val="20"/>
        </w:rPr>
        <w:t xml:space="preserve">should never allow deleting their </w:t>
      </w:r>
      <w:r w:rsidRPr="00EA2557">
        <w:rPr>
          <w:rFonts w:cs="Arial"/>
          <w:b/>
          <w:sz w:val="20"/>
        </w:rPr>
        <w:t>historic</w:t>
      </w:r>
      <w:r w:rsidRPr="00EA2557">
        <w:rPr>
          <w:rFonts w:cs="Arial"/>
          <w:sz w:val="20"/>
        </w:rPr>
        <w:t xml:space="preserve"> data content because this would interfere with the interests of data consumers, such as data aggregators. Therefore, a specific feature to physically delete previous (outdated) content is intentionally not added to the SDMX standard syntax. If such a feature is required by an organisation, then it needs to be implemented as a custom feature outside the SDMX standard.</w:t>
      </w:r>
    </w:p>
    <w:p w14:paraId="1DFD36BB" w14:textId="5FC1BFC0" w:rsidR="00EA2557" w:rsidRPr="00EA2557" w:rsidRDefault="00EA2557" w:rsidP="00EA2557">
      <w:pPr>
        <w:pStyle w:val="ParagraphCharCharChar"/>
        <w:spacing w:line="259" w:lineRule="auto"/>
        <w:rPr>
          <w:rFonts w:cs="Arial"/>
          <w:sz w:val="20"/>
        </w:rPr>
      </w:pPr>
      <w:r w:rsidRPr="00EA2557">
        <w:rPr>
          <w:rFonts w:cs="Arial"/>
          <w:sz w:val="20"/>
        </w:rPr>
        <w:t xml:space="preserve">Likewise, all SDMX-compliant systems that do (or are configured to) support the </w:t>
      </w:r>
      <w:proofErr w:type="spellStart"/>
      <w:r w:rsidRPr="00EA2557">
        <w:rPr>
          <w:rFonts w:cs="Arial"/>
          <w:i/>
          <w:sz w:val="20"/>
        </w:rPr>
        <w:t>updatedAfter</w:t>
      </w:r>
      <w:proofErr w:type="spellEnd"/>
      <w:r w:rsidRPr="00EA2557">
        <w:rPr>
          <w:rFonts w:cs="Arial"/>
          <w:sz w:val="20"/>
        </w:rPr>
        <w:t xml:space="preserve"> URL parameter need to systematically retain the information about deleted data (</w:t>
      </w:r>
      <w:r w:rsidR="00BF1510">
        <w:rPr>
          <w:rFonts w:cs="Arial"/>
          <w:sz w:val="20"/>
        </w:rPr>
        <w:t>or</w:t>
      </w:r>
      <w:r w:rsidRPr="00EA2557">
        <w:rPr>
          <w:rFonts w:cs="Arial"/>
          <w:sz w:val="20"/>
        </w:rPr>
        <w:t xml:space="preserve"> </w:t>
      </w:r>
      <w:r w:rsidR="00BF1510">
        <w:rPr>
          <w:rFonts w:cs="Arial"/>
          <w:sz w:val="20"/>
        </w:rPr>
        <w:t>data-</w:t>
      </w:r>
      <w:r w:rsidR="0068749D">
        <w:rPr>
          <w:rFonts w:cs="Arial"/>
          <w:sz w:val="20"/>
        </w:rPr>
        <w:t xml:space="preserve">related </w:t>
      </w:r>
      <w:r w:rsidR="00BF1510">
        <w:rPr>
          <w:rFonts w:cs="Arial"/>
          <w:sz w:val="20"/>
        </w:rPr>
        <w:t xml:space="preserve">reference </w:t>
      </w:r>
      <w:r w:rsidRPr="00EA2557">
        <w:rPr>
          <w:rFonts w:cs="Arial"/>
          <w:sz w:val="20"/>
        </w:rPr>
        <w:t>metadata).</w:t>
      </w:r>
    </w:p>
    <w:p w14:paraId="162974EF" w14:textId="77777777" w:rsidR="00EA2557" w:rsidRPr="00EA2557" w:rsidRDefault="00EA2557" w:rsidP="00EA2557">
      <w:pPr>
        <w:pStyle w:val="ParagraphCharCharChar"/>
        <w:spacing w:line="259" w:lineRule="auto"/>
        <w:rPr>
          <w:rFonts w:cs="Arial"/>
          <w:sz w:val="20"/>
        </w:rPr>
      </w:pPr>
      <w:r w:rsidRPr="00EA2557">
        <w:rPr>
          <w:rFonts w:cs="Arial"/>
          <w:sz w:val="20"/>
        </w:rPr>
        <w:lastRenderedPageBreak/>
        <w:t xml:space="preserve">All datasets – even with varying actions – within a single data message have always to be treated as </w:t>
      </w:r>
      <w:r w:rsidRPr="00EA2557">
        <w:rPr>
          <w:rFonts w:cs="Arial"/>
          <w:b/>
          <w:sz w:val="20"/>
        </w:rPr>
        <w:t>ACID transaction</w:t>
      </w:r>
      <w:r w:rsidRPr="00EA2557">
        <w:rPr>
          <w:rFonts w:cs="Arial"/>
          <w:sz w:val="20"/>
        </w:rPr>
        <w:t xml:space="preserve"> to guarantee “transactional safety” (full data consistency and validity despite errors, power failures, and other mishaps). These datasets are to be processed in the order of appearance in the message. The advantage of such data messages is thus the ability to bundle separate </w:t>
      </w:r>
      <w:r w:rsidRPr="00EA2557">
        <w:rPr>
          <w:rFonts w:cs="Arial"/>
          <w:i/>
          <w:sz w:val="20"/>
        </w:rPr>
        <w:t>delete</w:t>
      </w:r>
      <w:r w:rsidRPr="00EA2557">
        <w:rPr>
          <w:rFonts w:cs="Arial"/>
          <w:sz w:val="20"/>
        </w:rPr>
        <w:t xml:space="preserve"> and  </w:t>
      </w:r>
      <w:r w:rsidRPr="00EA2557">
        <w:rPr>
          <w:rFonts w:cs="Arial"/>
          <w:i/>
          <w:sz w:val="20"/>
        </w:rPr>
        <w:t>replace</w:t>
      </w:r>
      <w:r w:rsidRPr="00EA2557">
        <w:rPr>
          <w:rFonts w:cs="Arial"/>
          <w:sz w:val="20"/>
        </w:rPr>
        <w:t xml:space="preserve"> or </w:t>
      </w:r>
      <w:r w:rsidRPr="00EA2557">
        <w:rPr>
          <w:rFonts w:cs="Arial"/>
          <w:i/>
          <w:sz w:val="20"/>
        </w:rPr>
        <w:t>merge</w:t>
      </w:r>
      <w:r w:rsidRPr="00EA2557">
        <w:rPr>
          <w:rFonts w:cs="Arial"/>
          <w:sz w:val="20"/>
        </w:rPr>
        <w:t xml:space="preserve"> actions into one transactional data message.</w:t>
      </w:r>
    </w:p>
    <w:p w14:paraId="4F77B5DD" w14:textId="77777777" w:rsidR="00EA2557" w:rsidRPr="00EA2557" w:rsidRDefault="00EA2557" w:rsidP="00EA2557">
      <w:pPr>
        <w:pStyle w:val="ParagraphCharCharChar"/>
        <w:spacing w:line="259" w:lineRule="auto"/>
        <w:rPr>
          <w:rFonts w:cs="Arial"/>
          <w:sz w:val="20"/>
        </w:rPr>
      </w:pPr>
    </w:p>
    <w:p w14:paraId="3E88AC3D" w14:textId="77777777" w:rsidR="00EA2557" w:rsidRPr="00EA2557" w:rsidRDefault="00EA2557" w:rsidP="00EA2557">
      <w:pPr>
        <w:pStyle w:val="ParagraphCharCharChar"/>
        <w:spacing w:line="259" w:lineRule="auto"/>
        <w:rPr>
          <w:rFonts w:cs="Arial"/>
          <w:sz w:val="20"/>
        </w:rPr>
      </w:pPr>
      <w:r w:rsidRPr="00EA2557">
        <w:rPr>
          <w:rFonts w:cs="Arial"/>
          <w:b/>
          <w:sz w:val="20"/>
        </w:rPr>
        <w:t>Recommended</w:t>
      </w:r>
      <w:r w:rsidRPr="00EA2557">
        <w:rPr>
          <w:rFonts w:cs="Arial"/>
          <w:b/>
          <w:sz w:val="20"/>
          <w:vertAlign w:val="superscript"/>
        </w:rPr>
        <w:footnoteReference w:id="2"/>
      </w:r>
      <w:r w:rsidRPr="00EA2557">
        <w:rPr>
          <w:rFonts w:cs="Arial"/>
          <w:b/>
          <w:sz w:val="20"/>
        </w:rPr>
        <w:t xml:space="preserve"> dataset actions in SDMX web service responses to GET data queries:</w:t>
      </w:r>
    </w:p>
    <w:p w14:paraId="1C44688B" w14:textId="77777777" w:rsidR="00EA2557" w:rsidRPr="00EA2557" w:rsidRDefault="00EA2557" w:rsidP="00EA2557">
      <w:pPr>
        <w:pStyle w:val="ParagraphCharCharChar"/>
        <w:numPr>
          <w:ilvl w:val="0"/>
          <w:numId w:val="39"/>
        </w:numPr>
        <w:spacing w:line="259" w:lineRule="auto"/>
        <w:rPr>
          <w:rFonts w:cs="Arial"/>
          <w:sz w:val="20"/>
        </w:rPr>
      </w:pPr>
      <w:bookmarkStart w:id="77" w:name="_Hlk128230884"/>
      <w:r w:rsidRPr="00EA2557">
        <w:rPr>
          <w:rFonts w:cs="Arial"/>
          <w:sz w:val="20"/>
        </w:rPr>
        <w:t xml:space="preserve">Without the </w:t>
      </w:r>
      <w:bookmarkStart w:id="78" w:name="_Hlk128230480"/>
      <w:proofErr w:type="spellStart"/>
      <w:r w:rsidRPr="00EA2557">
        <w:rPr>
          <w:rFonts w:cs="Arial"/>
          <w:i/>
          <w:sz w:val="20"/>
        </w:rPr>
        <w:t>updatedAfter</w:t>
      </w:r>
      <w:bookmarkEnd w:id="78"/>
      <w:proofErr w:type="spellEnd"/>
      <w:r w:rsidRPr="00EA2557">
        <w:rPr>
          <w:rFonts w:cs="Arial"/>
          <w:sz w:val="20"/>
        </w:rPr>
        <w:t xml:space="preserve">, </w:t>
      </w:r>
      <w:proofErr w:type="spellStart"/>
      <w:r w:rsidRPr="00EA2557">
        <w:rPr>
          <w:rFonts w:cs="Arial"/>
          <w:i/>
          <w:sz w:val="20"/>
        </w:rPr>
        <w:t>includeHistory</w:t>
      </w:r>
      <w:proofErr w:type="spellEnd"/>
      <w:r w:rsidRPr="00EA2557">
        <w:rPr>
          <w:rFonts w:cs="Arial"/>
          <w:sz w:val="20"/>
        </w:rPr>
        <w:t xml:space="preserve">, </w:t>
      </w:r>
      <w:r w:rsidRPr="00EA2557">
        <w:rPr>
          <w:rFonts w:cs="Arial"/>
          <w:i/>
          <w:sz w:val="20"/>
        </w:rPr>
        <w:t>detail</w:t>
      </w:r>
      <w:r w:rsidRPr="00EA2557">
        <w:rPr>
          <w:rFonts w:cs="Arial"/>
          <w:sz w:val="20"/>
        </w:rPr>
        <w:t xml:space="preserve">, </w:t>
      </w:r>
      <w:r w:rsidRPr="00EA2557">
        <w:rPr>
          <w:rFonts w:cs="Arial"/>
          <w:i/>
          <w:sz w:val="20"/>
        </w:rPr>
        <w:t>attributes</w:t>
      </w:r>
      <w:r w:rsidRPr="00EA2557">
        <w:rPr>
          <w:rFonts w:cs="Arial"/>
          <w:sz w:val="20"/>
        </w:rPr>
        <w:t xml:space="preserve"> or </w:t>
      </w:r>
      <w:r w:rsidRPr="00EA2557">
        <w:rPr>
          <w:rFonts w:cs="Arial"/>
          <w:i/>
          <w:sz w:val="20"/>
        </w:rPr>
        <w:t>measures</w:t>
      </w:r>
      <w:r w:rsidRPr="00EA2557">
        <w:rPr>
          <w:rFonts w:cs="Arial"/>
          <w:sz w:val="20"/>
        </w:rPr>
        <w:t xml:space="preserve"> URL parameters:</w:t>
      </w:r>
      <w:bookmarkEnd w:id="77"/>
    </w:p>
    <w:p w14:paraId="076B61CF" w14:textId="61E0673C" w:rsidR="00EA2557" w:rsidRPr="00EA2557" w:rsidRDefault="00EA2557" w:rsidP="00EA2557">
      <w:pPr>
        <w:pStyle w:val="ParagraphCharCharChar"/>
        <w:spacing w:line="259" w:lineRule="auto"/>
        <w:rPr>
          <w:rFonts w:cs="Arial"/>
          <w:sz w:val="20"/>
        </w:rPr>
      </w:pPr>
      <w:r w:rsidRPr="00EA2557">
        <w:rPr>
          <w:rFonts w:cs="Arial"/>
          <w:sz w:val="20"/>
        </w:rPr>
        <w:t xml:space="preserve">The response message should contain the retrieved data in a </w:t>
      </w:r>
      <w:r w:rsidR="00CB40DB">
        <w:rPr>
          <w:rFonts w:cs="Arial"/>
          <w:i/>
          <w:sz w:val="20"/>
        </w:rPr>
        <w:t>R</w:t>
      </w:r>
      <w:r w:rsidRPr="00EA2557">
        <w:rPr>
          <w:rFonts w:cs="Arial"/>
          <w:i/>
          <w:sz w:val="20"/>
        </w:rPr>
        <w:t>eplace</w:t>
      </w:r>
      <w:r w:rsidRPr="00EA2557">
        <w:rPr>
          <w:rFonts w:cs="Arial"/>
          <w:sz w:val="20"/>
        </w:rPr>
        <w:t xml:space="preserve"> dataset (instead of the previous </w:t>
      </w:r>
      <w:r w:rsidRPr="00EA2557">
        <w:rPr>
          <w:rFonts w:cs="Arial"/>
          <w:i/>
          <w:sz w:val="20"/>
        </w:rPr>
        <w:t>information</w:t>
      </w:r>
      <w:r w:rsidRPr="00EA2557">
        <w:rPr>
          <w:rFonts w:cs="Arial"/>
          <w:sz w:val="20"/>
        </w:rPr>
        <w:t xml:space="preserve"> dataset). </w:t>
      </w:r>
    </w:p>
    <w:p w14:paraId="3D93F65A" w14:textId="77777777" w:rsidR="00EA2557" w:rsidRPr="00EA2557" w:rsidRDefault="00EA2557" w:rsidP="00EA2557">
      <w:pPr>
        <w:pStyle w:val="ParagraphCharCharChar"/>
        <w:numPr>
          <w:ilvl w:val="0"/>
          <w:numId w:val="39"/>
        </w:numPr>
        <w:spacing w:line="259" w:lineRule="auto"/>
        <w:rPr>
          <w:rFonts w:cs="Arial"/>
          <w:sz w:val="20"/>
        </w:rPr>
      </w:pPr>
      <w:r w:rsidRPr="00EA2557">
        <w:rPr>
          <w:rFonts w:cs="Arial"/>
          <w:sz w:val="20"/>
        </w:rPr>
        <w:t xml:space="preserve">Without the </w:t>
      </w:r>
      <w:proofErr w:type="spellStart"/>
      <w:r w:rsidRPr="00EA2557">
        <w:rPr>
          <w:rFonts w:cs="Arial"/>
          <w:i/>
          <w:sz w:val="20"/>
        </w:rPr>
        <w:t>updatedAfter</w:t>
      </w:r>
      <w:proofErr w:type="spellEnd"/>
      <w:r w:rsidRPr="00EA2557">
        <w:rPr>
          <w:rFonts w:cs="Arial"/>
          <w:sz w:val="20"/>
        </w:rPr>
        <w:t xml:space="preserve"> and </w:t>
      </w:r>
      <w:proofErr w:type="spellStart"/>
      <w:r w:rsidRPr="00EA2557">
        <w:rPr>
          <w:rFonts w:cs="Arial"/>
          <w:i/>
          <w:sz w:val="20"/>
        </w:rPr>
        <w:t>includeHistory</w:t>
      </w:r>
      <w:proofErr w:type="spellEnd"/>
      <w:r w:rsidRPr="00EA2557">
        <w:rPr>
          <w:rFonts w:cs="Arial"/>
          <w:sz w:val="20"/>
        </w:rPr>
        <w:t xml:space="preserve">, but with </w:t>
      </w:r>
      <w:r w:rsidRPr="00EA2557">
        <w:rPr>
          <w:rFonts w:cs="Arial"/>
          <w:i/>
          <w:sz w:val="20"/>
        </w:rPr>
        <w:t>detail</w:t>
      </w:r>
      <w:r w:rsidRPr="00EA2557">
        <w:rPr>
          <w:rFonts w:cs="Arial"/>
          <w:sz w:val="20"/>
        </w:rPr>
        <w:t xml:space="preserve">, </w:t>
      </w:r>
      <w:r w:rsidRPr="00EA2557">
        <w:rPr>
          <w:rFonts w:cs="Arial"/>
          <w:i/>
          <w:sz w:val="20"/>
        </w:rPr>
        <w:t>attributes</w:t>
      </w:r>
      <w:r w:rsidRPr="00EA2557">
        <w:rPr>
          <w:rFonts w:cs="Arial"/>
          <w:sz w:val="20"/>
        </w:rPr>
        <w:t xml:space="preserve"> or </w:t>
      </w:r>
      <w:r w:rsidRPr="00EA2557">
        <w:rPr>
          <w:rFonts w:cs="Arial"/>
          <w:i/>
          <w:sz w:val="20"/>
        </w:rPr>
        <w:t>measures</w:t>
      </w:r>
      <w:r w:rsidRPr="00EA2557">
        <w:rPr>
          <w:rFonts w:cs="Arial"/>
          <w:sz w:val="20"/>
        </w:rPr>
        <w:t xml:space="preserve"> URL parameters:</w:t>
      </w:r>
    </w:p>
    <w:p w14:paraId="705E9E5A" w14:textId="75D8C7B3" w:rsidR="00EA2557" w:rsidRPr="00EA2557" w:rsidRDefault="00EA2557" w:rsidP="00EA2557">
      <w:pPr>
        <w:pStyle w:val="ParagraphCharCharChar"/>
        <w:spacing w:line="259" w:lineRule="auto"/>
        <w:rPr>
          <w:rFonts w:cs="Arial"/>
          <w:sz w:val="20"/>
        </w:rPr>
      </w:pPr>
      <w:r w:rsidRPr="00EA2557">
        <w:rPr>
          <w:rFonts w:cs="Arial"/>
          <w:sz w:val="20"/>
        </w:rPr>
        <w:t xml:space="preserve">The response message should contain the retrieved data in a </w:t>
      </w:r>
      <w:r w:rsidR="00CB40DB">
        <w:rPr>
          <w:rFonts w:cs="Arial"/>
          <w:i/>
          <w:sz w:val="20"/>
        </w:rPr>
        <w:t>M</w:t>
      </w:r>
      <w:r w:rsidRPr="00EA2557">
        <w:rPr>
          <w:rFonts w:cs="Arial"/>
          <w:i/>
          <w:sz w:val="20"/>
        </w:rPr>
        <w:t>erge</w:t>
      </w:r>
      <w:r w:rsidRPr="00EA2557">
        <w:rPr>
          <w:rFonts w:cs="Arial"/>
          <w:sz w:val="20"/>
        </w:rPr>
        <w:t xml:space="preserve"> dataset (instead of the previous </w:t>
      </w:r>
      <w:r w:rsidR="00CB40DB">
        <w:rPr>
          <w:rFonts w:cs="Arial"/>
          <w:i/>
          <w:sz w:val="20"/>
        </w:rPr>
        <w:t>I</w:t>
      </w:r>
      <w:r w:rsidRPr="00EA2557">
        <w:rPr>
          <w:rFonts w:cs="Arial"/>
          <w:i/>
          <w:sz w:val="20"/>
        </w:rPr>
        <w:t>nformation</w:t>
      </w:r>
      <w:r w:rsidRPr="00EA2557">
        <w:rPr>
          <w:rFonts w:cs="Arial"/>
          <w:sz w:val="20"/>
        </w:rPr>
        <w:t xml:space="preserve"> dataset). </w:t>
      </w:r>
    </w:p>
    <w:p w14:paraId="78EDE3B8" w14:textId="77777777" w:rsidR="00EA2557" w:rsidRPr="00EA2557" w:rsidRDefault="00EA2557" w:rsidP="00EA2557">
      <w:pPr>
        <w:pStyle w:val="ParagraphCharCharChar"/>
        <w:numPr>
          <w:ilvl w:val="0"/>
          <w:numId w:val="39"/>
        </w:numPr>
        <w:spacing w:line="259" w:lineRule="auto"/>
        <w:rPr>
          <w:rFonts w:cs="Arial"/>
          <w:sz w:val="20"/>
        </w:rPr>
      </w:pPr>
      <w:r w:rsidRPr="00EA2557">
        <w:rPr>
          <w:rFonts w:cs="Arial"/>
          <w:sz w:val="20"/>
        </w:rPr>
        <w:t xml:space="preserve">With the </w:t>
      </w:r>
      <w:proofErr w:type="spellStart"/>
      <w:r w:rsidRPr="00EA2557">
        <w:rPr>
          <w:rFonts w:cs="Arial"/>
          <w:i/>
          <w:sz w:val="20"/>
        </w:rPr>
        <w:t>updatedAfter</w:t>
      </w:r>
      <w:proofErr w:type="spellEnd"/>
      <w:r w:rsidRPr="00EA2557">
        <w:rPr>
          <w:rFonts w:cs="Arial"/>
          <w:sz w:val="20"/>
        </w:rPr>
        <w:t xml:space="preserve"> URL parameter:</w:t>
      </w:r>
    </w:p>
    <w:p w14:paraId="594601F4" w14:textId="07D14259" w:rsidR="00EA2557" w:rsidRPr="00EA2557" w:rsidRDefault="00EA2557" w:rsidP="00EA2557">
      <w:pPr>
        <w:pStyle w:val="ParagraphCharCharChar"/>
        <w:spacing w:line="259" w:lineRule="auto"/>
        <w:rPr>
          <w:rFonts w:cs="Arial"/>
          <w:sz w:val="20"/>
        </w:rPr>
      </w:pPr>
      <w:r w:rsidRPr="00EA2557">
        <w:rPr>
          <w:rFonts w:cs="Arial"/>
          <w:sz w:val="20"/>
        </w:rPr>
        <w:t>The response must include the information of all previously updated, inserted and deleted data</w:t>
      </w:r>
      <w:r w:rsidR="00381C5B">
        <w:rPr>
          <w:rFonts w:cs="Arial"/>
          <w:sz w:val="20"/>
        </w:rPr>
        <w:t xml:space="preserve"> or data-related reference </w:t>
      </w:r>
      <w:r w:rsidRPr="00EA2557">
        <w:rPr>
          <w:rFonts w:cs="Arial"/>
          <w:sz w:val="20"/>
        </w:rPr>
        <w:t>metadata, even if bulk deletions have been used. One of the two approaches are possible:</w:t>
      </w:r>
    </w:p>
    <w:p w14:paraId="6DC5CE12" w14:textId="1BC11322" w:rsidR="00EA2557" w:rsidRPr="00EA2557" w:rsidRDefault="00EA2557" w:rsidP="00EA2557">
      <w:pPr>
        <w:pStyle w:val="ParagraphCharCharChar"/>
        <w:numPr>
          <w:ilvl w:val="0"/>
          <w:numId w:val="40"/>
        </w:numPr>
        <w:spacing w:line="259" w:lineRule="auto"/>
        <w:rPr>
          <w:rFonts w:cs="Arial"/>
          <w:sz w:val="20"/>
        </w:rPr>
      </w:pPr>
      <w:r w:rsidRPr="00EA2557">
        <w:rPr>
          <w:rFonts w:cs="Arial"/>
          <w:sz w:val="20"/>
        </w:rPr>
        <w:t xml:space="preserve">a </w:t>
      </w:r>
      <w:r w:rsidR="00CB40DB">
        <w:rPr>
          <w:rFonts w:cs="Arial"/>
          <w:i/>
          <w:sz w:val="20"/>
        </w:rPr>
        <w:t>D</w:t>
      </w:r>
      <w:r w:rsidRPr="00EA2557">
        <w:rPr>
          <w:rFonts w:cs="Arial"/>
          <w:i/>
          <w:sz w:val="20"/>
        </w:rPr>
        <w:t>elete</w:t>
      </w:r>
      <w:r w:rsidRPr="00EA2557">
        <w:rPr>
          <w:rFonts w:cs="Arial"/>
          <w:sz w:val="20"/>
        </w:rPr>
        <w:t xml:space="preserve"> dataset for entirely deleted observations and for entirely deleted sets of (</w:t>
      </w:r>
      <w:r w:rsidR="00381C5B">
        <w:rPr>
          <w:rFonts w:cs="Arial"/>
          <w:sz w:val="20"/>
        </w:rPr>
        <w:t xml:space="preserve">data-related </w:t>
      </w:r>
      <w:r w:rsidRPr="00EA2557">
        <w:rPr>
          <w:rFonts w:cs="Arial"/>
          <w:sz w:val="20"/>
        </w:rPr>
        <w:t>reference metadata) attribute values attached to specific dimension combinations and</w:t>
      </w:r>
      <w:r w:rsidRPr="00EA2557">
        <w:rPr>
          <w:rFonts w:cs="Arial"/>
          <w:sz w:val="20"/>
        </w:rPr>
        <w:br/>
        <w:t xml:space="preserve">a </w:t>
      </w:r>
      <w:r w:rsidR="00CB40DB">
        <w:rPr>
          <w:rFonts w:cs="Arial"/>
          <w:i/>
          <w:sz w:val="20"/>
        </w:rPr>
        <w:t>R</w:t>
      </w:r>
      <w:r w:rsidRPr="00EA2557">
        <w:rPr>
          <w:rFonts w:cs="Arial"/>
          <w:i/>
          <w:sz w:val="20"/>
        </w:rPr>
        <w:t>eplace</w:t>
      </w:r>
      <w:r w:rsidRPr="00EA2557">
        <w:rPr>
          <w:rFonts w:cs="Arial"/>
          <w:sz w:val="20"/>
        </w:rPr>
        <w:t xml:space="preserve"> dataset for all other changed observations and changed attribute and </w:t>
      </w:r>
      <w:r w:rsidR="00381C5B" w:rsidRPr="00381C5B">
        <w:rPr>
          <w:rFonts w:cs="Arial"/>
          <w:sz w:val="20"/>
        </w:rPr>
        <w:t xml:space="preserve">data-related </w:t>
      </w:r>
      <w:r w:rsidRPr="00EA2557">
        <w:rPr>
          <w:rFonts w:cs="Arial"/>
          <w:sz w:val="20"/>
        </w:rPr>
        <w:t>reference metadata values attached to specific dimension combinations, or</w:t>
      </w:r>
    </w:p>
    <w:p w14:paraId="587F7FF9" w14:textId="43C9993B" w:rsidR="00EA2557" w:rsidRPr="00EA2557" w:rsidRDefault="00EA2557" w:rsidP="00EA2557">
      <w:pPr>
        <w:pStyle w:val="ParagraphCharCharChar"/>
        <w:numPr>
          <w:ilvl w:val="0"/>
          <w:numId w:val="40"/>
        </w:numPr>
        <w:spacing w:line="259" w:lineRule="auto"/>
        <w:rPr>
          <w:rFonts w:cs="Arial"/>
          <w:sz w:val="20"/>
        </w:rPr>
      </w:pPr>
      <w:r w:rsidRPr="00EA2557">
        <w:rPr>
          <w:rFonts w:cs="Arial"/>
          <w:sz w:val="20"/>
        </w:rPr>
        <w:t xml:space="preserve">a </w:t>
      </w:r>
      <w:r w:rsidR="00CB40DB">
        <w:rPr>
          <w:rFonts w:cs="Arial"/>
          <w:i/>
          <w:sz w:val="20"/>
        </w:rPr>
        <w:t>D</w:t>
      </w:r>
      <w:r w:rsidRPr="00EA2557">
        <w:rPr>
          <w:rFonts w:cs="Arial"/>
          <w:i/>
          <w:sz w:val="20"/>
        </w:rPr>
        <w:t>elete</w:t>
      </w:r>
      <w:r w:rsidRPr="00EA2557">
        <w:rPr>
          <w:rFonts w:cs="Arial"/>
          <w:sz w:val="20"/>
        </w:rPr>
        <w:t xml:space="preserve"> dataset for entirely deleted observations, for entirely deleted sets of (</w:t>
      </w:r>
      <w:r w:rsidR="00381C5B" w:rsidRPr="00381C5B">
        <w:rPr>
          <w:rFonts w:cs="Arial"/>
          <w:sz w:val="20"/>
        </w:rPr>
        <w:t xml:space="preserve">data-related </w:t>
      </w:r>
      <w:r w:rsidRPr="00EA2557">
        <w:rPr>
          <w:rFonts w:cs="Arial"/>
          <w:sz w:val="20"/>
        </w:rPr>
        <w:t xml:space="preserve">reference metadata) attribute values attached to specific dimension combinations and for individually deleted </w:t>
      </w:r>
      <w:proofErr w:type="spellStart"/>
      <w:r w:rsidRPr="00EA2557">
        <w:rPr>
          <w:rFonts w:cs="Arial"/>
          <w:sz w:val="20"/>
        </w:rPr>
        <w:t>mesure</w:t>
      </w:r>
      <w:proofErr w:type="spellEnd"/>
      <w:r w:rsidRPr="00EA2557">
        <w:rPr>
          <w:rFonts w:cs="Arial"/>
          <w:sz w:val="20"/>
        </w:rPr>
        <w:t>, attribute and reference metadata values and</w:t>
      </w:r>
      <w:r w:rsidRPr="00EA2557">
        <w:rPr>
          <w:rFonts w:cs="Arial"/>
          <w:sz w:val="20"/>
        </w:rPr>
        <w:tab/>
      </w:r>
      <w:r w:rsidRPr="00EA2557">
        <w:rPr>
          <w:rFonts w:cs="Arial"/>
          <w:sz w:val="20"/>
        </w:rPr>
        <w:br/>
        <w:t xml:space="preserve">a </w:t>
      </w:r>
      <w:r w:rsidR="00CB40DB">
        <w:rPr>
          <w:rFonts w:cs="Arial"/>
          <w:i/>
          <w:sz w:val="20"/>
        </w:rPr>
        <w:t>M</w:t>
      </w:r>
      <w:r w:rsidRPr="00EA2557">
        <w:rPr>
          <w:rFonts w:cs="Arial"/>
          <w:i/>
          <w:sz w:val="20"/>
        </w:rPr>
        <w:t>erge</w:t>
      </w:r>
      <w:r w:rsidRPr="00EA2557">
        <w:rPr>
          <w:rFonts w:cs="Arial"/>
          <w:sz w:val="20"/>
        </w:rPr>
        <w:t xml:space="preserve"> dataset for all other updated or inserted observation, attribute and </w:t>
      </w:r>
      <w:r w:rsidR="00381C5B" w:rsidRPr="00381C5B">
        <w:rPr>
          <w:rFonts w:cs="Arial"/>
          <w:sz w:val="20"/>
        </w:rPr>
        <w:t xml:space="preserve">data-related </w:t>
      </w:r>
      <w:r w:rsidRPr="00EA2557">
        <w:rPr>
          <w:rFonts w:cs="Arial"/>
          <w:sz w:val="20"/>
        </w:rPr>
        <w:t>reference metadata values.</w:t>
      </w:r>
    </w:p>
    <w:p w14:paraId="2E5D61FA" w14:textId="77777777" w:rsidR="00EA2557" w:rsidRPr="00EA2557" w:rsidRDefault="00EA2557" w:rsidP="00EA2557">
      <w:pPr>
        <w:pStyle w:val="ParagraphCharCharChar"/>
        <w:spacing w:line="259" w:lineRule="auto"/>
        <w:rPr>
          <w:rFonts w:cs="Arial"/>
          <w:sz w:val="20"/>
        </w:rPr>
      </w:pPr>
      <w:r w:rsidRPr="00EA2557">
        <w:rPr>
          <w:rFonts w:cs="Arial"/>
          <w:sz w:val="20"/>
        </w:rPr>
        <w:t>The DB synchronization use case requires that the generated response must always allow achieving to replicate the exact same punctual data content as currently stored in the queried data source.</w:t>
      </w:r>
    </w:p>
    <w:p w14:paraId="4F848A96" w14:textId="77777777" w:rsidR="00EA2557" w:rsidRPr="00EA2557" w:rsidRDefault="00EA2557" w:rsidP="00EA2557">
      <w:pPr>
        <w:pStyle w:val="ParagraphCharCharChar"/>
        <w:numPr>
          <w:ilvl w:val="0"/>
          <w:numId w:val="39"/>
        </w:numPr>
        <w:spacing w:line="259" w:lineRule="auto"/>
        <w:rPr>
          <w:rFonts w:cs="Arial"/>
          <w:sz w:val="20"/>
        </w:rPr>
      </w:pPr>
      <w:r w:rsidRPr="00EA2557">
        <w:rPr>
          <w:rFonts w:cs="Arial"/>
          <w:sz w:val="20"/>
        </w:rPr>
        <w:t xml:space="preserve">With the </w:t>
      </w:r>
      <w:proofErr w:type="spellStart"/>
      <w:r w:rsidRPr="00EA2557">
        <w:rPr>
          <w:rFonts w:cs="Arial"/>
          <w:i/>
          <w:sz w:val="20"/>
        </w:rPr>
        <w:t>includeHistory</w:t>
      </w:r>
      <w:proofErr w:type="spellEnd"/>
      <w:r w:rsidRPr="00EA2557">
        <w:rPr>
          <w:rFonts w:cs="Arial"/>
          <w:sz w:val="20"/>
        </w:rPr>
        <w:t xml:space="preserve"> URL parameter:</w:t>
      </w:r>
    </w:p>
    <w:p w14:paraId="2AC5835F" w14:textId="439831C8" w:rsidR="00EA2557" w:rsidRPr="00EA2557" w:rsidRDefault="00EA2557" w:rsidP="00EA2557">
      <w:pPr>
        <w:pStyle w:val="ParagraphCharCharChar"/>
        <w:spacing w:line="259" w:lineRule="auto"/>
        <w:rPr>
          <w:rFonts w:cs="Arial"/>
          <w:sz w:val="20"/>
        </w:rPr>
      </w:pPr>
      <w:r w:rsidRPr="00EA2557">
        <w:rPr>
          <w:rFonts w:cs="Arial"/>
          <w:sz w:val="20"/>
        </w:rPr>
        <w:t xml:space="preserve">Using a number of datasets with </w:t>
      </w:r>
      <w:bookmarkStart w:id="79" w:name="_Hlk128232238"/>
      <w:r w:rsidR="00CB40DB">
        <w:rPr>
          <w:rFonts w:cs="Arial"/>
          <w:i/>
          <w:sz w:val="20"/>
        </w:rPr>
        <w:t>D</w:t>
      </w:r>
      <w:r w:rsidRPr="00EA2557">
        <w:rPr>
          <w:rFonts w:cs="Arial"/>
          <w:i/>
          <w:sz w:val="20"/>
        </w:rPr>
        <w:t>elete</w:t>
      </w:r>
      <w:r w:rsidRPr="00EA2557">
        <w:rPr>
          <w:rFonts w:cs="Arial"/>
          <w:sz w:val="20"/>
        </w:rPr>
        <w:t xml:space="preserve">, </w:t>
      </w:r>
      <w:r w:rsidR="00CB40DB">
        <w:rPr>
          <w:rFonts w:cs="Arial"/>
          <w:i/>
          <w:sz w:val="20"/>
        </w:rPr>
        <w:t>R</w:t>
      </w:r>
      <w:r w:rsidRPr="00EA2557">
        <w:rPr>
          <w:rFonts w:cs="Arial"/>
          <w:i/>
          <w:sz w:val="20"/>
        </w:rPr>
        <w:t>eplace</w:t>
      </w:r>
      <w:r w:rsidRPr="00EA2557">
        <w:rPr>
          <w:rFonts w:cs="Arial"/>
          <w:sz w:val="20"/>
        </w:rPr>
        <w:t xml:space="preserve"> or </w:t>
      </w:r>
      <w:r w:rsidR="00CB40DB">
        <w:rPr>
          <w:rFonts w:cs="Arial"/>
          <w:i/>
          <w:sz w:val="20"/>
        </w:rPr>
        <w:t>M</w:t>
      </w:r>
      <w:r w:rsidRPr="00EA2557">
        <w:rPr>
          <w:rFonts w:cs="Arial"/>
          <w:i/>
          <w:sz w:val="20"/>
        </w:rPr>
        <w:t>erge</w:t>
      </w:r>
      <w:r w:rsidRPr="00EA2557">
        <w:rPr>
          <w:rFonts w:cs="Arial"/>
          <w:sz w:val="20"/>
        </w:rPr>
        <w:t xml:space="preserve"> </w:t>
      </w:r>
      <w:bookmarkEnd w:id="79"/>
      <w:r w:rsidRPr="00EA2557">
        <w:rPr>
          <w:rFonts w:cs="Arial"/>
          <w:sz w:val="20"/>
        </w:rPr>
        <w:t>actions and limited in their validity time span that allow achieving to replicate the exact same punctual data contents as previously stored in the queried data source.</w:t>
      </w:r>
    </w:p>
    <w:p w14:paraId="1854AA58" w14:textId="10E850D5" w:rsidR="00CB40DB" w:rsidRPr="00EA2557" w:rsidRDefault="00CB40DB" w:rsidP="00CB40DB">
      <w:pPr>
        <w:pStyle w:val="ParagraphCharCharChar"/>
        <w:numPr>
          <w:ilvl w:val="0"/>
          <w:numId w:val="39"/>
        </w:numPr>
        <w:spacing w:line="259" w:lineRule="auto"/>
        <w:rPr>
          <w:rFonts w:cs="Arial"/>
          <w:sz w:val="20"/>
        </w:rPr>
      </w:pPr>
      <w:r w:rsidRPr="00EA2557">
        <w:rPr>
          <w:rFonts w:cs="Arial"/>
          <w:sz w:val="20"/>
        </w:rPr>
        <w:t xml:space="preserve">With the </w:t>
      </w:r>
      <w:proofErr w:type="spellStart"/>
      <w:r>
        <w:rPr>
          <w:rFonts w:cs="Arial"/>
          <w:i/>
          <w:sz w:val="20"/>
        </w:rPr>
        <w:t>asOf</w:t>
      </w:r>
      <w:proofErr w:type="spellEnd"/>
      <w:r w:rsidRPr="00EA2557">
        <w:rPr>
          <w:rFonts w:cs="Arial"/>
          <w:sz w:val="20"/>
        </w:rPr>
        <w:t xml:space="preserve"> URL parameter:</w:t>
      </w:r>
    </w:p>
    <w:p w14:paraId="0317A3CD" w14:textId="55E28EFA" w:rsidR="00CB40DB" w:rsidRPr="00EA2557" w:rsidRDefault="00CB40DB" w:rsidP="00CB40DB">
      <w:pPr>
        <w:pStyle w:val="ParagraphCharCharChar"/>
        <w:spacing w:line="259" w:lineRule="auto"/>
        <w:rPr>
          <w:rFonts w:cs="Arial"/>
          <w:sz w:val="20"/>
        </w:rPr>
      </w:pPr>
      <w:r>
        <w:rPr>
          <w:rFonts w:cs="Arial"/>
          <w:sz w:val="20"/>
        </w:rPr>
        <w:t xml:space="preserve">The recommendations of 1 and 2 apply depending on </w:t>
      </w:r>
      <w:r w:rsidR="00751D5D">
        <w:rPr>
          <w:rFonts w:cs="Arial"/>
          <w:sz w:val="20"/>
        </w:rPr>
        <w:t xml:space="preserve">the </w:t>
      </w:r>
      <w:r>
        <w:rPr>
          <w:rFonts w:cs="Arial"/>
          <w:sz w:val="20"/>
        </w:rPr>
        <w:t>other parameters. In addition, the returned dataset</w:t>
      </w:r>
      <w:r w:rsidRPr="00EA2557">
        <w:rPr>
          <w:rFonts w:cs="Arial"/>
          <w:sz w:val="20"/>
        </w:rPr>
        <w:t xml:space="preserve"> </w:t>
      </w:r>
      <w:r>
        <w:rPr>
          <w:rFonts w:cs="Arial"/>
          <w:sz w:val="20"/>
        </w:rPr>
        <w:t xml:space="preserve">should have its </w:t>
      </w:r>
      <w:r w:rsidRPr="00EA2557">
        <w:rPr>
          <w:rFonts w:cs="Arial"/>
          <w:sz w:val="20"/>
        </w:rPr>
        <w:t xml:space="preserve">validity time span </w:t>
      </w:r>
      <w:r>
        <w:rPr>
          <w:rFonts w:cs="Arial"/>
          <w:sz w:val="20"/>
        </w:rPr>
        <w:t xml:space="preserve">limited to the point in time requested in the </w:t>
      </w:r>
      <w:proofErr w:type="spellStart"/>
      <w:r w:rsidRPr="00CB40DB">
        <w:rPr>
          <w:rFonts w:cs="Arial"/>
          <w:i/>
          <w:iCs/>
          <w:sz w:val="20"/>
        </w:rPr>
        <w:t>asOf</w:t>
      </w:r>
      <w:proofErr w:type="spellEnd"/>
      <w:r w:rsidRPr="00CB40DB">
        <w:rPr>
          <w:rFonts w:cs="Arial"/>
          <w:i/>
          <w:iCs/>
          <w:sz w:val="20"/>
        </w:rPr>
        <w:t xml:space="preserve"> </w:t>
      </w:r>
      <w:r>
        <w:rPr>
          <w:rFonts w:cs="Arial"/>
          <w:sz w:val="20"/>
        </w:rPr>
        <w:t>parameter</w:t>
      </w:r>
      <w:r w:rsidRPr="00EA2557">
        <w:rPr>
          <w:rFonts w:cs="Arial"/>
          <w:sz w:val="20"/>
        </w:rPr>
        <w:t>.</w:t>
      </w:r>
    </w:p>
    <w:p w14:paraId="764D960C" w14:textId="77777777" w:rsidR="00EA2557" w:rsidRPr="00EA2557" w:rsidRDefault="00EA2557" w:rsidP="00EA2557">
      <w:pPr>
        <w:pStyle w:val="ParagraphCharCharChar"/>
        <w:spacing w:line="259" w:lineRule="auto"/>
        <w:rPr>
          <w:rFonts w:cs="Arial"/>
          <w:sz w:val="20"/>
        </w:rPr>
      </w:pPr>
    </w:p>
    <w:p w14:paraId="271216C1" w14:textId="1031A585" w:rsidR="00381C5B" w:rsidRPr="003B2197" w:rsidRDefault="00381C5B" w:rsidP="003A515F">
      <w:pPr>
        <w:pStyle w:val="Heading3"/>
      </w:pPr>
      <w:bookmarkStart w:id="80" w:name="_Toc197687428"/>
      <w:r w:rsidRPr="00381C5B">
        <w:t xml:space="preserve">Intentionally </w:t>
      </w:r>
      <w:r w:rsidR="00ED143B">
        <w:t>M</w:t>
      </w:r>
      <w:r w:rsidRPr="00381C5B">
        <w:t xml:space="preserve">issing </w:t>
      </w:r>
      <w:r w:rsidR="00ED143B">
        <w:t>V</w:t>
      </w:r>
      <w:r w:rsidRPr="00381C5B">
        <w:t>alues</w:t>
      </w:r>
      <w:bookmarkEnd w:id="80"/>
    </w:p>
    <w:p w14:paraId="794404EF" w14:textId="77777777" w:rsidR="00EA2557" w:rsidRDefault="00EA2557" w:rsidP="00EA2557">
      <w:pPr>
        <w:pStyle w:val="ParagraphCharCharChar"/>
        <w:spacing w:line="259" w:lineRule="auto"/>
        <w:rPr>
          <w:rFonts w:cs="Arial"/>
          <w:sz w:val="20"/>
        </w:rPr>
      </w:pPr>
    </w:p>
    <w:p w14:paraId="7B958E65" w14:textId="2DFFB215" w:rsidR="00381C5B" w:rsidRDefault="00BA4C19" w:rsidP="00EA2557">
      <w:pPr>
        <w:pStyle w:val="ParagraphCharCharChar"/>
        <w:spacing w:line="259" w:lineRule="auto"/>
        <w:rPr>
          <w:rFonts w:cs="Arial"/>
          <w:sz w:val="20"/>
        </w:rPr>
      </w:pPr>
      <w:r>
        <w:rPr>
          <w:rFonts w:cs="Arial"/>
          <w:sz w:val="20"/>
        </w:rPr>
        <w:t>For</w:t>
      </w:r>
      <w:r w:rsidRPr="00BA4C19">
        <w:rPr>
          <w:rFonts w:cs="Arial"/>
          <w:sz w:val="20"/>
        </w:rPr>
        <w:t xml:space="preserve"> intentionally missing </w:t>
      </w:r>
      <w:r w:rsidR="00C21C64">
        <w:rPr>
          <w:rFonts w:cs="Arial"/>
          <w:sz w:val="20"/>
        </w:rPr>
        <w:t>measure</w:t>
      </w:r>
      <w:r>
        <w:rPr>
          <w:rFonts w:cs="Arial"/>
          <w:sz w:val="20"/>
        </w:rPr>
        <w:t xml:space="preserve"> and </w:t>
      </w:r>
      <w:r w:rsidRPr="00BA4C19">
        <w:rPr>
          <w:rFonts w:cs="Arial"/>
          <w:sz w:val="20"/>
        </w:rPr>
        <w:t xml:space="preserve">attribute values, even if mandatory, the following special values </w:t>
      </w:r>
      <w:r>
        <w:rPr>
          <w:rFonts w:cs="Arial"/>
          <w:sz w:val="20"/>
        </w:rPr>
        <w:t>can</w:t>
      </w:r>
      <w:r w:rsidRPr="00BA4C19">
        <w:rPr>
          <w:rFonts w:cs="Arial"/>
          <w:sz w:val="20"/>
        </w:rPr>
        <w:t xml:space="preserve"> be used:</w:t>
      </w:r>
    </w:p>
    <w:p w14:paraId="47F50091" w14:textId="6CB9394D" w:rsidR="00BA4C19" w:rsidRDefault="00BA4C19" w:rsidP="00BA4C19">
      <w:pPr>
        <w:pStyle w:val="ParagraphCharCharChar"/>
        <w:numPr>
          <w:ilvl w:val="0"/>
          <w:numId w:val="40"/>
        </w:numPr>
        <w:spacing w:line="259" w:lineRule="auto"/>
        <w:rPr>
          <w:rFonts w:cs="Arial"/>
          <w:sz w:val="20"/>
        </w:rPr>
      </w:pPr>
      <w:proofErr w:type="spellStart"/>
      <w:r w:rsidRPr="00BA4C19">
        <w:rPr>
          <w:rFonts w:ascii="Courier New" w:hAnsi="Courier New" w:cs="Courier New"/>
          <w:sz w:val="20"/>
        </w:rPr>
        <w:t>NaN</w:t>
      </w:r>
      <w:proofErr w:type="spellEnd"/>
      <w:r>
        <w:rPr>
          <w:rFonts w:cs="Arial"/>
          <w:sz w:val="20"/>
        </w:rPr>
        <w:t xml:space="preserve"> for all numeric types (float, double)</w:t>
      </w:r>
    </w:p>
    <w:p w14:paraId="782F13E4" w14:textId="2DE7B893" w:rsidR="00BA4C19" w:rsidRDefault="00BA4C19" w:rsidP="00BA4C19">
      <w:pPr>
        <w:pStyle w:val="ParagraphCharCharChar"/>
        <w:numPr>
          <w:ilvl w:val="0"/>
          <w:numId w:val="40"/>
        </w:numPr>
        <w:spacing w:line="259" w:lineRule="auto"/>
        <w:rPr>
          <w:rFonts w:cs="Arial"/>
          <w:sz w:val="20"/>
        </w:rPr>
      </w:pPr>
      <w:r w:rsidRPr="00BA4C19">
        <w:rPr>
          <w:rFonts w:ascii="Courier New" w:hAnsi="Courier New" w:cs="Courier New"/>
          <w:sz w:val="20"/>
        </w:rPr>
        <w:t>#N/A</w:t>
      </w:r>
      <w:r>
        <w:rPr>
          <w:rFonts w:cs="Arial"/>
          <w:sz w:val="20"/>
        </w:rPr>
        <w:t xml:space="preserve"> for all other types</w:t>
      </w:r>
    </w:p>
    <w:p w14:paraId="4492809D" w14:textId="77777777" w:rsidR="00381C5B" w:rsidRDefault="00381C5B" w:rsidP="00EA2557">
      <w:pPr>
        <w:pStyle w:val="ParagraphCharCharChar"/>
        <w:spacing w:line="259" w:lineRule="auto"/>
        <w:rPr>
          <w:rFonts w:cs="Arial"/>
          <w:sz w:val="20"/>
        </w:rPr>
      </w:pPr>
    </w:p>
    <w:p w14:paraId="59D02D2C" w14:textId="062194F6" w:rsidR="003A515F" w:rsidRPr="003B2197" w:rsidRDefault="003A515F" w:rsidP="003A515F">
      <w:pPr>
        <w:pStyle w:val="Heading2"/>
      </w:pPr>
      <w:bookmarkStart w:id="81" w:name="_Toc197687429"/>
      <w:r>
        <w:lastRenderedPageBreak/>
        <w:t xml:space="preserve">Reference </w:t>
      </w:r>
      <w:r w:rsidR="00ED143B">
        <w:t>M</w:t>
      </w:r>
      <w:r>
        <w:t xml:space="preserve">etadata </w:t>
      </w:r>
      <w:r w:rsidR="00ED143B">
        <w:t>A</w:t>
      </w:r>
      <w:r>
        <w:t>ctions</w:t>
      </w:r>
      <w:bookmarkEnd w:id="81"/>
    </w:p>
    <w:p w14:paraId="15CFEFCD" w14:textId="77777777" w:rsidR="003A515F" w:rsidRDefault="003A515F" w:rsidP="003A515F">
      <w:pPr>
        <w:pStyle w:val="ParagraphCharCharChar"/>
        <w:keepNext/>
        <w:spacing w:line="259" w:lineRule="auto"/>
        <w:rPr>
          <w:rFonts w:cs="Arial"/>
          <w:sz w:val="20"/>
        </w:rPr>
      </w:pPr>
    </w:p>
    <w:p w14:paraId="6A219973" w14:textId="3781AD5F" w:rsidR="003A515F" w:rsidRPr="003A515F" w:rsidRDefault="003A515F" w:rsidP="003A515F">
      <w:pPr>
        <w:pStyle w:val="ParagraphCharCharChar"/>
        <w:spacing w:line="259" w:lineRule="auto"/>
        <w:rPr>
          <w:rFonts w:cs="Arial"/>
          <w:sz w:val="20"/>
        </w:rPr>
      </w:pPr>
      <w:r w:rsidRPr="003A515F">
        <w:rPr>
          <w:rFonts w:cs="Arial"/>
          <w:sz w:val="20"/>
        </w:rPr>
        <w:t xml:space="preserve">Reference metadata defined by a </w:t>
      </w:r>
      <w:proofErr w:type="spellStart"/>
      <w:r w:rsidRPr="003A515F">
        <w:rPr>
          <w:rFonts w:cs="Arial"/>
          <w:sz w:val="20"/>
        </w:rPr>
        <w:t>Metadataflow</w:t>
      </w:r>
      <w:proofErr w:type="spellEnd"/>
      <w:r w:rsidRPr="003A515F">
        <w:rPr>
          <w:rFonts w:cs="Arial"/>
          <w:sz w:val="20"/>
        </w:rPr>
        <w:t xml:space="preserve"> or a </w:t>
      </w:r>
      <w:proofErr w:type="spellStart"/>
      <w:r w:rsidRPr="003A515F">
        <w:rPr>
          <w:rFonts w:cs="Arial"/>
          <w:sz w:val="20"/>
        </w:rPr>
        <w:t>MetadataProvisionAgreement</w:t>
      </w:r>
      <w:proofErr w:type="spellEnd"/>
      <w:r w:rsidRPr="003A515F">
        <w:rPr>
          <w:rFonts w:cs="Arial"/>
          <w:sz w:val="20"/>
        </w:rPr>
        <w:t xml:space="preserve"> are exchanged within reference </w:t>
      </w:r>
      <w:proofErr w:type="spellStart"/>
      <w:r>
        <w:rPr>
          <w:rFonts w:cs="Arial"/>
          <w:sz w:val="20"/>
        </w:rPr>
        <w:t>m</w:t>
      </w:r>
      <w:r w:rsidRPr="003A515F">
        <w:rPr>
          <w:rFonts w:cs="Arial"/>
          <w:sz w:val="20"/>
        </w:rPr>
        <w:t>etadatasets</w:t>
      </w:r>
      <w:proofErr w:type="spellEnd"/>
      <w:r w:rsidRPr="003A515F">
        <w:rPr>
          <w:rFonts w:cs="Arial"/>
          <w:sz w:val="20"/>
        </w:rPr>
        <w:t xml:space="preserve">, which </w:t>
      </w:r>
      <w:r w:rsidR="006E4DAE">
        <w:rPr>
          <w:rFonts w:cs="Arial"/>
          <w:sz w:val="20"/>
        </w:rPr>
        <w:t>are maintainable and thus for actions behave like</w:t>
      </w:r>
      <w:r w:rsidRPr="003A515F">
        <w:rPr>
          <w:rFonts w:cs="Arial"/>
          <w:sz w:val="20"/>
        </w:rPr>
        <w:t xml:space="preserve"> structural metadata (artefacts)</w:t>
      </w:r>
      <w:r w:rsidR="006E4DAE">
        <w:rPr>
          <w:rFonts w:cs="Arial"/>
          <w:sz w:val="20"/>
        </w:rPr>
        <w:t>: When interacting with SDMX Rest web services, t</w:t>
      </w:r>
      <w:r w:rsidRPr="003A515F">
        <w:rPr>
          <w:rFonts w:cs="Arial"/>
          <w:sz w:val="20"/>
        </w:rPr>
        <w:t xml:space="preserve">he HTTP action verbs </w:t>
      </w:r>
      <w:r>
        <w:rPr>
          <w:rFonts w:cs="Arial"/>
          <w:sz w:val="20"/>
        </w:rPr>
        <w:t>GET, PUT and POST are used to indicate the intended action</w:t>
      </w:r>
      <w:r w:rsidR="006C5832">
        <w:rPr>
          <w:rFonts w:cs="Arial"/>
          <w:sz w:val="20"/>
        </w:rPr>
        <w:t xml:space="preserve"> per web request</w:t>
      </w:r>
      <w:r w:rsidRPr="003A515F">
        <w:rPr>
          <w:rFonts w:cs="Arial"/>
          <w:sz w:val="20"/>
        </w:rPr>
        <w:t xml:space="preserve">. </w:t>
      </w:r>
      <w:r w:rsidR="006C5832">
        <w:rPr>
          <w:rFonts w:cs="Arial"/>
          <w:sz w:val="20"/>
        </w:rPr>
        <w:t xml:space="preserve">Consequently, different actions cannot be bundled and executed with </w:t>
      </w:r>
      <w:r w:rsidR="006C5832" w:rsidRPr="006C5832">
        <w:rPr>
          <w:rFonts w:cs="Arial"/>
          <w:sz w:val="20"/>
        </w:rPr>
        <w:t xml:space="preserve">“transactional </w:t>
      </w:r>
      <w:proofErr w:type="spellStart"/>
      <w:r w:rsidR="006C5832" w:rsidRPr="006C5832">
        <w:rPr>
          <w:rFonts w:cs="Arial"/>
          <w:sz w:val="20"/>
        </w:rPr>
        <w:t>ACIDity</w:t>
      </w:r>
      <w:proofErr w:type="spellEnd"/>
      <w:r w:rsidR="006C5832" w:rsidRPr="006C5832">
        <w:rPr>
          <w:rFonts w:cs="Arial"/>
          <w:sz w:val="20"/>
        </w:rPr>
        <w:t>”</w:t>
      </w:r>
      <w:r w:rsidR="006C5832">
        <w:rPr>
          <w:rFonts w:cs="Arial"/>
          <w:sz w:val="20"/>
        </w:rPr>
        <w:t xml:space="preserve">. </w:t>
      </w:r>
      <w:r w:rsidR="00DD06E4">
        <w:rPr>
          <w:rFonts w:cs="Arial"/>
          <w:sz w:val="20"/>
        </w:rPr>
        <w:t xml:space="preserve">Note that </w:t>
      </w:r>
      <w:proofErr w:type="spellStart"/>
      <w:r w:rsidR="00DD06E4">
        <w:rPr>
          <w:rFonts w:cs="Arial"/>
          <w:sz w:val="20"/>
        </w:rPr>
        <w:t>metadatasets</w:t>
      </w:r>
      <w:proofErr w:type="spellEnd"/>
      <w:r w:rsidR="00DD06E4">
        <w:rPr>
          <w:rFonts w:cs="Arial"/>
          <w:sz w:val="20"/>
        </w:rPr>
        <w:t xml:space="preserve"> retrieved using the </w:t>
      </w:r>
      <w:r w:rsidRPr="003A515F">
        <w:rPr>
          <w:rFonts w:cs="Arial"/>
          <w:sz w:val="20"/>
        </w:rPr>
        <w:t xml:space="preserve">HTTP header “Accept-Language” </w:t>
      </w:r>
      <w:r w:rsidR="00DD06E4">
        <w:rPr>
          <w:rFonts w:cs="Arial"/>
          <w:sz w:val="20"/>
        </w:rPr>
        <w:t>may contain only</w:t>
      </w:r>
      <w:r w:rsidRPr="003A515F">
        <w:rPr>
          <w:rFonts w:cs="Arial"/>
          <w:sz w:val="20"/>
        </w:rPr>
        <w:t xml:space="preserve"> partial languages, and thus </w:t>
      </w:r>
      <w:r w:rsidR="00DD06E4">
        <w:rPr>
          <w:rFonts w:cs="Arial"/>
          <w:sz w:val="20"/>
        </w:rPr>
        <w:t>should be</w:t>
      </w:r>
      <w:r w:rsidRPr="003A515F">
        <w:rPr>
          <w:rFonts w:cs="Arial"/>
          <w:sz w:val="20"/>
        </w:rPr>
        <w:t xml:space="preserve"> marked with </w:t>
      </w:r>
      <w:r w:rsidR="00DD06E4">
        <w:rPr>
          <w:rFonts w:cs="Arial"/>
          <w:sz w:val="20"/>
        </w:rPr>
        <w:t>its</w:t>
      </w:r>
      <w:r w:rsidRPr="003A515F">
        <w:rPr>
          <w:rFonts w:cs="Arial"/>
          <w:sz w:val="20"/>
        </w:rPr>
        <w:t xml:space="preserve"> </w:t>
      </w:r>
      <w:proofErr w:type="spellStart"/>
      <w:r w:rsidRPr="00DD06E4">
        <w:rPr>
          <w:rFonts w:cs="Arial"/>
          <w:i/>
          <w:iCs/>
          <w:sz w:val="20"/>
        </w:rPr>
        <w:t>isPartialLanguage</w:t>
      </w:r>
      <w:proofErr w:type="spellEnd"/>
      <w:r w:rsidR="00DD06E4">
        <w:rPr>
          <w:rFonts w:cs="Arial"/>
          <w:sz w:val="20"/>
        </w:rPr>
        <w:t xml:space="preserve"> </w:t>
      </w:r>
      <w:r w:rsidR="00DD06E4" w:rsidRPr="00DD06E4">
        <w:rPr>
          <w:rFonts w:cs="Arial"/>
          <w:sz w:val="20"/>
        </w:rPr>
        <w:t>property</w:t>
      </w:r>
      <w:r w:rsidR="00DD06E4">
        <w:rPr>
          <w:rFonts w:cs="Arial"/>
          <w:sz w:val="20"/>
        </w:rPr>
        <w:t xml:space="preserve"> set to true</w:t>
      </w:r>
      <w:r w:rsidRPr="003A515F">
        <w:rPr>
          <w:rFonts w:cs="Arial"/>
          <w:sz w:val="20"/>
        </w:rPr>
        <w:t>.</w:t>
      </w:r>
      <w:r w:rsidR="00DD06E4">
        <w:rPr>
          <w:rFonts w:cs="Arial"/>
          <w:sz w:val="20"/>
        </w:rPr>
        <w:t xml:space="preserve"> Submitting such a partial </w:t>
      </w:r>
      <w:proofErr w:type="spellStart"/>
      <w:r w:rsidR="00DD06E4">
        <w:rPr>
          <w:rFonts w:cs="Arial"/>
          <w:sz w:val="20"/>
        </w:rPr>
        <w:t>metadataset</w:t>
      </w:r>
      <w:proofErr w:type="spellEnd"/>
      <w:r w:rsidR="00DD06E4">
        <w:rPr>
          <w:rFonts w:cs="Arial"/>
          <w:sz w:val="20"/>
        </w:rPr>
        <w:t xml:space="preserve"> </w:t>
      </w:r>
      <w:r w:rsidR="00DD06E4" w:rsidRPr="00DD06E4">
        <w:rPr>
          <w:rFonts w:cs="Arial"/>
          <w:sz w:val="20"/>
        </w:rPr>
        <w:t xml:space="preserve">to update an SDMX storage system </w:t>
      </w:r>
      <w:r w:rsidR="00DD06E4">
        <w:rPr>
          <w:rFonts w:cs="Arial"/>
          <w:sz w:val="20"/>
        </w:rPr>
        <w:t xml:space="preserve">will </w:t>
      </w:r>
      <w:r w:rsidRPr="003A515F">
        <w:rPr>
          <w:rFonts w:cs="Arial"/>
          <w:sz w:val="20"/>
        </w:rPr>
        <w:t>only add or update the included languages but not change other languages.</w:t>
      </w:r>
    </w:p>
    <w:p w14:paraId="32B77218" w14:textId="77777777" w:rsidR="00DD06E4" w:rsidRDefault="00DD06E4" w:rsidP="003A515F">
      <w:pPr>
        <w:pStyle w:val="ParagraphCharCharChar"/>
        <w:spacing w:line="259" w:lineRule="auto"/>
        <w:rPr>
          <w:rFonts w:cs="Arial"/>
          <w:sz w:val="20"/>
        </w:rPr>
      </w:pPr>
    </w:p>
    <w:p w14:paraId="5EE24136" w14:textId="64122399" w:rsidR="00381C5B" w:rsidRPr="00EA2557" w:rsidRDefault="006C5832" w:rsidP="00EA2557">
      <w:pPr>
        <w:pStyle w:val="ParagraphCharCharChar"/>
        <w:spacing w:line="259" w:lineRule="auto"/>
        <w:rPr>
          <w:rFonts w:cs="Arial"/>
          <w:sz w:val="20"/>
        </w:rPr>
      </w:pPr>
      <w:r>
        <w:rPr>
          <w:rFonts w:cs="Arial"/>
          <w:sz w:val="20"/>
        </w:rPr>
        <w:t>T</w:t>
      </w:r>
      <w:r w:rsidRPr="006C5832">
        <w:rPr>
          <w:rFonts w:cs="Arial"/>
          <w:sz w:val="20"/>
        </w:rPr>
        <w:t xml:space="preserve">he former message header or </w:t>
      </w:r>
      <w:proofErr w:type="spellStart"/>
      <w:r w:rsidRPr="006C5832">
        <w:rPr>
          <w:rFonts w:cs="Arial"/>
          <w:sz w:val="20"/>
        </w:rPr>
        <w:t>metadataset</w:t>
      </w:r>
      <w:proofErr w:type="spellEnd"/>
      <w:r w:rsidRPr="006C5832">
        <w:rPr>
          <w:rFonts w:cs="Arial"/>
          <w:sz w:val="20"/>
        </w:rPr>
        <w:t xml:space="preserve"> property </w:t>
      </w:r>
      <w:proofErr w:type="spellStart"/>
      <w:r w:rsidRPr="006C5832">
        <w:rPr>
          <w:rFonts w:cs="Arial"/>
          <w:i/>
          <w:iCs/>
          <w:sz w:val="20"/>
        </w:rPr>
        <w:t>DataSetAction</w:t>
      </w:r>
      <w:proofErr w:type="spellEnd"/>
      <w:r w:rsidRPr="006C5832">
        <w:rPr>
          <w:rFonts w:cs="Arial"/>
          <w:sz w:val="20"/>
        </w:rPr>
        <w:t xml:space="preserve"> </w:t>
      </w:r>
      <w:r>
        <w:rPr>
          <w:rFonts w:cs="Arial"/>
          <w:sz w:val="20"/>
        </w:rPr>
        <w:t>is deprecated. To avoid conflicts, it</w:t>
      </w:r>
      <w:r w:rsidR="003A515F" w:rsidRPr="003A515F">
        <w:rPr>
          <w:rFonts w:cs="Arial"/>
          <w:sz w:val="20"/>
        </w:rPr>
        <w:t xml:space="preserve"> </w:t>
      </w:r>
      <w:r w:rsidR="00DD06E4">
        <w:rPr>
          <w:rFonts w:cs="Arial"/>
          <w:sz w:val="20"/>
        </w:rPr>
        <w:t xml:space="preserve">is now </w:t>
      </w:r>
      <w:r w:rsidR="003A515F" w:rsidRPr="003A515F">
        <w:rPr>
          <w:rFonts w:cs="Arial"/>
          <w:sz w:val="20"/>
        </w:rPr>
        <w:t>ignore</w:t>
      </w:r>
      <w:r w:rsidR="00DD06E4">
        <w:rPr>
          <w:rFonts w:cs="Arial"/>
          <w:sz w:val="20"/>
        </w:rPr>
        <w:t xml:space="preserve">d if </w:t>
      </w:r>
      <w:r w:rsidR="003A515F" w:rsidRPr="003A515F">
        <w:rPr>
          <w:rFonts w:cs="Arial"/>
          <w:sz w:val="20"/>
        </w:rPr>
        <w:t>still present.</w:t>
      </w:r>
    </w:p>
    <w:sectPr w:rsidR="00381C5B" w:rsidRPr="00EA2557" w:rsidSect="004F3F85">
      <w:footerReference w:type="even" r:id="rId21"/>
      <w:footerReference w:type="default" r:id="rId22"/>
      <w:footerReference w:type="first" r:id="rId23"/>
      <w:pgSz w:w="11906" w:h="16838"/>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C6D4A" w14:textId="77777777" w:rsidR="00CA1522" w:rsidRPr="00C764E5" w:rsidRDefault="00CA1522" w:rsidP="00362895">
      <w:pPr>
        <w:pStyle w:val="ParagraphCharCharChar"/>
        <w:rPr>
          <w:sz w:val="20"/>
        </w:rPr>
      </w:pPr>
      <w:r>
        <w:separator/>
      </w:r>
    </w:p>
  </w:endnote>
  <w:endnote w:type="continuationSeparator" w:id="0">
    <w:p w14:paraId="385CC6F9" w14:textId="77777777" w:rsidR="00CA1522" w:rsidRPr="00C764E5" w:rsidRDefault="00CA1522"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1112B" w14:textId="54847669" w:rsidR="00B41305" w:rsidRDefault="00B41305">
    <w:pPr>
      <w:pStyle w:val="Footer"/>
    </w:pPr>
    <w:r>
      <w:rPr>
        <w:noProof/>
      </w:rPr>
      <mc:AlternateContent>
        <mc:Choice Requires="wps">
          <w:drawing>
            <wp:anchor distT="0" distB="0" distL="0" distR="0" simplePos="0" relativeHeight="251659264" behindDoc="0" locked="0" layoutInCell="1" allowOverlap="1" wp14:anchorId="78BF6A64" wp14:editId="36EF5C02">
              <wp:simplePos x="635" y="635"/>
              <wp:positionH relativeFrom="page">
                <wp:align>center</wp:align>
              </wp:positionH>
              <wp:positionV relativeFrom="page">
                <wp:align>bottom</wp:align>
              </wp:positionV>
              <wp:extent cx="1720215" cy="345440"/>
              <wp:effectExtent l="0" t="0" r="13335" b="0"/>
              <wp:wrapNone/>
              <wp:docPr id="1771607495"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07190550" w14:textId="65ED87FB"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78BF6A64" id="_x0000_t202" coordsize="21600,21600" o:spt="202" path="m,l,21600r21600,l21600,xe">
              <v:stroke joinstyle="miter"/>
              <v:path gradientshapeok="t" o:connecttype="rect"/>
            </v:shapetype>
            <v:shape id="Text Box 2" o:spid="_x0000_s1026" type="#_x0000_t202" alt="Restricted Use - À usage restreint" style="position:absolute;margin-left:0;margin-top:0;width:135.4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" filled="f" stroked="f">
              <v:textbox style="mso-fit-shape-to-text:t" inset="0,0,0,15pt">
                <w:txbxContent>
                  <w:p w14:paraId="07190550" w14:textId="65ED87FB"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813D" w14:textId="5BE4DED3" w:rsidR="00944F28" w:rsidRPr="00C466D0" w:rsidRDefault="00B41305" w:rsidP="00E26813">
    <w:pPr>
      <w:pStyle w:val="ParagraphCharCharChar"/>
      <w:rPr>
        <w:lang w:val="en-US"/>
      </w:rPr>
    </w:pPr>
    <w:r>
      <w:rPr>
        <w:noProof/>
        <w:lang w:val="en-US"/>
      </w:rPr>
      <mc:AlternateContent>
        <mc:Choice Requires="wps">
          <w:drawing>
            <wp:anchor distT="0" distB="0" distL="0" distR="0" simplePos="0" relativeHeight="251660288" behindDoc="0" locked="0" layoutInCell="1" allowOverlap="1" wp14:anchorId="764535F1" wp14:editId="2DE31F3D">
              <wp:simplePos x="1141730" y="9622790"/>
              <wp:positionH relativeFrom="page">
                <wp:align>center</wp:align>
              </wp:positionH>
              <wp:positionV relativeFrom="page">
                <wp:align>bottom</wp:align>
              </wp:positionV>
              <wp:extent cx="1720215" cy="345440"/>
              <wp:effectExtent l="0" t="0" r="13335" b="0"/>
              <wp:wrapNone/>
              <wp:docPr id="1295500411" name="Text Box 3"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7843366" w14:textId="65B4A1F3"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764535F1" id="_x0000_t202" coordsize="21600,21600" o:spt="202" path="m,l,21600r21600,l21600,xe">
              <v:stroke joinstyle="miter"/>
              <v:path gradientshapeok="t" o:connecttype="rect"/>
            </v:shapetype>
            <v:shape id="Text Box 3" o:spid="_x0000_s1027" type="#_x0000_t202" alt="Restricted Use - À usage restreint" style="position:absolute;left:0;text-align:left;margin-left:0;margin-top:0;width:135.4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" filled="f" stroked="f">
              <v:textbox style="mso-fit-shape-to-text:t" inset="0,0,0,15pt">
                <w:txbxContent>
                  <w:p w14:paraId="37843366" w14:textId="65B4A1F3"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r w:rsidR="00944F28">
      <w:rPr>
        <w:lang w:val="en-US"/>
      </w:rPr>
      <w:t xml:space="preserve">© SDMX </w:t>
    </w:r>
    <w:r w:rsidR="00FC219F">
      <w:rPr>
        <w:lang w:val="en-US"/>
      </w:rPr>
      <w:t>2025</w:t>
    </w:r>
  </w:p>
  <w:p w14:paraId="01CBC1AD" w14:textId="77777777" w:rsidR="00944F28" w:rsidRPr="00C01DAC" w:rsidRDefault="00944F28" w:rsidP="00E26813">
    <w:pPr>
      <w:pStyle w:val="ParagraphCharCharChar"/>
      <w:rPr>
        <w:rStyle w:val="Hyperlink"/>
      </w:rPr>
    </w:pPr>
    <w:r w:rsidRPr="00C01DAC">
      <w:rPr>
        <w:rStyle w:val="Hyperlink"/>
      </w:rPr>
      <w:t>http://www.sdmx.org/</w:t>
    </w:r>
  </w:p>
  <w:p w14:paraId="00D1CC63" w14:textId="77777777" w:rsidR="00944F28" w:rsidRDefault="00944F28" w:rsidP="00ED08C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AFC65" w14:textId="6628923A" w:rsidR="00B41305" w:rsidRDefault="00B41305">
    <w:pPr>
      <w:pStyle w:val="Footer"/>
    </w:pPr>
    <w:r>
      <w:rPr>
        <w:noProof/>
      </w:rPr>
      <mc:AlternateContent>
        <mc:Choice Requires="wps">
          <w:drawing>
            <wp:anchor distT="0" distB="0" distL="0" distR="0" simplePos="0" relativeHeight="251658240" behindDoc="0" locked="0" layoutInCell="1" allowOverlap="1" wp14:anchorId="3D7EA6D1" wp14:editId="3D760BC3">
              <wp:simplePos x="635" y="635"/>
              <wp:positionH relativeFrom="page">
                <wp:align>center</wp:align>
              </wp:positionH>
              <wp:positionV relativeFrom="page">
                <wp:align>bottom</wp:align>
              </wp:positionV>
              <wp:extent cx="1720215" cy="345440"/>
              <wp:effectExtent l="0" t="0" r="13335" b="0"/>
              <wp:wrapNone/>
              <wp:docPr id="2126099888"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A460C9D" w14:textId="5C5EB11C"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3D7EA6D1" id="_x0000_t202" coordsize="21600,21600" o:spt="202" path="m,l,21600r21600,l21600,xe">
              <v:stroke joinstyle="miter"/>
              <v:path gradientshapeok="t" o:connecttype="rect"/>
            </v:shapetype>
            <v:shape id="Text Box 1" o:spid="_x0000_s1028" type="#_x0000_t202" alt="Restricted Use - À usage restreint" style="position:absolute;margin-left:0;margin-top:0;width:135.4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7N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" filled="f" stroked="f">
              <v:textbox style="mso-fit-shape-to-text:t" inset="0,0,0,15pt">
                <w:txbxContent>
                  <w:p w14:paraId="2A460C9D" w14:textId="5C5EB11C"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24DD3" w14:textId="38A8695F" w:rsidR="00B41305" w:rsidRDefault="00B41305">
    <w:pPr>
      <w:pStyle w:val="Footer"/>
    </w:pPr>
    <w:r>
      <w:rPr>
        <w:noProof/>
      </w:rPr>
      <mc:AlternateContent>
        <mc:Choice Requires="wps">
          <w:drawing>
            <wp:anchor distT="0" distB="0" distL="0" distR="0" simplePos="0" relativeHeight="251662336" behindDoc="0" locked="0" layoutInCell="1" allowOverlap="1" wp14:anchorId="2FDF2459" wp14:editId="7BFDF444">
              <wp:simplePos x="635" y="635"/>
              <wp:positionH relativeFrom="page">
                <wp:align>center</wp:align>
              </wp:positionH>
              <wp:positionV relativeFrom="page">
                <wp:align>bottom</wp:align>
              </wp:positionV>
              <wp:extent cx="1720215" cy="345440"/>
              <wp:effectExtent l="0" t="0" r="13335" b="0"/>
              <wp:wrapNone/>
              <wp:docPr id="1685428249"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5A91861B" w14:textId="1BD2B2E5"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2FDF2459" id="_x0000_t202" coordsize="21600,21600" o:spt="202" path="m,l,21600r21600,l21600,xe">
              <v:stroke joinstyle="miter"/>
              <v:path gradientshapeok="t" o:connecttype="rect"/>
            </v:shapetype>
            <v:shape id="Text Box 5" o:spid="_x0000_s1029" type="#_x0000_t202" alt="Restricted Use - À usage restreint" style="position:absolute;margin-left:0;margin-top:0;width:135.4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zw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" filled="f" stroked="f">
              <v:textbox style="mso-fit-shape-to-text:t" inset="0,0,0,15pt">
                <w:txbxContent>
                  <w:p w14:paraId="5A91861B" w14:textId="1BD2B2E5"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EB510" w14:textId="48E28768" w:rsidR="00944F28" w:rsidRPr="00E26813" w:rsidRDefault="00B41305" w:rsidP="00E26813">
    <w:pPr>
      <w:pStyle w:val="Footer"/>
    </w:pPr>
    <w:r>
      <w:rPr>
        <w:noProof/>
      </w:rPr>
      <mc:AlternateContent>
        <mc:Choice Requires="wps">
          <w:drawing>
            <wp:anchor distT="0" distB="0" distL="0" distR="0" simplePos="0" relativeHeight="251663360" behindDoc="0" locked="0" layoutInCell="1" allowOverlap="1" wp14:anchorId="35716F28" wp14:editId="0FEC287C">
              <wp:simplePos x="1141730" y="9944100"/>
              <wp:positionH relativeFrom="page">
                <wp:align>center</wp:align>
              </wp:positionH>
              <wp:positionV relativeFrom="page">
                <wp:align>bottom</wp:align>
              </wp:positionV>
              <wp:extent cx="1720215" cy="345440"/>
              <wp:effectExtent l="0" t="0" r="13335" b="0"/>
              <wp:wrapNone/>
              <wp:docPr id="770087505" name="Text Box 6"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15A1E9AF" w14:textId="7F8EAC0C"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35716F28" id="_x0000_t202" coordsize="21600,21600" o:spt="202" path="m,l,21600r21600,l21600,xe">
              <v:stroke joinstyle="miter"/>
              <v:path gradientshapeok="t" o:connecttype="rect"/>
            </v:shapetype>
            <v:shape id="Text Box 6" o:spid="_x0000_s1030" type="#_x0000_t202" alt="Restricted Use - À usage restreint" style="position:absolute;margin-left:0;margin-top:0;width:135.45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" filled="f" stroked="f">
              <v:textbox style="mso-fit-shape-to-text:t" inset="0,0,0,15pt">
                <w:txbxContent>
                  <w:p w14:paraId="15A1E9AF" w14:textId="7F8EAC0C"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8AEE1" w14:textId="68B95DFB" w:rsidR="00B41305" w:rsidRDefault="00B41305">
    <w:pPr>
      <w:pStyle w:val="Footer"/>
    </w:pPr>
    <w:r>
      <w:rPr>
        <w:noProof/>
      </w:rPr>
      <mc:AlternateContent>
        <mc:Choice Requires="wps">
          <w:drawing>
            <wp:anchor distT="0" distB="0" distL="0" distR="0" simplePos="0" relativeHeight="251661312" behindDoc="0" locked="0" layoutInCell="1" allowOverlap="1" wp14:anchorId="2A574EB6" wp14:editId="0B4FBC94">
              <wp:simplePos x="635" y="635"/>
              <wp:positionH relativeFrom="page">
                <wp:align>center</wp:align>
              </wp:positionH>
              <wp:positionV relativeFrom="page">
                <wp:align>bottom</wp:align>
              </wp:positionV>
              <wp:extent cx="1720215" cy="345440"/>
              <wp:effectExtent l="0" t="0" r="13335" b="0"/>
              <wp:wrapNone/>
              <wp:docPr id="1373172973"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7459388" w14:textId="7339C1C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2A574EB6" id="_x0000_t202" coordsize="21600,21600" o:spt="202" path="m,l,21600r21600,l21600,xe">
              <v:stroke joinstyle="miter"/>
              <v:path gradientshapeok="t" o:connecttype="rect"/>
            </v:shapetype>
            <v:shape id="Text Box 4" o:spid="_x0000_s1031" type="#_x0000_t202" alt="Restricted Use - À usage restreint" style="position:absolute;margin-left:0;margin-top:0;width:135.4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" filled="f" stroked="f">
              <v:textbox style="mso-fit-shape-to-text:t" inset="0,0,0,15pt">
                <w:txbxContent>
                  <w:p w14:paraId="67459388" w14:textId="7339C1C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DA697" w14:textId="7165CF42" w:rsidR="00B41305" w:rsidRDefault="00B41305">
    <w:pPr>
      <w:pStyle w:val="Footer"/>
    </w:pPr>
    <w:r>
      <w:rPr>
        <w:noProof/>
      </w:rPr>
      <mc:AlternateContent>
        <mc:Choice Requires="wps">
          <w:drawing>
            <wp:anchor distT="0" distB="0" distL="0" distR="0" simplePos="0" relativeHeight="251665408" behindDoc="0" locked="0" layoutInCell="1" allowOverlap="1" wp14:anchorId="69CD0040" wp14:editId="5EB56A75">
              <wp:simplePos x="635" y="635"/>
              <wp:positionH relativeFrom="page">
                <wp:align>center</wp:align>
              </wp:positionH>
              <wp:positionV relativeFrom="page">
                <wp:align>bottom</wp:align>
              </wp:positionV>
              <wp:extent cx="1720215" cy="345440"/>
              <wp:effectExtent l="0" t="0" r="13335" b="0"/>
              <wp:wrapNone/>
              <wp:docPr id="1552371988" name="Text Box 8"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1432B57" w14:textId="68E29E8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69CD0040" id="_x0000_t202" coordsize="21600,21600" o:spt="202" path="m,l,21600r21600,l21600,xe">
              <v:stroke joinstyle="miter"/>
              <v:path gradientshapeok="t" o:connecttype="rect"/>
            </v:shapetype>
            <v:shape id="Text Box 8" o:spid="_x0000_s1032" type="#_x0000_t202" alt="Restricted Use - À usage restreint" style="position:absolute;margin-left:0;margin-top:0;width:135.45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" filled="f" stroked="f">
              <v:textbox style="mso-fit-shape-to-text:t" inset="0,0,0,15pt">
                <w:txbxContent>
                  <w:p w14:paraId="61432B57" w14:textId="68E29E8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8E54E" w14:textId="59BDD180" w:rsidR="00944F28" w:rsidRDefault="00B41305" w:rsidP="00ED08C5">
    <w:pPr>
      <w:pStyle w:val="Footer"/>
      <w:jc w:val="center"/>
    </w:pPr>
    <w:r>
      <w:rPr>
        <w:noProof/>
      </w:rPr>
      <mc:AlternateContent>
        <mc:Choice Requires="wps">
          <w:drawing>
            <wp:anchor distT="0" distB="0" distL="0" distR="0" simplePos="0" relativeHeight="251666432" behindDoc="0" locked="0" layoutInCell="1" allowOverlap="1" wp14:anchorId="621B0A9E" wp14:editId="0A323E45">
              <wp:simplePos x="1141730" y="9944100"/>
              <wp:positionH relativeFrom="page">
                <wp:align>center</wp:align>
              </wp:positionH>
              <wp:positionV relativeFrom="page">
                <wp:align>bottom</wp:align>
              </wp:positionV>
              <wp:extent cx="1720215" cy="345440"/>
              <wp:effectExtent l="0" t="0" r="13335" b="0"/>
              <wp:wrapNone/>
              <wp:docPr id="610160147" name="Text Box 9"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43BDF7E3" w14:textId="69DB8885"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621B0A9E" id="_x0000_t202" coordsize="21600,21600" o:spt="202" path="m,l,21600r21600,l21600,xe">
              <v:stroke joinstyle="miter"/>
              <v:path gradientshapeok="t" o:connecttype="rect"/>
            </v:shapetype>
            <v:shape id="Text Box 9" o:spid="_x0000_s1033" type="#_x0000_t202" alt="Restricted Use - À usage restreint" style="position:absolute;left:0;text-align:left;margin-left:0;margin-top:0;width:135.45pt;height:27.2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" filled="f" stroked="f">
              <v:textbox style="mso-fit-shape-to-text:t" inset="0,0,0,15pt">
                <w:txbxContent>
                  <w:p w14:paraId="43BDF7E3" w14:textId="69DB8885"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D29A" w14:textId="4070F3F8" w:rsidR="00B41305" w:rsidRDefault="00B41305">
    <w:pPr>
      <w:pStyle w:val="Footer"/>
    </w:pPr>
    <w:r>
      <w:rPr>
        <w:noProof/>
      </w:rPr>
      <mc:AlternateContent>
        <mc:Choice Requires="wps">
          <w:drawing>
            <wp:anchor distT="0" distB="0" distL="0" distR="0" simplePos="0" relativeHeight="251664384" behindDoc="0" locked="0" layoutInCell="1" allowOverlap="1" wp14:anchorId="484C45B0" wp14:editId="6A796137">
              <wp:simplePos x="635" y="635"/>
              <wp:positionH relativeFrom="page">
                <wp:align>center</wp:align>
              </wp:positionH>
              <wp:positionV relativeFrom="page">
                <wp:align>bottom</wp:align>
              </wp:positionV>
              <wp:extent cx="1720215" cy="345440"/>
              <wp:effectExtent l="0" t="0" r="13335" b="0"/>
              <wp:wrapNone/>
              <wp:docPr id="844718875" name="Text Box 7"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A547C12" w14:textId="4628C0FD"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484C45B0" id="_x0000_t202" coordsize="21600,21600" o:spt="202" path="m,l,21600r21600,l21600,xe">
              <v:stroke joinstyle="miter"/>
              <v:path gradientshapeok="t" o:connecttype="rect"/>
            </v:shapetype>
            <v:shape id="Text Box 7" o:spid="_x0000_s1034" type="#_x0000_t202" alt="Restricted Use - À usage restreint" style="position:absolute;margin-left:0;margin-top:0;width:135.45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" filled="f" stroked="f">
              <v:textbox style="mso-fit-shape-to-text:t" inset="0,0,0,15pt">
                <w:txbxContent>
                  <w:p w14:paraId="6A547C12" w14:textId="4628C0FD"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D0FB3" w14:textId="615A8E32" w:rsidR="00B41305" w:rsidRDefault="00B41305">
    <w:pPr>
      <w:pStyle w:val="Footer"/>
    </w:pPr>
    <w:r>
      <w:rPr>
        <w:noProof/>
      </w:rPr>
      <mc:AlternateContent>
        <mc:Choice Requires="wps">
          <w:drawing>
            <wp:anchor distT="0" distB="0" distL="0" distR="0" simplePos="0" relativeHeight="251668480" behindDoc="0" locked="0" layoutInCell="1" allowOverlap="1" wp14:anchorId="6A0E0AC6" wp14:editId="3248A183">
              <wp:simplePos x="635" y="635"/>
              <wp:positionH relativeFrom="page">
                <wp:align>center</wp:align>
              </wp:positionH>
              <wp:positionV relativeFrom="page">
                <wp:align>bottom</wp:align>
              </wp:positionV>
              <wp:extent cx="1720215" cy="345440"/>
              <wp:effectExtent l="0" t="0" r="13335" b="0"/>
              <wp:wrapNone/>
              <wp:docPr id="384433039" name="Text Box 1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73AEF77B" w14:textId="1A591236"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6A0E0AC6" id="_x0000_t202" coordsize="21600,21600" o:spt="202" path="m,l,21600r21600,l21600,xe">
              <v:stroke joinstyle="miter"/>
              <v:path gradientshapeok="t" o:connecttype="rect"/>
            </v:shapetype>
            <v:shape id="Text Box 11" o:spid="_x0000_s1035" type="#_x0000_t202" alt="Restricted Use - À usage restreint" style="position:absolute;margin-left:0;margin-top:0;width:135.45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" filled="f" stroked="f">
              <v:textbox style="mso-fit-shape-to-text:t" inset="0,0,0,15pt">
                <w:txbxContent>
                  <w:p w14:paraId="73AEF77B" w14:textId="1A591236"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85594" w14:textId="00C4B763" w:rsidR="00944F28" w:rsidRDefault="00B41305">
    <w:pPr>
      <w:pStyle w:val="Footer"/>
      <w:jc w:val="center"/>
    </w:pPr>
    <w:r>
      <w:rPr>
        <w:noProof/>
      </w:rPr>
      <mc:AlternateContent>
        <mc:Choice Requires="wps">
          <w:drawing>
            <wp:anchor distT="0" distB="0" distL="0" distR="0" simplePos="0" relativeHeight="251669504" behindDoc="0" locked="0" layoutInCell="1" allowOverlap="1" wp14:anchorId="15BBF742" wp14:editId="478CCE79">
              <wp:simplePos x="914400" y="9636981"/>
              <wp:positionH relativeFrom="page">
                <wp:align>center</wp:align>
              </wp:positionH>
              <wp:positionV relativeFrom="page">
                <wp:align>bottom</wp:align>
              </wp:positionV>
              <wp:extent cx="1720215" cy="345440"/>
              <wp:effectExtent l="0" t="0" r="13335" b="0"/>
              <wp:wrapNone/>
              <wp:docPr id="350591027" name="Text Box 1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58B6B24E" w14:textId="73E34328"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15BBF742" id="_x0000_t202" coordsize="21600,21600" o:spt="202" path="m,l,21600r21600,l21600,xe">
              <v:stroke joinstyle="miter"/>
              <v:path gradientshapeok="t" o:connecttype="rect"/>
            </v:shapetype>
            <v:shape id="Text Box 12" o:spid="_x0000_s1036" type="#_x0000_t202" alt="Restricted Use - À usage restreint" style="position:absolute;left:0;text-align:left;margin-left:0;margin-top:0;width:135.45pt;height:27.2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" filled="f" stroked="f">
              <v:textbox style="mso-fit-shape-to-text:t" inset="0,0,0,15pt">
                <w:txbxContent>
                  <w:p w14:paraId="58B6B24E" w14:textId="73E34328"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r w:rsidR="00944F28">
      <w:fldChar w:fldCharType="begin"/>
    </w:r>
    <w:r w:rsidR="00944F28">
      <w:instrText xml:space="preserve"> PAGE   \* MERGEFORMAT </w:instrText>
    </w:r>
    <w:r w:rsidR="00944F28">
      <w:fldChar w:fldCharType="separate"/>
    </w:r>
    <w:r w:rsidR="00944F28">
      <w:rPr>
        <w:noProof/>
      </w:rPr>
      <w:t>52</w:t>
    </w:r>
    <w:r w:rsidR="00944F28">
      <w:fldChar w:fldCharType="end"/>
    </w:r>
  </w:p>
  <w:p w14:paraId="5E47EE39" w14:textId="77777777" w:rsidR="00944F28" w:rsidRDefault="00944F2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4EBC4" w14:textId="359C5474" w:rsidR="00B41305" w:rsidRDefault="00B41305">
    <w:pPr>
      <w:pStyle w:val="Footer"/>
    </w:pPr>
    <w:r>
      <w:rPr>
        <w:noProof/>
      </w:rPr>
      <mc:AlternateContent>
        <mc:Choice Requires="wps">
          <w:drawing>
            <wp:anchor distT="0" distB="0" distL="0" distR="0" simplePos="0" relativeHeight="251667456" behindDoc="0" locked="0" layoutInCell="1" allowOverlap="1" wp14:anchorId="4960BE8E" wp14:editId="5366860A">
              <wp:simplePos x="635" y="635"/>
              <wp:positionH relativeFrom="page">
                <wp:align>center</wp:align>
              </wp:positionH>
              <wp:positionV relativeFrom="page">
                <wp:align>bottom</wp:align>
              </wp:positionV>
              <wp:extent cx="1720215" cy="345440"/>
              <wp:effectExtent l="0" t="0" r="13335" b="0"/>
              <wp:wrapNone/>
              <wp:docPr id="612188469" name="Text Box 10"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1C441FA7" w14:textId="7C7F0B9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4960BE8E" id="_x0000_t202" coordsize="21600,21600" o:spt="202" path="m,l,21600r21600,l21600,xe">
              <v:stroke joinstyle="miter"/>
              <v:path gradientshapeok="t" o:connecttype="rect"/>
            </v:shapetype>
            <v:shape id="Text Box 10" o:spid="_x0000_s1037" type="#_x0000_t202" alt="Restricted Use - À usage restreint" style="position:absolute;margin-left:0;margin-top:0;width:135.45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" filled="f" stroked="f">
              <v:textbox style="mso-fit-shape-to-text:t" inset="0,0,0,15pt">
                <w:txbxContent>
                  <w:p w14:paraId="1C441FA7" w14:textId="7C7F0B9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6922F" w14:textId="77777777" w:rsidR="00CA1522" w:rsidRPr="00C764E5" w:rsidRDefault="00CA1522" w:rsidP="00362895">
      <w:pPr>
        <w:pStyle w:val="ParagraphCharCharChar"/>
        <w:rPr>
          <w:sz w:val="20"/>
        </w:rPr>
      </w:pPr>
      <w:r>
        <w:separator/>
      </w:r>
    </w:p>
  </w:footnote>
  <w:footnote w:type="continuationSeparator" w:id="0">
    <w:p w14:paraId="1F1C09F0" w14:textId="77777777" w:rsidR="00CA1522" w:rsidRPr="00C764E5" w:rsidRDefault="00CA1522" w:rsidP="00362895">
      <w:pPr>
        <w:pStyle w:val="ParagraphCharCharChar"/>
        <w:rPr>
          <w:sz w:val="20"/>
        </w:rPr>
      </w:pPr>
      <w:r>
        <w:continuationSeparator/>
      </w:r>
    </w:p>
  </w:footnote>
  <w:footnote w:id="1">
    <w:p w14:paraId="1F0FBA7C" w14:textId="7D6BF352" w:rsidR="00944F28" w:rsidRDefault="00944F28" w:rsidP="007F2B31">
      <w:pPr>
        <w:pStyle w:val="FootnoteText"/>
      </w:pPr>
      <w:r>
        <w:rPr>
          <w:rStyle w:val="FootnoteReference"/>
        </w:rPr>
        <w:footnoteRef/>
      </w:r>
      <w:r>
        <w:t xml:space="preserve"> </w:t>
      </w:r>
      <w:r w:rsidRPr="00266F6F">
        <w:rPr>
          <w:rFonts w:cs="Arial"/>
          <w:sz w:val="18"/>
          <w:szCs w:val="18"/>
        </w:rPr>
        <w:t>Note that these options only apply to numeric representations and should be ignored if the data type is non-numeri</w:t>
      </w:r>
      <w:r w:rsidR="00BB30FA">
        <w:rPr>
          <w:rFonts w:cs="Arial"/>
          <w:sz w:val="18"/>
          <w:szCs w:val="18"/>
        </w:rPr>
        <w:t>c</w:t>
      </w:r>
    </w:p>
  </w:footnote>
  <w:footnote w:id="2">
    <w:p w14:paraId="19822F97" w14:textId="75DE9F80" w:rsidR="00EA2557" w:rsidRPr="004F32F4" w:rsidRDefault="00EA2557" w:rsidP="00EA2557">
      <w:pPr>
        <w:pStyle w:val="FootnoteText"/>
        <w:rPr>
          <w:lang w:val="en-GB"/>
        </w:rPr>
      </w:pPr>
      <w:r>
        <w:rPr>
          <w:rStyle w:val="FootnoteReference"/>
        </w:rPr>
        <w:footnoteRef/>
      </w:r>
      <w:r>
        <w:t xml:space="preserve"> </w:t>
      </w:r>
      <w:r>
        <w:rPr>
          <w:lang w:val="en-GB"/>
        </w:rPr>
        <w:t xml:space="preserve">So far this is recommended for systems that do not require backward-compatibility. Later, </w:t>
      </w:r>
      <w:r w:rsidR="00BF1510">
        <w:rPr>
          <w:lang w:val="en-GB"/>
        </w:rPr>
        <w:t>with</w:t>
      </w:r>
      <w:r>
        <w:rPr>
          <w:lang w:val="en-GB"/>
        </w:rPr>
        <w:t xml:space="preserve"> SDMX 4.0, this </w:t>
      </w:r>
      <w:r w:rsidR="00BF1510">
        <w:rPr>
          <w:lang w:val="en-GB"/>
        </w:rPr>
        <w:t>may</w:t>
      </w:r>
      <w:r>
        <w:rPr>
          <w:lang w:val="en-GB"/>
        </w:rPr>
        <w:t xml:space="preserve"> generally be made mandatory.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95997" w14:textId="77777777" w:rsidR="00944F28" w:rsidRDefault="00935FB9" w:rsidP="001C2434">
    <w:pPr>
      <w:pStyle w:val="Footerempty"/>
      <w:ind w:right="-508"/>
      <w:rPr>
        <w:rFonts w:cs="Arial"/>
        <w:color w:val="000080"/>
      </w:rPr>
    </w:pPr>
    <w:r>
      <w:rPr>
        <w:noProof/>
        <w:lang w:val="en-US"/>
      </w:rPr>
      <w:pict w14:anchorId="2F62F1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sdmx2" style="width:103pt;height:31pt;visibility:visible;mso-wrap-style:square;mso-width-percent:0;mso-height-percent:0;mso-width-percent:0;mso-height-percent:0">
          <v:imagedata r:id="rId1" o:title="sdmx2"/>
          <o:lock v:ext="edit" rotation="t" cropping="t" verticies="t"/>
        </v:shape>
      </w:pict>
    </w:r>
    <w:r w:rsidR="00944F28">
      <w:rPr>
        <w:rFonts w:cs="Arial"/>
      </w:rPr>
      <w:t xml:space="preserve"> </w:t>
    </w:r>
    <w:r w:rsidR="00944F28">
      <w:rPr>
        <w:rFonts w:cs="Arial"/>
        <w:sz w:val="16"/>
      </w:rPr>
      <w:t xml:space="preserve"> </w:t>
    </w:r>
    <w:r w:rsidR="00944F28">
      <w:rPr>
        <w:rFonts w:cs="Arial"/>
        <w:smallCaps/>
        <w:color w:val="000080"/>
        <w:spacing w:val="20"/>
        <w:sz w:val="22"/>
      </w:rPr>
      <w:t>Statistical  Data  and  Metadata  Exchange  Initiative</w:t>
    </w:r>
    <w:r w:rsidR="00944F28">
      <w:rPr>
        <w:color w:val="000080"/>
      </w:rPr>
      <w:t xml:space="preserve">  </w:t>
    </w:r>
    <w:r w:rsidR="00944F28">
      <w:rPr>
        <w:rFonts w:cs="Arial"/>
        <w:color w:val="000080"/>
      </w:rPr>
      <w:t xml:space="preserve"> </w:t>
    </w:r>
  </w:p>
  <w:p w14:paraId="3A7EB8EB" w14:textId="77777777" w:rsidR="00944F28" w:rsidRDefault="00944F28" w:rsidP="00A83C8D">
    <w:pPr>
      <w:pStyle w:val="Footerempty"/>
      <w:rPr>
        <w:rFonts w:cs="Arial"/>
        <w:color w:val="000080"/>
        <w:sz w:val="20"/>
      </w:rPr>
    </w:pPr>
  </w:p>
  <w:p w14:paraId="2A88D8A7" w14:textId="77777777" w:rsidR="00944F28" w:rsidRDefault="00944F28" w:rsidP="00A83C8D">
    <w:pPr>
      <w:pStyle w:val="Footerempty"/>
      <w:rPr>
        <w:rFonts w:cs="Arial"/>
        <w:color w:val="000080"/>
        <w:sz w:val="20"/>
      </w:rPr>
    </w:pPr>
  </w:p>
  <w:p w14:paraId="5EEC4ADE" w14:textId="77777777" w:rsidR="00944F28" w:rsidRPr="00A83C8D" w:rsidRDefault="00944F28" w:rsidP="00A83C8D">
    <w:pPr>
      <w:pStyle w:val="Footerempty"/>
      <w:rPr>
        <w:rFonts w:cs="Arial"/>
        <w:color w:val="000080"/>
        <w:sz w:val="20"/>
      </w:rPr>
    </w:pPr>
  </w:p>
  <w:p w14:paraId="2A011C70" w14:textId="77777777" w:rsidR="00944F28" w:rsidRDefault="00944F28"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3658"/>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 w15:restartNumberingAfterBreak="0">
    <w:nsid w:val="11006A7F"/>
    <w:multiLevelType w:val="hybridMultilevel"/>
    <w:tmpl w:val="889C6538"/>
    <w:lvl w:ilvl="0" w:tplc="9342F5BC">
      <w:start w:val="1"/>
      <w:numFmt w:val="decimal"/>
      <w:pStyle w:val="Para"/>
      <w:lvlText w:val="%1."/>
      <w:lvlJc w:val="left"/>
      <w:pPr>
        <w:ind w:left="360" w:hanging="360"/>
      </w:pPr>
      <w:rPr>
        <w:rFonts w:hint="default"/>
        <w:b w:val="0"/>
        <w:i w:val="0"/>
        <w:color w:val="auto"/>
        <w:sz w:val="22"/>
        <w:lang w:val="en-GB"/>
      </w:rPr>
    </w:lvl>
    <w:lvl w:ilvl="1" w:tplc="08090019">
      <w:start w:val="1"/>
      <w:numFmt w:val="lowerLetter"/>
      <w:lvlText w:val="%2."/>
      <w:lvlJc w:val="left"/>
      <w:pPr>
        <w:ind w:left="1080" w:hanging="360"/>
      </w:pPr>
    </w:lvl>
    <w:lvl w:ilvl="2" w:tplc="0810C12C">
      <w:numFmt w:val="bullet"/>
      <w:lvlText w:val="•"/>
      <w:lvlJc w:val="left"/>
      <w:pPr>
        <w:ind w:left="2340" w:hanging="720"/>
      </w:pPr>
      <w:rPr>
        <w:rFonts w:ascii="Calibri" w:eastAsiaTheme="minorHAnsi" w:hAnsi="Calibri" w:cs="Calibri"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32518B7"/>
    <w:multiLevelType w:val="hybridMultilevel"/>
    <w:tmpl w:val="26666F36"/>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8346AE"/>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3F534A"/>
    <w:multiLevelType w:val="hybridMultilevel"/>
    <w:tmpl w:val="74CC0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80B54"/>
    <w:multiLevelType w:val="hybridMultilevel"/>
    <w:tmpl w:val="F8A681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DF0A9F"/>
    <w:multiLevelType w:val="hybridMultilevel"/>
    <w:tmpl w:val="37E24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9" w15:restartNumberingAfterBreak="0">
    <w:nsid w:val="253B146D"/>
    <w:multiLevelType w:val="hybridMultilevel"/>
    <w:tmpl w:val="26666F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4C0D11"/>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2" w15:restartNumberingAfterBreak="0">
    <w:nsid w:val="2B7F6467"/>
    <w:multiLevelType w:val="hybridMultilevel"/>
    <w:tmpl w:val="046C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E3F0E"/>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4" w15:restartNumberingAfterBreak="0">
    <w:nsid w:val="32AD62C3"/>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6" w15:restartNumberingAfterBreak="0">
    <w:nsid w:val="391F1A50"/>
    <w:multiLevelType w:val="hybridMultilevel"/>
    <w:tmpl w:val="9246F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4174D1"/>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9" w15:restartNumberingAfterBreak="0">
    <w:nsid w:val="3E1F623B"/>
    <w:multiLevelType w:val="multilevel"/>
    <w:tmpl w:val="E36A0B32"/>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1285"/>
        </w:tabs>
        <w:ind w:left="709"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0" w15:restartNumberingAfterBreak="0">
    <w:nsid w:val="3F8D33BF"/>
    <w:multiLevelType w:val="hybridMultilevel"/>
    <w:tmpl w:val="26666F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03D2629"/>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2" w15:restartNumberingAfterBreak="0">
    <w:nsid w:val="41FC1918"/>
    <w:multiLevelType w:val="hybridMultilevel"/>
    <w:tmpl w:val="FEEAEAAC"/>
    <w:lvl w:ilvl="0" w:tplc="BB4A86FC">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C300B5"/>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215B4B"/>
    <w:multiLevelType w:val="hybridMultilevel"/>
    <w:tmpl w:val="9482BE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45654A"/>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C9253F4"/>
    <w:multiLevelType w:val="hybridMultilevel"/>
    <w:tmpl w:val="F67C86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E166C87"/>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3C90AB3"/>
    <w:multiLevelType w:val="hybridMultilevel"/>
    <w:tmpl w:val="2DBCD82E"/>
    <w:lvl w:ilvl="0" w:tplc="04090019">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57273CE0"/>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0"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1" w15:restartNumberingAfterBreak="0">
    <w:nsid w:val="681E2627"/>
    <w:multiLevelType w:val="hybridMultilevel"/>
    <w:tmpl w:val="26666F36"/>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2" w15:restartNumberingAfterBreak="0">
    <w:nsid w:val="6E9F161B"/>
    <w:multiLevelType w:val="hybridMultilevel"/>
    <w:tmpl w:val="F67C86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F167C0B"/>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5" w15:restartNumberingAfterBreak="0">
    <w:nsid w:val="70C61E2E"/>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6" w15:restartNumberingAfterBreak="0">
    <w:nsid w:val="720B72A8"/>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2B02815"/>
    <w:multiLevelType w:val="hybridMultilevel"/>
    <w:tmpl w:val="B9488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40" w15:restartNumberingAfterBreak="0">
    <w:nsid w:val="7F762C0B"/>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43975063">
    <w:abstractNumId w:val="38"/>
  </w:num>
  <w:num w:numId="2" w16cid:durableId="946959642">
    <w:abstractNumId w:val="18"/>
  </w:num>
  <w:num w:numId="3" w16cid:durableId="1202399027">
    <w:abstractNumId w:val="30"/>
  </w:num>
  <w:num w:numId="4" w16cid:durableId="1289123403">
    <w:abstractNumId w:val="11"/>
  </w:num>
  <w:num w:numId="5" w16cid:durableId="2074228690">
    <w:abstractNumId w:val="3"/>
  </w:num>
  <w:num w:numId="6" w16cid:durableId="1572345180">
    <w:abstractNumId w:val="39"/>
  </w:num>
  <w:num w:numId="7" w16cid:durableId="16390923">
    <w:abstractNumId w:val="15"/>
  </w:num>
  <w:num w:numId="8" w16cid:durableId="973487632">
    <w:abstractNumId w:val="8"/>
  </w:num>
  <w:num w:numId="9" w16cid:durableId="2084404825">
    <w:abstractNumId w:val="34"/>
  </w:num>
  <w:num w:numId="10" w16cid:durableId="490872185">
    <w:abstractNumId w:val="19"/>
  </w:num>
  <w:num w:numId="11" w16cid:durableId="1738475773">
    <w:abstractNumId w:val="37"/>
  </w:num>
  <w:num w:numId="12" w16cid:durableId="839352083">
    <w:abstractNumId w:val="28"/>
  </w:num>
  <w:num w:numId="13" w16cid:durableId="830027878">
    <w:abstractNumId w:val="26"/>
  </w:num>
  <w:num w:numId="14" w16cid:durableId="2006980248">
    <w:abstractNumId w:val="4"/>
  </w:num>
  <w:num w:numId="15" w16cid:durableId="724137937">
    <w:abstractNumId w:val="29"/>
  </w:num>
  <w:num w:numId="16" w16cid:durableId="1055162234">
    <w:abstractNumId w:val="25"/>
  </w:num>
  <w:num w:numId="17" w16cid:durableId="1266578679">
    <w:abstractNumId w:val="31"/>
  </w:num>
  <w:num w:numId="18" w16cid:durableId="149374786">
    <w:abstractNumId w:val="20"/>
  </w:num>
  <w:num w:numId="19" w16cid:durableId="269165807">
    <w:abstractNumId w:val="6"/>
  </w:num>
  <w:num w:numId="20" w16cid:durableId="404841964">
    <w:abstractNumId w:val="5"/>
  </w:num>
  <w:num w:numId="21" w16cid:durableId="1790392647">
    <w:abstractNumId w:val="32"/>
  </w:num>
  <w:num w:numId="22" w16cid:durableId="688874256">
    <w:abstractNumId w:val="21"/>
  </w:num>
  <w:num w:numId="23" w16cid:durableId="269121988">
    <w:abstractNumId w:val="13"/>
  </w:num>
  <w:num w:numId="24" w16cid:durableId="928849123">
    <w:abstractNumId w:val="23"/>
  </w:num>
  <w:num w:numId="25" w16cid:durableId="208417641">
    <w:abstractNumId w:val="35"/>
  </w:num>
  <w:num w:numId="26" w16cid:durableId="1054427456">
    <w:abstractNumId w:val="0"/>
  </w:num>
  <w:num w:numId="27" w16cid:durableId="1812552996">
    <w:abstractNumId w:val="17"/>
  </w:num>
  <w:num w:numId="28" w16cid:durableId="1421758502">
    <w:abstractNumId w:val="14"/>
  </w:num>
  <w:num w:numId="29" w16cid:durableId="98331405">
    <w:abstractNumId w:val="33"/>
  </w:num>
  <w:num w:numId="30" w16cid:durableId="1756977566">
    <w:abstractNumId w:val="40"/>
  </w:num>
  <w:num w:numId="31" w16cid:durableId="1105150760">
    <w:abstractNumId w:val="27"/>
  </w:num>
  <w:num w:numId="32" w16cid:durableId="334069103">
    <w:abstractNumId w:val="10"/>
  </w:num>
  <w:num w:numId="33" w16cid:durableId="291640971">
    <w:abstractNumId w:val="36"/>
  </w:num>
  <w:num w:numId="34" w16cid:durableId="1177840968">
    <w:abstractNumId w:val="12"/>
  </w:num>
  <w:num w:numId="35" w16cid:durableId="153229238">
    <w:abstractNumId w:val="7"/>
  </w:num>
  <w:num w:numId="36" w16cid:durableId="1956789735">
    <w:abstractNumId w:val="9"/>
  </w:num>
  <w:num w:numId="37" w16cid:durableId="1811626369">
    <w:abstractNumId w:val="2"/>
  </w:num>
  <w:num w:numId="38" w16cid:durableId="378213892">
    <w:abstractNumId w:val="1"/>
  </w:num>
  <w:num w:numId="39" w16cid:durableId="387261771">
    <w:abstractNumId w:val="16"/>
  </w:num>
  <w:num w:numId="40" w16cid:durableId="2021735803">
    <w:abstractNumId w:val="22"/>
  </w:num>
  <w:num w:numId="41" w16cid:durableId="4204180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83858596">
    <w:abstractNumId w:val="24"/>
  </w:num>
  <w:num w:numId="43" w16cid:durableId="7007119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218472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31"/>
    <w:rsid w:val="000018D8"/>
    <w:rsid w:val="00001DEB"/>
    <w:rsid w:val="0000412F"/>
    <w:rsid w:val="0000442B"/>
    <w:rsid w:val="00010A3C"/>
    <w:rsid w:val="000134D1"/>
    <w:rsid w:val="00014CC1"/>
    <w:rsid w:val="0001627F"/>
    <w:rsid w:val="000164FC"/>
    <w:rsid w:val="000201B9"/>
    <w:rsid w:val="00021F0B"/>
    <w:rsid w:val="00023823"/>
    <w:rsid w:val="00024078"/>
    <w:rsid w:val="00024D44"/>
    <w:rsid w:val="00026A04"/>
    <w:rsid w:val="000304DD"/>
    <w:rsid w:val="0003125F"/>
    <w:rsid w:val="00031B41"/>
    <w:rsid w:val="00037B29"/>
    <w:rsid w:val="0004220D"/>
    <w:rsid w:val="0004502A"/>
    <w:rsid w:val="00047F4F"/>
    <w:rsid w:val="0006082B"/>
    <w:rsid w:val="00061541"/>
    <w:rsid w:val="00063DED"/>
    <w:rsid w:val="00067B1B"/>
    <w:rsid w:val="00071CBC"/>
    <w:rsid w:val="00075C9B"/>
    <w:rsid w:val="0008075E"/>
    <w:rsid w:val="00093ABF"/>
    <w:rsid w:val="00094A48"/>
    <w:rsid w:val="000A2122"/>
    <w:rsid w:val="000A71EA"/>
    <w:rsid w:val="000B36ED"/>
    <w:rsid w:val="000B4599"/>
    <w:rsid w:val="000B6702"/>
    <w:rsid w:val="000C3647"/>
    <w:rsid w:val="000C7F01"/>
    <w:rsid w:val="000D2B9B"/>
    <w:rsid w:val="000D4CF0"/>
    <w:rsid w:val="000D50E8"/>
    <w:rsid w:val="000D515C"/>
    <w:rsid w:val="000D7DA3"/>
    <w:rsid w:val="000E204E"/>
    <w:rsid w:val="000E28F4"/>
    <w:rsid w:val="000E4CB6"/>
    <w:rsid w:val="000E5CC7"/>
    <w:rsid w:val="000E782F"/>
    <w:rsid w:val="000F037D"/>
    <w:rsid w:val="000F765E"/>
    <w:rsid w:val="00100039"/>
    <w:rsid w:val="00102E4B"/>
    <w:rsid w:val="00104F61"/>
    <w:rsid w:val="00106B5E"/>
    <w:rsid w:val="001071FB"/>
    <w:rsid w:val="00114513"/>
    <w:rsid w:val="001176C6"/>
    <w:rsid w:val="00120FC9"/>
    <w:rsid w:val="001225F8"/>
    <w:rsid w:val="00122898"/>
    <w:rsid w:val="00123F43"/>
    <w:rsid w:val="00131021"/>
    <w:rsid w:val="00134955"/>
    <w:rsid w:val="001358D4"/>
    <w:rsid w:val="00142058"/>
    <w:rsid w:val="00147066"/>
    <w:rsid w:val="0015343B"/>
    <w:rsid w:val="001554F0"/>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3358"/>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48A8"/>
    <w:rsid w:val="0023592F"/>
    <w:rsid w:val="00237B89"/>
    <w:rsid w:val="002414CA"/>
    <w:rsid w:val="00242630"/>
    <w:rsid w:val="002462AA"/>
    <w:rsid w:val="00255C99"/>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1A7A"/>
    <w:rsid w:val="002A601F"/>
    <w:rsid w:val="002A7BF9"/>
    <w:rsid w:val="002A7E9C"/>
    <w:rsid w:val="002B07AD"/>
    <w:rsid w:val="002B103F"/>
    <w:rsid w:val="002B1240"/>
    <w:rsid w:val="002B33B5"/>
    <w:rsid w:val="002B3E62"/>
    <w:rsid w:val="002B45E2"/>
    <w:rsid w:val="002B4C7E"/>
    <w:rsid w:val="002B4E47"/>
    <w:rsid w:val="002B5840"/>
    <w:rsid w:val="002C37A2"/>
    <w:rsid w:val="002C5D4B"/>
    <w:rsid w:val="002C6285"/>
    <w:rsid w:val="002C675E"/>
    <w:rsid w:val="002C6A7C"/>
    <w:rsid w:val="002D1BD5"/>
    <w:rsid w:val="002D242B"/>
    <w:rsid w:val="002D2977"/>
    <w:rsid w:val="002D4621"/>
    <w:rsid w:val="002D5895"/>
    <w:rsid w:val="002D787E"/>
    <w:rsid w:val="002E0709"/>
    <w:rsid w:val="002E19A0"/>
    <w:rsid w:val="002E588F"/>
    <w:rsid w:val="002F2D82"/>
    <w:rsid w:val="002F6171"/>
    <w:rsid w:val="002F6DF9"/>
    <w:rsid w:val="002F76FF"/>
    <w:rsid w:val="002F7A1A"/>
    <w:rsid w:val="003008DC"/>
    <w:rsid w:val="0030212D"/>
    <w:rsid w:val="00302295"/>
    <w:rsid w:val="00302D4F"/>
    <w:rsid w:val="0030710C"/>
    <w:rsid w:val="003078B0"/>
    <w:rsid w:val="00310E91"/>
    <w:rsid w:val="00312DC5"/>
    <w:rsid w:val="00314C1D"/>
    <w:rsid w:val="0031507F"/>
    <w:rsid w:val="00316B22"/>
    <w:rsid w:val="00317180"/>
    <w:rsid w:val="00320A6D"/>
    <w:rsid w:val="00323614"/>
    <w:rsid w:val="00324C01"/>
    <w:rsid w:val="00325B63"/>
    <w:rsid w:val="00331053"/>
    <w:rsid w:val="0033259E"/>
    <w:rsid w:val="003356D4"/>
    <w:rsid w:val="00336657"/>
    <w:rsid w:val="00337A40"/>
    <w:rsid w:val="00340144"/>
    <w:rsid w:val="003439F0"/>
    <w:rsid w:val="00343E5A"/>
    <w:rsid w:val="003472EB"/>
    <w:rsid w:val="00347988"/>
    <w:rsid w:val="003517AE"/>
    <w:rsid w:val="0035470B"/>
    <w:rsid w:val="00354AB4"/>
    <w:rsid w:val="00357CBC"/>
    <w:rsid w:val="00362895"/>
    <w:rsid w:val="003637A8"/>
    <w:rsid w:val="00364880"/>
    <w:rsid w:val="00370F0B"/>
    <w:rsid w:val="003722DB"/>
    <w:rsid w:val="00373CBE"/>
    <w:rsid w:val="00374C43"/>
    <w:rsid w:val="003776CB"/>
    <w:rsid w:val="003776F1"/>
    <w:rsid w:val="00381C5B"/>
    <w:rsid w:val="00383E5F"/>
    <w:rsid w:val="0039205D"/>
    <w:rsid w:val="00392BE6"/>
    <w:rsid w:val="00393C9A"/>
    <w:rsid w:val="003948FB"/>
    <w:rsid w:val="00394E16"/>
    <w:rsid w:val="00396D73"/>
    <w:rsid w:val="00396F22"/>
    <w:rsid w:val="003A0A32"/>
    <w:rsid w:val="003A15D3"/>
    <w:rsid w:val="003A515F"/>
    <w:rsid w:val="003A69FC"/>
    <w:rsid w:val="003A7643"/>
    <w:rsid w:val="003B06E8"/>
    <w:rsid w:val="003B0C6A"/>
    <w:rsid w:val="003B19A0"/>
    <w:rsid w:val="003B2197"/>
    <w:rsid w:val="003B4A7C"/>
    <w:rsid w:val="003B7387"/>
    <w:rsid w:val="003B7CAA"/>
    <w:rsid w:val="003C08D2"/>
    <w:rsid w:val="003C2A2B"/>
    <w:rsid w:val="003C70AE"/>
    <w:rsid w:val="003C7A7D"/>
    <w:rsid w:val="003D0CB8"/>
    <w:rsid w:val="003D4137"/>
    <w:rsid w:val="003E399C"/>
    <w:rsid w:val="003E444E"/>
    <w:rsid w:val="003E4EC0"/>
    <w:rsid w:val="003E5006"/>
    <w:rsid w:val="003E67FF"/>
    <w:rsid w:val="003E781D"/>
    <w:rsid w:val="003F14F1"/>
    <w:rsid w:val="003F546D"/>
    <w:rsid w:val="003F6031"/>
    <w:rsid w:val="003F66C6"/>
    <w:rsid w:val="00400C38"/>
    <w:rsid w:val="00416EB7"/>
    <w:rsid w:val="004257DD"/>
    <w:rsid w:val="00434E41"/>
    <w:rsid w:val="00445D1A"/>
    <w:rsid w:val="004468C2"/>
    <w:rsid w:val="004504DB"/>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118A"/>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108A"/>
    <w:rsid w:val="004E53AD"/>
    <w:rsid w:val="004E6E37"/>
    <w:rsid w:val="004F0857"/>
    <w:rsid w:val="004F3F85"/>
    <w:rsid w:val="004F5014"/>
    <w:rsid w:val="004F57CC"/>
    <w:rsid w:val="004F70E7"/>
    <w:rsid w:val="004F7170"/>
    <w:rsid w:val="004F71E1"/>
    <w:rsid w:val="0050139E"/>
    <w:rsid w:val="00506DBC"/>
    <w:rsid w:val="00513136"/>
    <w:rsid w:val="00515265"/>
    <w:rsid w:val="0052091B"/>
    <w:rsid w:val="0052525A"/>
    <w:rsid w:val="00526B9A"/>
    <w:rsid w:val="005274A6"/>
    <w:rsid w:val="00532C73"/>
    <w:rsid w:val="005330A0"/>
    <w:rsid w:val="005350F1"/>
    <w:rsid w:val="00536EC5"/>
    <w:rsid w:val="00546F29"/>
    <w:rsid w:val="005509BF"/>
    <w:rsid w:val="00553DEF"/>
    <w:rsid w:val="0056000B"/>
    <w:rsid w:val="00560560"/>
    <w:rsid w:val="00561F98"/>
    <w:rsid w:val="0056527D"/>
    <w:rsid w:val="005734BC"/>
    <w:rsid w:val="005827F0"/>
    <w:rsid w:val="0058281A"/>
    <w:rsid w:val="005829F9"/>
    <w:rsid w:val="0058740B"/>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1042"/>
    <w:rsid w:val="005E46EC"/>
    <w:rsid w:val="005E66A0"/>
    <w:rsid w:val="005F032C"/>
    <w:rsid w:val="005F3D99"/>
    <w:rsid w:val="006025C0"/>
    <w:rsid w:val="00613EDF"/>
    <w:rsid w:val="00614440"/>
    <w:rsid w:val="006161A1"/>
    <w:rsid w:val="006206C1"/>
    <w:rsid w:val="006219C2"/>
    <w:rsid w:val="006234EE"/>
    <w:rsid w:val="00623625"/>
    <w:rsid w:val="006247C7"/>
    <w:rsid w:val="00631F12"/>
    <w:rsid w:val="00633020"/>
    <w:rsid w:val="0063334A"/>
    <w:rsid w:val="00636FCD"/>
    <w:rsid w:val="0064297C"/>
    <w:rsid w:val="00643543"/>
    <w:rsid w:val="006436CF"/>
    <w:rsid w:val="0064762B"/>
    <w:rsid w:val="006476E4"/>
    <w:rsid w:val="00652766"/>
    <w:rsid w:val="00652D6D"/>
    <w:rsid w:val="0066043D"/>
    <w:rsid w:val="00664390"/>
    <w:rsid w:val="0066503C"/>
    <w:rsid w:val="006739D0"/>
    <w:rsid w:val="00674786"/>
    <w:rsid w:val="00677631"/>
    <w:rsid w:val="00683EB8"/>
    <w:rsid w:val="006841D6"/>
    <w:rsid w:val="0068749D"/>
    <w:rsid w:val="00692D04"/>
    <w:rsid w:val="006942CD"/>
    <w:rsid w:val="00694844"/>
    <w:rsid w:val="006968CD"/>
    <w:rsid w:val="006A0437"/>
    <w:rsid w:val="006A299D"/>
    <w:rsid w:val="006A31C9"/>
    <w:rsid w:val="006A6791"/>
    <w:rsid w:val="006B583A"/>
    <w:rsid w:val="006B5A15"/>
    <w:rsid w:val="006C1848"/>
    <w:rsid w:val="006C1D78"/>
    <w:rsid w:val="006C37C4"/>
    <w:rsid w:val="006C5695"/>
    <w:rsid w:val="006C5832"/>
    <w:rsid w:val="006D0994"/>
    <w:rsid w:val="006D2348"/>
    <w:rsid w:val="006D5271"/>
    <w:rsid w:val="006D6797"/>
    <w:rsid w:val="006D74A6"/>
    <w:rsid w:val="006D7544"/>
    <w:rsid w:val="006E004C"/>
    <w:rsid w:val="006E16DB"/>
    <w:rsid w:val="006E2590"/>
    <w:rsid w:val="006E28EB"/>
    <w:rsid w:val="006E362A"/>
    <w:rsid w:val="006E3ABE"/>
    <w:rsid w:val="006E4DAE"/>
    <w:rsid w:val="006E5194"/>
    <w:rsid w:val="006E62CE"/>
    <w:rsid w:val="006E71FD"/>
    <w:rsid w:val="006F2628"/>
    <w:rsid w:val="006F3BE6"/>
    <w:rsid w:val="006F6072"/>
    <w:rsid w:val="006F75B8"/>
    <w:rsid w:val="0070137C"/>
    <w:rsid w:val="00703C0A"/>
    <w:rsid w:val="0070601A"/>
    <w:rsid w:val="00717653"/>
    <w:rsid w:val="00720219"/>
    <w:rsid w:val="00721339"/>
    <w:rsid w:val="00727557"/>
    <w:rsid w:val="00745125"/>
    <w:rsid w:val="00745715"/>
    <w:rsid w:val="00750F4C"/>
    <w:rsid w:val="00751D5D"/>
    <w:rsid w:val="0075349A"/>
    <w:rsid w:val="00755995"/>
    <w:rsid w:val="00757703"/>
    <w:rsid w:val="00765BAC"/>
    <w:rsid w:val="00767D2E"/>
    <w:rsid w:val="00774007"/>
    <w:rsid w:val="00777502"/>
    <w:rsid w:val="00777E8F"/>
    <w:rsid w:val="007800CB"/>
    <w:rsid w:val="00781016"/>
    <w:rsid w:val="00781DEF"/>
    <w:rsid w:val="007864F6"/>
    <w:rsid w:val="00793A90"/>
    <w:rsid w:val="007A1D9A"/>
    <w:rsid w:val="007A3607"/>
    <w:rsid w:val="007A3A06"/>
    <w:rsid w:val="007A4D36"/>
    <w:rsid w:val="007A7A01"/>
    <w:rsid w:val="007B11AC"/>
    <w:rsid w:val="007B335E"/>
    <w:rsid w:val="007B34B4"/>
    <w:rsid w:val="007B605A"/>
    <w:rsid w:val="007B71B1"/>
    <w:rsid w:val="007C1484"/>
    <w:rsid w:val="007C5BCA"/>
    <w:rsid w:val="007D027D"/>
    <w:rsid w:val="007D046A"/>
    <w:rsid w:val="007D3740"/>
    <w:rsid w:val="007E117A"/>
    <w:rsid w:val="007E655D"/>
    <w:rsid w:val="007E67F7"/>
    <w:rsid w:val="007E6840"/>
    <w:rsid w:val="007F2574"/>
    <w:rsid w:val="007F2B31"/>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102C"/>
    <w:rsid w:val="008450E1"/>
    <w:rsid w:val="00845FA7"/>
    <w:rsid w:val="008527ED"/>
    <w:rsid w:val="008533F4"/>
    <w:rsid w:val="0085610D"/>
    <w:rsid w:val="00856DDB"/>
    <w:rsid w:val="008572FB"/>
    <w:rsid w:val="008603C9"/>
    <w:rsid w:val="008617DA"/>
    <w:rsid w:val="00881FF3"/>
    <w:rsid w:val="0088223B"/>
    <w:rsid w:val="00882298"/>
    <w:rsid w:val="00882F7E"/>
    <w:rsid w:val="0088498B"/>
    <w:rsid w:val="00884D1E"/>
    <w:rsid w:val="00884DEA"/>
    <w:rsid w:val="008872F0"/>
    <w:rsid w:val="0088735E"/>
    <w:rsid w:val="008908D8"/>
    <w:rsid w:val="008915A2"/>
    <w:rsid w:val="008923C1"/>
    <w:rsid w:val="00895D86"/>
    <w:rsid w:val="008A4321"/>
    <w:rsid w:val="008A4455"/>
    <w:rsid w:val="008A4DAC"/>
    <w:rsid w:val="008A5155"/>
    <w:rsid w:val="008A6BAD"/>
    <w:rsid w:val="008A718F"/>
    <w:rsid w:val="008A79DE"/>
    <w:rsid w:val="008B2F06"/>
    <w:rsid w:val="008B3A6B"/>
    <w:rsid w:val="008B3CBA"/>
    <w:rsid w:val="008B44FE"/>
    <w:rsid w:val="008C10B6"/>
    <w:rsid w:val="008C29C8"/>
    <w:rsid w:val="008C4A01"/>
    <w:rsid w:val="008C7628"/>
    <w:rsid w:val="008C7B5C"/>
    <w:rsid w:val="008D1E27"/>
    <w:rsid w:val="008D3850"/>
    <w:rsid w:val="008E1FD3"/>
    <w:rsid w:val="008E3629"/>
    <w:rsid w:val="008E39BE"/>
    <w:rsid w:val="008E4B8E"/>
    <w:rsid w:val="008E6B8F"/>
    <w:rsid w:val="008F0647"/>
    <w:rsid w:val="008F14A9"/>
    <w:rsid w:val="008F35B0"/>
    <w:rsid w:val="008F4F9F"/>
    <w:rsid w:val="008F5873"/>
    <w:rsid w:val="00900C0B"/>
    <w:rsid w:val="0090274D"/>
    <w:rsid w:val="00905A9E"/>
    <w:rsid w:val="00905E88"/>
    <w:rsid w:val="00907391"/>
    <w:rsid w:val="00907927"/>
    <w:rsid w:val="00910D6B"/>
    <w:rsid w:val="00914AAB"/>
    <w:rsid w:val="0091658E"/>
    <w:rsid w:val="00917D2E"/>
    <w:rsid w:val="00920530"/>
    <w:rsid w:val="0092326F"/>
    <w:rsid w:val="00925E21"/>
    <w:rsid w:val="00927383"/>
    <w:rsid w:val="0092754F"/>
    <w:rsid w:val="00930877"/>
    <w:rsid w:val="00935FB9"/>
    <w:rsid w:val="009400D5"/>
    <w:rsid w:val="00940AAA"/>
    <w:rsid w:val="00943CAB"/>
    <w:rsid w:val="00944EB8"/>
    <w:rsid w:val="00944F28"/>
    <w:rsid w:val="00946FFF"/>
    <w:rsid w:val="00953065"/>
    <w:rsid w:val="00953E25"/>
    <w:rsid w:val="00953E3C"/>
    <w:rsid w:val="0095467C"/>
    <w:rsid w:val="009574E8"/>
    <w:rsid w:val="00957F2B"/>
    <w:rsid w:val="0096015B"/>
    <w:rsid w:val="00962D8E"/>
    <w:rsid w:val="00963A40"/>
    <w:rsid w:val="00965908"/>
    <w:rsid w:val="00967BB7"/>
    <w:rsid w:val="00976C5B"/>
    <w:rsid w:val="00983DC1"/>
    <w:rsid w:val="009847B8"/>
    <w:rsid w:val="009875F5"/>
    <w:rsid w:val="00987F62"/>
    <w:rsid w:val="00990F8B"/>
    <w:rsid w:val="009926B7"/>
    <w:rsid w:val="00993917"/>
    <w:rsid w:val="00995C4E"/>
    <w:rsid w:val="009A0C97"/>
    <w:rsid w:val="009A2FFE"/>
    <w:rsid w:val="009A3D51"/>
    <w:rsid w:val="009A46C0"/>
    <w:rsid w:val="009A49BE"/>
    <w:rsid w:val="009A658D"/>
    <w:rsid w:val="009B182D"/>
    <w:rsid w:val="009B611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62F"/>
    <w:rsid w:val="00A069FB"/>
    <w:rsid w:val="00A10AD4"/>
    <w:rsid w:val="00A1242B"/>
    <w:rsid w:val="00A12FF5"/>
    <w:rsid w:val="00A15537"/>
    <w:rsid w:val="00A22671"/>
    <w:rsid w:val="00A23BE1"/>
    <w:rsid w:val="00A2446C"/>
    <w:rsid w:val="00A249E3"/>
    <w:rsid w:val="00A25541"/>
    <w:rsid w:val="00A25B0A"/>
    <w:rsid w:val="00A32782"/>
    <w:rsid w:val="00A33804"/>
    <w:rsid w:val="00A35B57"/>
    <w:rsid w:val="00A378D8"/>
    <w:rsid w:val="00A37ABF"/>
    <w:rsid w:val="00A402B7"/>
    <w:rsid w:val="00A407F7"/>
    <w:rsid w:val="00A4206B"/>
    <w:rsid w:val="00A46997"/>
    <w:rsid w:val="00A51933"/>
    <w:rsid w:val="00A5624C"/>
    <w:rsid w:val="00A5651D"/>
    <w:rsid w:val="00A57DDB"/>
    <w:rsid w:val="00A6693A"/>
    <w:rsid w:val="00A70008"/>
    <w:rsid w:val="00A71374"/>
    <w:rsid w:val="00A7183C"/>
    <w:rsid w:val="00A71B26"/>
    <w:rsid w:val="00A7320E"/>
    <w:rsid w:val="00A73B15"/>
    <w:rsid w:val="00A748C3"/>
    <w:rsid w:val="00A8003B"/>
    <w:rsid w:val="00A80461"/>
    <w:rsid w:val="00A8258A"/>
    <w:rsid w:val="00A83C8D"/>
    <w:rsid w:val="00A8563B"/>
    <w:rsid w:val="00A85886"/>
    <w:rsid w:val="00A93869"/>
    <w:rsid w:val="00A94824"/>
    <w:rsid w:val="00A976DC"/>
    <w:rsid w:val="00AA457C"/>
    <w:rsid w:val="00AA6EA4"/>
    <w:rsid w:val="00AA6EAF"/>
    <w:rsid w:val="00AA78ED"/>
    <w:rsid w:val="00AB2557"/>
    <w:rsid w:val="00AB5689"/>
    <w:rsid w:val="00AB7AEE"/>
    <w:rsid w:val="00AC30D9"/>
    <w:rsid w:val="00AC50EA"/>
    <w:rsid w:val="00AD0F36"/>
    <w:rsid w:val="00AD4393"/>
    <w:rsid w:val="00AE07E3"/>
    <w:rsid w:val="00AE0FBE"/>
    <w:rsid w:val="00AE203A"/>
    <w:rsid w:val="00AE384C"/>
    <w:rsid w:val="00AE4AFA"/>
    <w:rsid w:val="00AE4E89"/>
    <w:rsid w:val="00AF1531"/>
    <w:rsid w:val="00AF3235"/>
    <w:rsid w:val="00AF4A35"/>
    <w:rsid w:val="00AF7A45"/>
    <w:rsid w:val="00AF7C93"/>
    <w:rsid w:val="00B02266"/>
    <w:rsid w:val="00B04658"/>
    <w:rsid w:val="00B0475F"/>
    <w:rsid w:val="00B10A44"/>
    <w:rsid w:val="00B1214B"/>
    <w:rsid w:val="00B1244F"/>
    <w:rsid w:val="00B14010"/>
    <w:rsid w:val="00B20AC4"/>
    <w:rsid w:val="00B21243"/>
    <w:rsid w:val="00B26104"/>
    <w:rsid w:val="00B30B6A"/>
    <w:rsid w:val="00B34A43"/>
    <w:rsid w:val="00B37196"/>
    <w:rsid w:val="00B41305"/>
    <w:rsid w:val="00B4565E"/>
    <w:rsid w:val="00B46AAB"/>
    <w:rsid w:val="00B47F64"/>
    <w:rsid w:val="00B63B64"/>
    <w:rsid w:val="00B71524"/>
    <w:rsid w:val="00B716F7"/>
    <w:rsid w:val="00B72109"/>
    <w:rsid w:val="00B751C3"/>
    <w:rsid w:val="00B802DF"/>
    <w:rsid w:val="00B826EF"/>
    <w:rsid w:val="00B82BD4"/>
    <w:rsid w:val="00B83556"/>
    <w:rsid w:val="00B8442A"/>
    <w:rsid w:val="00B95CC0"/>
    <w:rsid w:val="00B96560"/>
    <w:rsid w:val="00BA0522"/>
    <w:rsid w:val="00BA3E14"/>
    <w:rsid w:val="00BA4C19"/>
    <w:rsid w:val="00BB18E0"/>
    <w:rsid w:val="00BB30FA"/>
    <w:rsid w:val="00BC15D8"/>
    <w:rsid w:val="00BC16C3"/>
    <w:rsid w:val="00BC2825"/>
    <w:rsid w:val="00BC3862"/>
    <w:rsid w:val="00BC4586"/>
    <w:rsid w:val="00BC45A2"/>
    <w:rsid w:val="00BC477B"/>
    <w:rsid w:val="00BC7BBC"/>
    <w:rsid w:val="00BC7ECD"/>
    <w:rsid w:val="00BD0383"/>
    <w:rsid w:val="00BD0F82"/>
    <w:rsid w:val="00BD36CE"/>
    <w:rsid w:val="00BD611B"/>
    <w:rsid w:val="00BE01EE"/>
    <w:rsid w:val="00BE2C10"/>
    <w:rsid w:val="00BE61EB"/>
    <w:rsid w:val="00BF0F8A"/>
    <w:rsid w:val="00BF1510"/>
    <w:rsid w:val="00BF325E"/>
    <w:rsid w:val="00BF44C3"/>
    <w:rsid w:val="00BF518C"/>
    <w:rsid w:val="00BF57CC"/>
    <w:rsid w:val="00C0031D"/>
    <w:rsid w:val="00C01DAC"/>
    <w:rsid w:val="00C029DB"/>
    <w:rsid w:val="00C02AB6"/>
    <w:rsid w:val="00C058BB"/>
    <w:rsid w:val="00C05A63"/>
    <w:rsid w:val="00C16CF7"/>
    <w:rsid w:val="00C170E8"/>
    <w:rsid w:val="00C21C64"/>
    <w:rsid w:val="00C24E5E"/>
    <w:rsid w:val="00C25931"/>
    <w:rsid w:val="00C267B6"/>
    <w:rsid w:val="00C31FB6"/>
    <w:rsid w:val="00C34E85"/>
    <w:rsid w:val="00C362E2"/>
    <w:rsid w:val="00C3689E"/>
    <w:rsid w:val="00C417B1"/>
    <w:rsid w:val="00C44588"/>
    <w:rsid w:val="00C45CF0"/>
    <w:rsid w:val="00C466D0"/>
    <w:rsid w:val="00C468C6"/>
    <w:rsid w:val="00C471D2"/>
    <w:rsid w:val="00C4768C"/>
    <w:rsid w:val="00C50A68"/>
    <w:rsid w:val="00C50B58"/>
    <w:rsid w:val="00C5132D"/>
    <w:rsid w:val="00C514E3"/>
    <w:rsid w:val="00C552A1"/>
    <w:rsid w:val="00C65363"/>
    <w:rsid w:val="00C672D7"/>
    <w:rsid w:val="00C70B9E"/>
    <w:rsid w:val="00C820B0"/>
    <w:rsid w:val="00C83B9B"/>
    <w:rsid w:val="00C87517"/>
    <w:rsid w:val="00C95172"/>
    <w:rsid w:val="00C953A9"/>
    <w:rsid w:val="00CA1522"/>
    <w:rsid w:val="00CA278E"/>
    <w:rsid w:val="00CA30E8"/>
    <w:rsid w:val="00CA4852"/>
    <w:rsid w:val="00CA4928"/>
    <w:rsid w:val="00CB3F58"/>
    <w:rsid w:val="00CB40DB"/>
    <w:rsid w:val="00CB6724"/>
    <w:rsid w:val="00CB7F19"/>
    <w:rsid w:val="00CC18FB"/>
    <w:rsid w:val="00CC38E4"/>
    <w:rsid w:val="00CC6322"/>
    <w:rsid w:val="00CD0ACC"/>
    <w:rsid w:val="00CD2966"/>
    <w:rsid w:val="00CD4086"/>
    <w:rsid w:val="00CD5A21"/>
    <w:rsid w:val="00CE10B0"/>
    <w:rsid w:val="00CE1975"/>
    <w:rsid w:val="00CE1D3F"/>
    <w:rsid w:val="00CE3FED"/>
    <w:rsid w:val="00CE472E"/>
    <w:rsid w:val="00CF1E72"/>
    <w:rsid w:val="00CF6A4E"/>
    <w:rsid w:val="00CF6E58"/>
    <w:rsid w:val="00D02C33"/>
    <w:rsid w:val="00D0562D"/>
    <w:rsid w:val="00D211AF"/>
    <w:rsid w:val="00D23E1E"/>
    <w:rsid w:val="00D25310"/>
    <w:rsid w:val="00D26176"/>
    <w:rsid w:val="00D30081"/>
    <w:rsid w:val="00D324D9"/>
    <w:rsid w:val="00D35F12"/>
    <w:rsid w:val="00D424B6"/>
    <w:rsid w:val="00D440E9"/>
    <w:rsid w:val="00D44C96"/>
    <w:rsid w:val="00D46DF7"/>
    <w:rsid w:val="00D506CE"/>
    <w:rsid w:val="00D55655"/>
    <w:rsid w:val="00D5739C"/>
    <w:rsid w:val="00D635F7"/>
    <w:rsid w:val="00D667A3"/>
    <w:rsid w:val="00D71BFB"/>
    <w:rsid w:val="00D7274B"/>
    <w:rsid w:val="00D72C2B"/>
    <w:rsid w:val="00D758E3"/>
    <w:rsid w:val="00D9091B"/>
    <w:rsid w:val="00D92653"/>
    <w:rsid w:val="00D93474"/>
    <w:rsid w:val="00D942D7"/>
    <w:rsid w:val="00D9465F"/>
    <w:rsid w:val="00DA008E"/>
    <w:rsid w:val="00DA020C"/>
    <w:rsid w:val="00DA23BA"/>
    <w:rsid w:val="00DA2710"/>
    <w:rsid w:val="00DB0283"/>
    <w:rsid w:val="00DB1288"/>
    <w:rsid w:val="00DB1B82"/>
    <w:rsid w:val="00DB4BF1"/>
    <w:rsid w:val="00DB52FE"/>
    <w:rsid w:val="00DC08B9"/>
    <w:rsid w:val="00DC0A8B"/>
    <w:rsid w:val="00DC21F0"/>
    <w:rsid w:val="00DC2E8A"/>
    <w:rsid w:val="00DD06E4"/>
    <w:rsid w:val="00DD5DFB"/>
    <w:rsid w:val="00DE16E3"/>
    <w:rsid w:val="00DE38F6"/>
    <w:rsid w:val="00DE7E3A"/>
    <w:rsid w:val="00DF0FA1"/>
    <w:rsid w:val="00DF2327"/>
    <w:rsid w:val="00DF2AB7"/>
    <w:rsid w:val="00DF44D2"/>
    <w:rsid w:val="00DF4690"/>
    <w:rsid w:val="00DF6325"/>
    <w:rsid w:val="00DF6422"/>
    <w:rsid w:val="00E044E7"/>
    <w:rsid w:val="00E079F0"/>
    <w:rsid w:val="00E11757"/>
    <w:rsid w:val="00E11BAC"/>
    <w:rsid w:val="00E1336E"/>
    <w:rsid w:val="00E148E0"/>
    <w:rsid w:val="00E14CD0"/>
    <w:rsid w:val="00E16485"/>
    <w:rsid w:val="00E2050C"/>
    <w:rsid w:val="00E243CC"/>
    <w:rsid w:val="00E2487D"/>
    <w:rsid w:val="00E248E9"/>
    <w:rsid w:val="00E25B6C"/>
    <w:rsid w:val="00E26813"/>
    <w:rsid w:val="00E2694B"/>
    <w:rsid w:val="00E26BCA"/>
    <w:rsid w:val="00E37F52"/>
    <w:rsid w:val="00E40E5F"/>
    <w:rsid w:val="00E41947"/>
    <w:rsid w:val="00E44B8D"/>
    <w:rsid w:val="00E4781F"/>
    <w:rsid w:val="00E5345E"/>
    <w:rsid w:val="00E54200"/>
    <w:rsid w:val="00E6091C"/>
    <w:rsid w:val="00E6225A"/>
    <w:rsid w:val="00E63311"/>
    <w:rsid w:val="00E6398A"/>
    <w:rsid w:val="00E66A44"/>
    <w:rsid w:val="00E67179"/>
    <w:rsid w:val="00E72C4F"/>
    <w:rsid w:val="00E75509"/>
    <w:rsid w:val="00E769AA"/>
    <w:rsid w:val="00E80494"/>
    <w:rsid w:val="00E82226"/>
    <w:rsid w:val="00E8267E"/>
    <w:rsid w:val="00E859FC"/>
    <w:rsid w:val="00E85E52"/>
    <w:rsid w:val="00E87F08"/>
    <w:rsid w:val="00E90753"/>
    <w:rsid w:val="00E913F4"/>
    <w:rsid w:val="00E952F0"/>
    <w:rsid w:val="00E9743A"/>
    <w:rsid w:val="00EA24D4"/>
    <w:rsid w:val="00EA2557"/>
    <w:rsid w:val="00EA65BE"/>
    <w:rsid w:val="00EB4468"/>
    <w:rsid w:val="00EB60F7"/>
    <w:rsid w:val="00EB6250"/>
    <w:rsid w:val="00EC031F"/>
    <w:rsid w:val="00EC0F50"/>
    <w:rsid w:val="00EC3EFE"/>
    <w:rsid w:val="00EC43FC"/>
    <w:rsid w:val="00EC4A4B"/>
    <w:rsid w:val="00EC64F0"/>
    <w:rsid w:val="00EC77AD"/>
    <w:rsid w:val="00ED08C5"/>
    <w:rsid w:val="00ED143B"/>
    <w:rsid w:val="00ED2119"/>
    <w:rsid w:val="00ED5EB5"/>
    <w:rsid w:val="00ED76B8"/>
    <w:rsid w:val="00EE0589"/>
    <w:rsid w:val="00EE09A4"/>
    <w:rsid w:val="00EF20E5"/>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9435F"/>
    <w:rsid w:val="00FA0ABC"/>
    <w:rsid w:val="00FA4E0C"/>
    <w:rsid w:val="00FA6D51"/>
    <w:rsid w:val="00FA722C"/>
    <w:rsid w:val="00FB4BD8"/>
    <w:rsid w:val="00FB5688"/>
    <w:rsid w:val="00FB69E3"/>
    <w:rsid w:val="00FC2174"/>
    <w:rsid w:val="00FC219F"/>
    <w:rsid w:val="00FC2362"/>
    <w:rsid w:val="00FC384C"/>
    <w:rsid w:val="00FD03D2"/>
    <w:rsid w:val="00FD10F1"/>
    <w:rsid w:val="00FD2837"/>
    <w:rsid w:val="00FD5053"/>
    <w:rsid w:val="00FE09AD"/>
    <w:rsid w:val="00FE3C82"/>
    <w:rsid w:val="00FE49FD"/>
    <w:rsid w:val="00FE522D"/>
    <w:rsid w:val="00FF43F9"/>
    <w:rsid w:val="00FF44BC"/>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28BE"/>
  <w15:chartTrackingRefBased/>
  <w15:docId w15:val="{5B47C81D-178F-D64F-9EF4-F7FF7866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header" w:uiPriority="99"/>
    <w:lsdException w:name="footer" w:uiPriority="99"/>
    <w:lsdException w:name="caption" w:uiPriority="35" w:qFormat="1"/>
    <w:lsdException w:name="footnote reference" w:uiPriority="99"/>
    <w:lsdException w:name="line number" w:uiPriority="99"/>
    <w:lsdException w:name="Title" w:uiPriority="10" w:qFormat="1"/>
    <w:lsdException w:name="Subtitle" w:uiPriority="11"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1305"/>
    <w:pPr>
      <w:spacing w:after="240"/>
    </w:pPr>
    <w:rPr>
      <w:rFonts w:ascii="Arial" w:hAnsi="Arial"/>
      <w:lang w:val="en-GB"/>
    </w:rPr>
  </w:style>
  <w:style w:type="paragraph" w:styleId="Heading1">
    <w:name w:val="heading 1"/>
    <w:basedOn w:val="Normal"/>
    <w:next w:val="ParagraphCharCharChar"/>
    <w:link w:val="Heading1Char"/>
    <w:autoRedefine/>
    <w:uiPriority w:val="9"/>
    <w:qFormat/>
    <w:rsid w:val="00CB3F58"/>
    <w:pPr>
      <w:keepNext/>
      <w:numPr>
        <w:numId w:val="10"/>
      </w:numPr>
      <w:spacing w:before="240" w:after="60"/>
      <w:outlineLvl w:val="0"/>
    </w:pPr>
    <w:rPr>
      <w:b/>
      <w:bCs/>
      <w:caps/>
      <w:color w:val="0000FF"/>
      <w:sz w:val="32"/>
      <w:szCs w:val="32"/>
    </w:rPr>
  </w:style>
  <w:style w:type="paragraph" w:styleId="Heading2">
    <w:name w:val="heading 2"/>
    <w:basedOn w:val="Normal"/>
    <w:next w:val="ParagraphCharCharChar"/>
    <w:link w:val="Heading2Char"/>
    <w:autoRedefine/>
    <w:uiPriority w:val="9"/>
    <w:qFormat/>
    <w:rsid w:val="00381C5B"/>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EB60F7"/>
    <w:pPr>
      <w:keepNext/>
      <w:numPr>
        <w:ilvl w:val="2"/>
        <w:numId w:val="10"/>
      </w:numPr>
      <w:spacing w:before="240" w:after="60"/>
      <w:outlineLvl w:val="2"/>
    </w:pPr>
    <w:rPr>
      <w:rFonts w:cs="Arial"/>
      <w:b/>
      <w:bCs/>
      <w:iCs/>
      <w:color w:val="0000FF"/>
      <w:sz w:val="22"/>
    </w:rPr>
  </w:style>
  <w:style w:type="paragraph" w:styleId="Heading4">
    <w:name w:val="heading 4"/>
    <w:basedOn w:val="Normal"/>
    <w:next w:val="ParagraphCharCharChar"/>
    <w:link w:val="Heading4Char"/>
    <w:uiPriority w:val="9"/>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381C5B"/>
    <w:rPr>
      <w:rFonts w:ascii="Arial" w:hAnsi="Arial"/>
      <w:b/>
      <w:bCs/>
      <w:i/>
      <w:iCs/>
      <w:color w:val="0000FF"/>
      <w:sz w:val="28"/>
      <w:szCs w:val="24"/>
      <w:lang w:val="en-GB"/>
    </w:rPr>
  </w:style>
  <w:style w:type="character" w:customStyle="1" w:styleId="Heading3Char">
    <w:name w:val="Heading 3 Char"/>
    <w:link w:val="Heading3"/>
    <w:uiPriority w:val="9"/>
    <w:rsid w:val="00EB60F7"/>
    <w:rPr>
      <w:rFonts w:ascii="Arial" w:hAnsi="Arial" w:cs="Arial"/>
      <w:b/>
      <w:bCs/>
      <w:iCs/>
      <w:color w:val="0000FF"/>
      <w:sz w:val="22"/>
      <w:lang w:val="en-GB"/>
    </w:rPr>
  </w:style>
  <w:style w:type="table" w:styleId="TableGrid">
    <w:name w:val="Table Grid"/>
    <w:basedOn w:val="TableNormal"/>
    <w:uiPriority w:val="59"/>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link w:val="HeaderChar"/>
    <w:uiPriority w:val="99"/>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F73369"/>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uiPriority w:val="99"/>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uiPriority w:val="35"/>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styleId="Quote">
    <w:name w:val="Quote"/>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link w:val="BalloonTextChar"/>
    <w:uiPriority w:val="99"/>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styleId="TOCHeading">
    <w:name w:val="TOC Heading"/>
    <w:basedOn w:val="Heading1"/>
    <w:next w:val="Normal"/>
    <w:uiPriority w:val="39"/>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7F2B31"/>
    <w:rPr>
      <w:rFonts w:ascii="Arial" w:hAnsi="Arial"/>
      <w:b/>
      <w:bCs/>
      <w:caps/>
      <w:color w:val="0000FF"/>
      <w:sz w:val="32"/>
      <w:szCs w:val="32"/>
      <w:lang w:val="en-GB"/>
    </w:rPr>
  </w:style>
  <w:style w:type="character" w:customStyle="1" w:styleId="Heading4Char">
    <w:name w:val="Heading 4 Char"/>
    <w:link w:val="Heading4"/>
    <w:uiPriority w:val="9"/>
    <w:rsid w:val="007F2B31"/>
    <w:rPr>
      <w:rFonts w:ascii="Arial" w:hAnsi="Arial"/>
      <w:b/>
      <w:bCs/>
      <w:sz w:val="22"/>
      <w:szCs w:val="28"/>
      <w:lang w:val="en-GB"/>
    </w:rPr>
  </w:style>
  <w:style w:type="paragraph" w:styleId="ListParagraph">
    <w:name w:val="List Paragraph"/>
    <w:basedOn w:val="Normal"/>
    <w:uiPriority w:val="34"/>
    <w:qFormat/>
    <w:rsid w:val="007F2B31"/>
    <w:pPr>
      <w:spacing w:after="200" w:line="276" w:lineRule="auto"/>
      <w:ind w:left="720"/>
      <w:contextualSpacing/>
    </w:pPr>
    <w:rPr>
      <w:rFonts w:eastAsia="Calibri"/>
      <w:sz w:val="22"/>
      <w:szCs w:val="22"/>
      <w:lang w:val="en-US"/>
    </w:rPr>
  </w:style>
  <w:style w:type="character" w:customStyle="1" w:styleId="BalloonTextChar">
    <w:name w:val="Balloon Text Char"/>
    <w:link w:val="BalloonText"/>
    <w:uiPriority w:val="99"/>
    <w:rsid w:val="007F2B31"/>
    <w:rPr>
      <w:rFonts w:ascii="Tahoma" w:hAnsi="Tahoma" w:cs="Tahoma"/>
      <w:sz w:val="16"/>
      <w:szCs w:val="16"/>
      <w:lang w:val="en-GB"/>
    </w:rPr>
  </w:style>
  <w:style w:type="character" w:customStyle="1" w:styleId="HeaderChar">
    <w:name w:val="Header Char"/>
    <w:link w:val="Header"/>
    <w:uiPriority w:val="99"/>
    <w:rsid w:val="007F2B31"/>
    <w:rPr>
      <w:rFonts w:ascii="Arial" w:hAnsi="Arial"/>
      <w:lang w:val="en-GB"/>
    </w:rPr>
  </w:style>
  <w:style w:type="paragraph" w:styleId="FootnoteText">
    <w:name w:val="footnote text"/>
    <w:basedOn w:val="Normal"/>
    <w:link w:val="FootnoteTextChar"/>
    <w:uiPriority w:val="99"/>
    <w:rsid w:val="007F2B31"/>
    <w:pPr>
      <w:spacing w:after="0"/>
    </w:pPr>
    <w:rPr>
      <w:lang w:val="en-US"/>
    </w:rPr>
  </w:style>
  <w:style w:type="character" w:customStyle="1" w:styleId="FootnoteTextChar">
    <w:name w:val="Footnote Text Char"/>
    <w:link w:val="FootnoteText"/>
    <w:uiPriority w:val="99"/>
    <w:rsid w:val="007F2B31"/>
    <w:rPr>
      <w:rFonts w:ascii="Arial" w:hAnsi="Arial"/>
    </w:rPr>
  </w:style>
  <w:style w:type="character" w:styleId="FootnoteReference">
    <w:name w:val="footnote reference"/>
    <w:uiPriority w:val="99"/>
    <w:rsid w:val="007F2B31"/>
    <w:rPr>
      <w:vertAlign w:val="superscript"/>
    </w:rPr>
  </w:style>
  <w:style w:type="paragraph" w:styleId="Title">
    <w:name w:val="Title"/>
    <w:basedOn w:val="Normal"/>
    <w:next w:val="Normal"/>
    <w:link w:val="TitleChar"/>
    <w:uiPriority w:val="10"/>
    <w:qFormat/>
    <w:rsid w:val="007F2B31"/>
    <w:pPr>
      <w:pBdr>
        <w:bottom w:val="single" w:sz="8" w:space="4" w:color="4F81BD"/>
      </w:pBdr>
      <w:spacing w:after="300"/>
      <w:contextualSpacing/>
    </w:pPr>
    <w:rPr>
      <w:rFonts w:ascii="Cambria" w:hAnsi="Cambria"/>
      <w:color w:val="17365D"/>
      <w:spacing w:val="5"/>
      <w:kern w:val="28"/>
      <w:sz w:val="52"/>
      <w:szCs w:val="52"/>
      <w:lang w:val="en-US"/>
    </w:rPr>
  </w:style>
  <w:style w:type="character" w:customStyle="1" w:styleId="TitleChar">
    <w:name w:val="Title Char"/>
    <w:link w:val="Title"/>
    <w:uiPriority w:val="10"/>
    <w:rsid w:val="007F2B31"/>
    <w:rPr>
      <w:rFonts w:ascii="Cambria" w:hAnsi="Cambria"/>
      <w:color w:val="17365D"/>
      <w:spacing w:val="5"/>
      <w:kern w:val="28"/>
      <w:sz w:val="52"/>
      <w:szCs w:val="52"/>
    </w:rPr>
  </w:style>
  <w:style w:type="paragraph" w:styleId="Subtitle">
    <w:name w:val="Subtitle"/>
    <w:basedOn w:val="Normal"/>
    <w:next w:val="Normal"/>
    <w:link w:val="SubtitleChar"/>
    <w:uiPriority w:val="11"/>
    <w:qFormat/>
    <w:rsid w:val="007F2B31"/>
    <w:pPr>
      <w:numPr>
        <w:ilvl w:val="1"/>
      </w:numPr>
      <w:spacing w:after="200" w:line="276" w:lineRule="auto"/>
    </w:pPr>
    <w:rPr>
      <w:rFonts w:ascii="Cambria" w:hAnsi="Cambria"/>
      <w:i/>
      <w:iCs/>
      <w:color w:val="4F81BD"/>
      <w:spacing w:val="15"/>
      <w:sz w:val="22"/>
      <w:szCs w:val="24"/>
      <w:lang w:val="en-US"/>
    </w:rPr>
  </w:style>
  <w:style w:type="character" w:customStyle="1" w:styleId="SubtitleChar">
    <w:name w:val="Subtitle Char"/>
    <w:link w:val="Subtitle"/>
    <w:uiPriority w:val="11"/>
    <w:rsid w:val="007F2B31"/>
    <w:rPr>
      <w:rFonts w:ascii="Cambria" w:hAnsi="Cambria"/>
      <w:i/>
      <w:iCs/>
      <w:color w:val="4F81BD"/>
      <w:spacing w:val="15"/>
      <w:sz w:val="22"/>
      <w:szCs w:val="24"/>
    </w:rPr>
  </w:style>
  <w:style w:type="character" w:styleId="Strong">
    <w:name w:val="Strong"/>
    <w:qFormat/>
    <w:rsid w:val="007F2B31"/>
    <w:rPr>
      <w:b/>
      <w:bCs/>
    </w:rPr>
  </w:style>
  <w:style w:type="paragraph" w:styleId="NormalIndent">
    <w:name w:val="Normal Indent"/>
    <w:basedOn w:val="Normal"/>
    <w:rsid w:val="007F2B31"/>
    <w:pPr>
      <w:spacing w:after="200" w:line="276" w:lineRule="auto"/>
      <w:ind w:left="567"/>
    </w:pPr>
    <w:rPr>
      <w:rFonts w:ascii="Calibri" w:eastAsia="Calibri" w:hAnsi="Calibri"/>
      <w:sz w:val="22"/>
      <w:szCs w:val="22"/>
      <w:lang w:val="en-US"/>
    </w:rPr>
  </w:style>
  <w:style w:type="character" w:styleId="CommentReference">
    <w:name w:val="annotation reference"/>
    <w:rsid w:val="007F2B31"/>
    <w:rPr>
      <w:sz w:val="16"/>
      <w:szCs w:val="16"/>
    </w:rPr>
  </w:style>
  <w:style w:type="paragraph" w:styleId="CommentText">
    <w:name w:val="annotation text"/>
    <w:basedOn w:val="Normal"/>
    <w:link w:val="CommentTextChar"/>
    <w:rsid w:val="007F2B31"/>
    <w:pPr>
      <w:spacing w:after="200" w:line="276" w:lineRule="auto"/>
    </w:pPr>
    <w:rPr>
      <w:rFonts w:ascii="Calibri" w:eastAsia="Calibri" w:hAnsi="Calibri"/>
      <w:lang w:val="en-US"/>
    </w:rPr>
  </w:style>
  <w:style w:type="character" w:customStyle="1" w:styleId="CommentTextChar">
    <w:name w:val="Comment Text Char"/>
    <w:link w:val="CommentText"/>
    <w:rsid w:val="007F2B31"/>
    <w:rPr>
      <w:rFonts w:ascii="Calibri" w:eastAsia="Calibri" w:hAnsi="Calibri"/>
    </w:rPr>
  </w:style>
  <w:style w:type="paragraph" w:styleId="CommentSubject">
    <w:name w:val="annotation subject"/>
    <w:basedOn w:val="CommentText"/>
    <w:next w:val="CommentText"/>
    <w:link w:val="CommentSubjectChar"/>
    <w:rsid w:val="007F2B31"/>
    <w:rPr>
      <w:b/>
      <w:bCs/>
    </w:rPr>
  </w:style>
  <w:style w:type="character" w:customStyle="1" w:styleId="CommentSubjectChar">
    <w:name w:val="Comment Subject Char"/>
    <w:link w:val="CommentSubject"/>
    <w:rsid w:val="007F2B31"/>
    <w:rPr>
      <w:rFonts w:ascii="Calibri" w:eastAsia="Calibri" w:hAnsi="Calibri"/>
      <w:b/>
      <w:bCs/>
    </w:rPr>
  </w:style>
  <w:style w:type="paragraph" w:customStyle="1" w:styleId="XMLSnippet">
    <w:name w:val="XMLSnippet"/>
    <w:basedOn w:val="Normal"/>
    <w:link w:val="XMLSnippetChar"/>
    <w:qFormat/>
    <w:rsid w:val="007F2B31"/>
    <w:pPr>
      <w:autoSpaceDE w:val="0"/>
      <w:autoSpaceDN w:val="0"/>
      <w:adjustRightInd w:val="0"/>
      <w:spacing w:after="0"/>
      <w:ind w:left="720"/>
    </w:pPr>
    <w:rPr>
      <w:rFonts w:ascii="Courier New" w:hAnsi="Courier New" w:cs="Courier New"/>
      <w:color w:val="C00000"/>
      <w:sz w:val="16"/>
      <w:szCs w:val="16"/>
      <w:lang w:val="en-US"/>
    </w:rPr>
  </w:style>
  <w:style w:type="paragraph" w:customStyle="1" w:styleId="Code0">
    <w:name w:val="Code"/>
    <w:basedOn w:val="Normal"/>
    <w:next w:val="Normal"/>
    <w:link w:val="CodeChar"/>
    <w:qFormat/>
    <w:rsid w:val="007F2B31"/>
    <w:pPr>
      <w:spacing w:after="0"/>
    </w:pPr>
    <w:rPr>
      <w:szCs w:val="22"/>
    </w:rPr>
  </w:style>
  <w:style w:type="character" w:customStyle="1" w:styleId="XMLSnippetChar">
    <w:name w:val="XMLSnippet Char"/>
    <w:link w:val="XMLSnippet"/>
    <w:rsid w:val="007F2B31"/>
    <w:rPr>
      <w:rFonts w:ascii="Courier New" w:hAnsi="Courier New" w:cs="Courier New"/>
      <w:color w:val="C00000"/>
      <w:sz w:val="16"/>
      <w:szCs w:val="16"/>
    </w:rPr>
  </w:style>
  <w:style w:type="character" w:customStyle="1" w:styleId="CodeChar">
    <w:name w:val="Code Char"/>
    <w:link w:val="Code0"/>
    <w:rsid w:val="007F2B31"/>
    <w:rPr>
      <w:rFonts w:ascii="Arial" w:hAnsi="Arial"/>
      <w:szCs w:val="22"/>
      <w:lang w:val="en-GB"/>
    </w:rPr>
  </w:style>
  <w:style w:type="character" w:styleId="FollowedHyperlink">
    <w:name w:val="FollowedHyperlink"/>
    <w:uiPriority w:val="99"/>
    <w:unhideWhenUsed/>
    <w:rsid w:val="007F2B31"/>
    <w:rPr>
      <w:color w:val="800080"/>
      <w:u w:val="single"/>
    </w:rPr>
  </w:style>
  <w:style w:type="character" w:styleId="UnresolvedMention">
    <w:name w:val="Unresolved Mention"/>
    <w:uiPriority w:val="99"/>
    <w:semiHidden/>
    <w:unhideWhenUsed/>
    <w:rsid w:val="003948FB"/>
    <w:rPr>
      <w:color w:val="605E5C"/>
      <w:shd w:val="clear" w:color="auto" w:fill="E1DFDD"/>
    </w:rPr>
  </w:style>
  <w:style w:type="paragraph" w:styleId="Revision">
    <w:name w:val="Revision"/>
    <w:hidden/>
    <w:uiPriority w:val="99"/>
    <w:semiHidden/>
    <w:rsid w:val="00EC77AD"/>
    <w:rPr>
      <w:rFonts w:ascii="Arial" w:hAnsi="Arial"/>
      <w:lang w:val="en-GB"/>
    </w:rPr>
  </w:style>
  <w:style w:type="paragraph" w:customStyle="1" w:styleId="Para">
    <w:name w:val="Para #"/>
    <w:basedOn w:val="Normal"/>
    <w:rsid w:val="00B41305"/>
    <w:pPr>
      <w:numPr>
        <w:numId w:val="38"/>
      </w:numPr>
      <w:spacing w:after="160" w:line="259" w:lineRule="auto"/>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611">
      <w:bodyDiv w:val="1"/>
      <w:marLeft w:val="0"/>
      <w:marRight w:val="0"/>
      <w:marTop w:val="0"/>
      <w:marBottom w:val="0"/>
      <w:divBdr>
        <w:top w:val="none" w:sz="0" w:space="0" w:color="auto"/>
        <w:left w:val="none" w:sz="0" w:space="0" w:color="auto"/>
        <w:bottom w:val="none" w:sz="0" w:space="0" w:color="auto"/>
        <w:right w:val="none" w:sz="0" w:space="0" w:color="auto"/>
      </w:divBdr>
      <w:divsChild>
        <w:div w:id="1827478805">
          <w:marLeft w:val="300"/>
          <w:marRight w:val="300"/>
          <w:marTop w:val="0"/>
          <w:marBottom w:val="0"/>
          <w:divBdr>
            <w:top w:val="none" w:sz="0" w:space="0" w:color="auto"/>
            <w:left w:val="none" w:sz="0" w:space="0" w:color="auto"/>
            <w:bottom w:val="none" w:sz="0" w:space="0" w:color="auto"/>
            <w:right w:val="none" w:sz="0" w:space="0" w:color="auto"/>
          </w:divBdr>
        </w:div>
        <w:div w:id="1261059123">
          <w:marLeft w:val="300"/>
          <w:marRight w:val="300"/>
          <w:marTop w:val="0"/>
          <w:marBottom w:val="0"/>
          <w:divBdr>
            <w:top w:val="none" w:sz="0" w:space="0" w:color="auto"/>
            <w:left w:val="none" w:sz="0" w:space="0" w:color="auto"/>
            <w:bottom w:val="none" w:sz="0" w:space="0" w:color="auto"/>
            <w:right w:val="none" w:sz="0" w:space="0" w:color="auto"/>
          </w:divBdr>
        </w:div>
      </w:divsChild>
    </w:div>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288048198">
      <w:bodyDiv w:val="1"/>
      <w:marLeft w:val="0"/>
      <w:marRight w:val="0"/>
      <w:marTop w:val="0"/>
      <w:marBottom w:val="0"/>
      <w:divBdr>
        <w:top w:val="none" w:sz="0" w:space="0" w:color="auto"/>
        <w:left w:val="none" w:sz="0" w:space="0" w:color="auto"/>
        <w:bottom w:val="none" w:sz="0" w:space="0" w:color="auto"/>
        <w:right w:val="none" w:sz="0" w:space="0" w:color="auto"/>
      </w:divBdr>
      <w:divsChild>
        <w:div w:id="1957367526">
          <w:marLeft w:val="300"/>
          <w:marRight w:val="300"/>
          <w:marTop w:val="0"/>
          <w:marBottom w:val="0"/>
          <w:divBdr>
            <w:top w:val="none" w:sz="0" w:space="0" w:color="auto"/>
            <w:left w:val="none" w:sz="0" w:space="0" w:color="auto"/>
            <w:bottom w:val="none" w:sz="0" w:space="0" w:color="auto"/>
            <w:right w:val="none" w:sz="0" w:space="0" w:color="auto"/>
          </w:divBdr>
        </w:div>
        <w:div w:id="213809885">
          <w:marLeft w:val="300"/>
          <w:marRight w:val="300"/>
          <w:marTop w:val="0"/>
          <w:marBottom w:val="0"/>
          <w:divBdr>
            <w:top w:val="none" w:sz="0" w:space="0" w:color="auto"/>
            <w:left w:val="none" w:sz="0" w:space="0" w:color="auto"/>
            <w:bottom w:val="none" w:sz="0" w:space="0" w:color="auto"/>
            <w:right w:val="none" w:sz="0" w:space="0" w:color="auto"/>
          </w:divBdr>
        </w:div>
      </w:divsChild>
    </w:div>
    <w:div w:id="320278771">
      <w:bodyDiv w:val="1"/>
      <w:marLeft w:val="0"/>
      <w:marRight w:val="0"/>
      <w:marTop w:val="0"/>
      <w:marBottom w:val="0"/>
      <w:divBdr>
        <w:top w:val="none" w:sz="0" w:space="0" w:color="auto"/>
        <w:left w:val="none" w:sz="0" w:space="0" w:color="auto"/>
        <w:bottom w:val="none" w:sz="0" w:space="0" w:color="auto"/>
        <w:right w:val="none" w:sz="0" w:space="0" w:color="auto"/>
      </w:divBdr>
      <w:divsChild>
        <w:div w:id="490564316">
          <w:marLeft w:val="0"/>
          <w:marRight w:val="0"/>
          <w:marTop w:val="0"/>
          <w:marBottom w:val="0"/>
          <w:divBdr>
            <w:top w:val="none" w:sz="0" w:space="0" w:color="auto"/>
            <w:left w:val="none" w:sz="0" w:space="0" w:color="auto"/>
            <w:bottom w:val="none" w:sz="0" w:space="0" w:color="auto"/>
            <w:right w:val="none" w:sz="0" w:space="0" w:color="auto"/>
          </w:divBdr>
          <w:divsChild>
            <w:div w:id="17861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71601109">
      <w:bodyDiv w:val="1"/>
      <w:marLeft w:val="0"/>
      <w:marRight w:val="0"/>
      <w:marTop w:val="0"/>
      <w:marBottom w:val="0"/>
      <w:divBdr>
        <w:top w:val="none" w:sz="0" w:space="0" w:color="auto"/>
        <w:left w:val="none" w:sz="0" w:space="0" w:color="auto"/>
        <w:bottom w:val="none" w:sz="0" w:space="0" w:color="auto"/>
        <w:right w:val="none" w:sz="0" w:space="0" w:color="auto"/>
      </w:divBdr>
      <w:divsChild>
        <w:div w:id="1520001352">
          <w:marLeft w:val="300"/>
          <w:marRight w:val="300"/>
          <w:marTop w:val="0"/>
          <w:marBottom w:val="0"/>
          <w:divBdr>
            <w:top w:val="none" w:sz="0" w:space="0" w:color="auto"/>
            <w:left w:val="none" w:sz="0" w:space="0" w:color="auto"/>
            <w:bottom w:val="none" w:sz="0" w:space="0" w:color="auto"/>
            <w:right w:val="none" w:sz="0" w:space="0" w:color="auto"/>
          </w:divBdr>
        </w:div>
        <w:div w:id="988634219">
          <w:marLeft w:val="300"/>
          <w:marRight w:val="300"/>
          <w:marTop w:val="0"/>
          <w:marBottom w:val="0"/>
          <w:divBdr>
            <w:top w:val="none" w:sz="0" w:space="0" w:color="auto"/>
            <w:left w:val="none" w:sz="0" w:space="0" w:color="auto"/>
            <w:bottom w:val="none" w:sz="0" w:space="0" w:color="auto"/>
            <w:right w:val="none" w:sz="0" w:space="0" w:color="auto"/>
          </w:divBdr>
        </w:div>
      </w:divsChild>
    </w:div>
    <w:div w:id="478809206">
      <w:bodyDiv w:val="1"/>
      <w:marLeft w:val="0"/>
      <w:marRight w:val="0"/>
      <w:marTop w:val="0"/>
      <w:marBottom w:val="0"/>
      <w:divBdr>
        <w:top w:val="none" w:sz="0" w:space="0" w:color="auto"/>
        <w:left w:val="none" w:sz="0" w:space="0" w:color="auto"/>
        <w:bottom w:val="none" w:sz="0" w:space="0" w:color="auto"/>
        <w:right w:val="none" w:sz="0" w:space="0" w:color="auto"/>
      </w:divBdr>
      <w:divsChild>
        <w:div w:id="1386679371">
          <w:marLeft w:val="0"/>
          <w:marRight w:val="0"/>
          <w:marTop w:val="0"/>
          <w:marBottom w:val="0"/>
          <w:divBdr>
            <w:top w:val="none" w:sz="0" w:space="0" w:color="auto"/>
            <w:left w:val="none" w:sz="0" w:space="0" w:color="auto"/>
            <w:bottom w:val="none" w:sz="0" w:space="0" w:color="auto"/>
            <w:right w:val="none" w:sz="0" w:space="0" w:color="auto"/>
          </w:divBdr>
          <w:divsChild>
            <w:div w:id="10910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8899">
      <w:bodyDiv w:val="1"/>
      <w:marLeft w:val="0"/>
      <w:marRight w:val="0"/>
      <w:marTop w:val="0"/>
      <w:marBottom w:val="0"/>
      <w:divBdr>
        <w:top w:val="none" w:sz="0" w:space="0" w:color="auto"/>
        <w:left w:val="none" w:sz="0" w:space="0" w:color="auto"/>
        <w:bottom w:val="none" w:sz="0" w:space="0" w:color="auto"/>
        <w:right w:val="none" w:sz="0" w:space="0" w:color="auto"/>
      </w:divBdr>
      <w:divsChild>
        <w:div w:id="1858495339">
          <w:marLeft w:val="0"/>
          <w:marRight w:val="0"/>
          <w:marTop w:val="0"/>
          <w:marBottom w:val="0"/>
          <w:divBdr>
            <w:top w:val="none" w:sz="0" w:space="0" w:color="auto"/>
            <w:left w:val="none" w:sz="0" w:space="0" w:color="auto"/>
            <w:bottom w:val="none" w:sz="0" w:space="0" w:color="auto"/>
            <w:right w:val="none" w:sz="0" w:space="0" w:color="auto"/>
          </w:divBdr>
          <w:divsChild>
            <w:div w:id="12231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187059210">
      <w:bodyDiv w:val="1"/>
      <w:marLeft w:val="0"/>
      <w:marRight w:val="0"/>
      <w:marTop w:val="0"/>
      <w:marBottom w:val="0"/>
      <w:divBdr>
        <w:top w:val="none" w:sz="0" w:space="0" w:color="auto"/>
        <w:left w:val="none" w:sz="0" w:space="0" w:color="auto"/>
        <w:bottom w:val="none" w:sz="0" w:space="0" w:color="auto"/>
        <w:right w:val="none" w:sz="0" w:space="0" w:color="auto"/>
      </w:divBdr>
      <w:divsChild>
        <w:div w:id="1548755785">
          <w:marLeft w:val="0"/>
          <w:marRight w:val="0"/>
          <w:marTop w:val="0"/>
          <w:marBottom w:val="0"/>
          <w:divBdr>
            <w:top w:val="none" w:sz="0" w:space="0" w:color="auto"/>
            <w:left w:val="none" w:sz="0" w:space="0" w:color="auto"/>
            <w:bottom w:val="none" w:sz="0" w:space="0" w:color="auto"/>
            <w:right w:val="none" w:sz="0" w:space="0" w:color="auto"/>
          </w:divBdr>
          <w:divsChild>
            <w:div w:id="1426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203834222">
      <w:bodyDiv w:val="1"/>
      <w:marLeft w:val="0"/>
      <w:marRight w:val="0"/>
      <w:marTop w:val="0"/>
      <w:marBottom w:val="0"/>
      <w:divBdr>
        <w:top w:val="none" w:sz="0" w:space="0" w:color="auto"/>
        <w:left w:val="none" w:sz="0" w:space="0" w:color="auto"/>
        <w:bottom w:val="none" w:sz="0" w:space="0" w:color="auto"/>
        <w:right w:val="none" w:sz="0" w:space="0" w:color="auto"/>
      </w:divBdr>
      <w:divsChild>
        <w:div w:id="1271430088">
          <w:marLeft w:val="0"/>
          <w:marRight w:val="0"/>
          <w:marTop w:val="0"/>
          <w:marBottom w:val="0"/>
          <w:divBdr>
            <w:top w:val="none" w:sz="0" w:space="0" w:color="auto"/>
            <w:left w:val="none" w:sz="0" w:space="0" w:color="auto"/>
            <w:bottom w:val="none" w:sz="0" w:space="0" w:color="auto"/>
            <w:right w:val="none" w:sz="0" w:space="0" w:color="auto"/>
          </w:divBdr>
          <w:divsChild>
            <w:div w:id="2592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50729866">
      <w:bodyDiv w:val="1"/>
      <w:marLeft w:val="0"/>
      <w:marRight w:val="0"/>
      <w:marTop w:val="0"/>
      <w:marBottom w:val="0"/>
      <w:divBdr>
        <w:top w:val="none" w:sz="0" w:space="0" w:color="auto"/>
        <w:left w:val="none" w:sz="0" w:space="0" w:color="auto"/>
        <w:bottom w:val="none" w:sz="0" w:space="0" w:color="auto"/>
        <w:right w:val="none" w:sz="0" w:space="0" w:color="auto"/>
      </w:divBdr>
      <w:divsChild>
        <w:div w:id="1415085577">
          <w:marLeft w:val="300"/>
          <w:marRight w:val="300"/>
          <w:marTop w:val="0"/>
          <w:marBottom w:val="0"/>
          <w:divBdr>
            <w:top w:val="none" w:sz="0" w:space="0" w:color="auto"/>
            <w:left w:val="none" w:sz="0" w:space="0" w:color="auto"/>
            <w:bottom w:val="none" w:sz="0" w:space="0" w:color="auto"/>
            <w:right w:val="none" w:sz="0" w:space="0" w:color="auto"/>
          </w:divBdr>
        </w:div>
        <w:div w:id="1307665030">
          <w:marLeft w:val="300"/>
          <w:marRight w:val="300"/>
          <w:marTop w:val="0"/>
          <w:marBottom w:val="0"/>
          <w:divBdr>
            <w:top w:val="none" w:sz="0" w:space="0" w:color="auto"/>
            <w:left w:val="none" w:sz="0" w:space="0" w:color="auto"/>
            <w:bottom w:val="none" w:sz="0" w:space="0" w:color="auto"/>
            <w:right w:val="none" w:sz="0" w:space="0" w:color="auto"/>
          </w:divBdr>
        </w:div>
      </w:divsChild>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760639665">
      <w:bodyDiv w:val="1"/>
      <w:marLeft w:val="0"/>
      <w:marRight w:val="0"/>
      <w:marTop w:val="0"/>
      <w:marBottom w:val="0"/>
      <w:divBdr>
        <w:top w:val="none" w:sz="0" w:space="0" w:color="auto"/>
        <w:left w:val="none" w:sz="0" w:space="0" w:color="auto"/>
        <w:bottom w:val="none" w:sz="0" w:space="0" w:color="auto"/>
        <w:right w:val="none" w:sz="0" w:space="0" w:color="auto"/>
      </w:divBdr>
      <w:divsChild>
        <w:div w:id="769468677">
          <w:marLeft w:val="300"/>
          <w:marRight w:val="300"/>
          <w:marTop w:val="0"/>
          <w:marBottom w:val="0"/>
          <w:divBdr>
            <w:top w:val="none" w:sz="0" w:space="0" w:color="auto"/>
            <w:left w:val="none" w:sz="0" w:space="0" w:color="auto"/>
            <w:bottom w:val="none" w:sz="0" w:space="0" w:color="auto"/>
            <w:right w:val="none" w:sz="0" w:space="0" w:color="auto"/>
          </w:divBdr>
        </w:div>
        <w:div w:id="753362020">
          <w:marLeft w:val="300"/>
          <w:marRight w:val="300"/>
          <w:marTop w:val="0"/>
          <w:marBottom w:val="0"/>
          <w:divBdr>
            <w:top w:val="none" w:sz="0" w:space="0" w:color="auto"/>
            <w:left w:val="none" w:sz="0" w:space="0" w:color="auto"/>
            <w:bottom w:val="none" w:sz="0" w:space="0" w:color="auto"/>
            <w:right w:val="none" w:sz="0" w:space="0" w:color="auto"/>
          </w:divBdr>
        </w:div>
      </w:divsChild>
    </w:div>
    <w:div w:id="1805806851">
      <w:bodyDiv w:val="1"/>
      <w:marLeft w:val="0"/>
      <w:marRight w:val="0"/>
      <w:marTop w:val="0"/>
      <w:marBottom w:val="0"/>
      <w:divBdr>
        <w:top w:val="none" w:sz="0" w:space="0" w:color="auto"/>
        <w:left w:val="none" w:sz="0" w:space="0" w:color="auto"/>
        <w:bottom w:val="none" w:sz="0" w:space="0" w:color="auto"/>
        <w:right w:val="none" w:sz="0" w:space="0" w:color="auto"/>
      </w:divBdr>
      <w:divsChild>
        <w:div w:id="200673957">
          <w:marLeft w:val="0"/>
          <w:marRight w:val="0"/>
          <w:marTop w:val="0"/>
          <w:marBottom w:val="0"/>
          <w:divBdr>
            <w:top w:val="none" w:sz="0" w:space="0" w:color="auto"/>
            <w:left w:val="none" w:sz="0" w:space="0" w:color="auto"/>
            <w:bottom w:val="none" w:sz="0" w:space="0" w:color="auto"/>
            <w:right w:val="none" w:sz="0" w:space="0" w:color="auto"/>
          </w:divBdr>
          <w:divsChild>
            <w:div w:id="20249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image" Target="file:////Users/j/Documents/workspace_neon/xsd-docuementation/output/inherit.gif" TargetMode="Externa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hyperlink" Target="http://www.sdmx.org/resources/sdmxml/schemas/v3_1/metadata/generi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2.xml"/><Relationship Id="rId10" Type="http://schemas.openxmlformats.org/officeDocument/2006/relationships/footer" Target="footer2.xml"/><Relationship Id="rId19" Type="http://schemas.openxmlformats.org/officeDocument/2006/relationships/hyperlink" Target="http://www.w3.org/2001/XMLSchem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4F13F-9150-44CD-9AB0-38C732AC5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1121</TotalTime>
  <Pages>41</Pages>
  <Words>12818</Words>
  <Characters>73069</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85716</CharactersWithSpaces>
  <SharedDoc>false</SharedDoc>
  <HLinks>
    <vt:vector size="348" baseType="variant">
      <vt:variant>
        <vt:i4>2686997</vt:i4>
      </vt:variant>
      <vt:variant>
        <vt:i4>330</vt:i4>
      </vt:variant>
      <vt:variant>
        <vt:i4>0</vt:i4>
      </vt:variant>
      <vt:variant>
        <vt:i4>5</vt:i4>
      </vt:variant>
      <vt:variant>
        <vt:lpwstr/>
      </vt:variant>
      <vt:variant>
        <vt:lpwstr>_Representation_with_Complex</vt:lpwstr>
      </vt:variant>
      <vt:variant>
        <vt:i4>7274517</vt:i4>
      </vt:variant>
      <vt:variant>
        <vt:i4>327</vt:i4>
      </vt:variant>
      <vt:variant>
        <vt:i4>0</vt:i4>
      </vt:variant>
      <vt:variant>
        <vt:i4>5</vt:i4>
      </vt:variant>
      <vt:variant>
        <vt:lpwstr/>
      </vt:variant>
      <vt:variant>
        <vt:lpwstr>_Simple_/_Primitive</vt:lpwstr>
      </vt:variant>
      <vt:variant>
        <vt:i4>3407896</vt:i4>
      </vt:variant>
      <vt:variant>
        <vt:i4>324</vt:i4>
      </vt:variant>
      <vt:variant>
        <vt:i4>0</vt:i4>
      </vt:variant>
      <vt:variant>
        <vt:i4>5</vt:i4>
      </vt:variant>
      <vt:variant>
        <vt:lpwstr/>
      </vt:variant>
      <vt:variant>
        <vt:lpwstr>_Component_Name_Determination</vt:lpwstr>
      </vt:variant>
      <vt:variant>
        <vt:i4>7274517</vt:i4>
      </vt:variant>
      <vt:variant>
        <vt:i4>321</vt:i4>
      </vt:variant>
      <vt:variant>
        <vt:i4>0</vt:i4>
      </vt:variant>
      <vt:variant>
        <vt:i4>5</vt:i4>
      </vt:variant>
      <vt:variant>
        <vt:lpwstr/>
      </vt:variant>
      <vt:variant>
        <vt:lpwstr>_Simple_/_Primitive</vt:lpwstr>
      </vt:variant>
      <vt:variant>
        <vt:i4>3407896</vt:i4>
      </vt:variant>
      <vt:variant>
        <vt:i4>318</vt:i4>
      </vt:variant>
      <vt:variant>
        <vt:i4>0</vt:i4>
      </vt:variant>
      <vt:variant>
        <vt:i4>5</vt:i4>
      </vt:variant>
      <vt:variant>
        <vt:lpwstr/>
      </vt:variant>
      <vt:variant>
        <vt:lpwstr>_Component_Name_Determination</vt:lpwstr>
      </vt:variant>
      <vt:variant>
        <vt:i4>7274517</vt:i4>
      </vt:variant>
      <vt:variant>
        <vt:i4>315</vt:i4>
      </vt:variant>
      <vt:variant>
        <vt:i4>0</vt:i4>
      </vt:variant>
      <vt:variant>
        <vt:i4>5</vt:i4>
      </vt:variant>
      <vt:variant>
        <vt:lpwstr/>
      </vt:variant>
      <vt:variant>
        <vt:lpwstr>_Simple_/_Primitive</vt:lpwstr>
      </vt:variant>
      <vt:variant>
        <vt:i4>3407896</vt:i4>
      </vt:variant>
      <vt:variant>
        <vt:i4>312</vt:i4>
      </vt:variant>
      <vt:variant>
        <vt:i4>0</vt:i4>
      </vt:variant>
      <vt:variant>
        <vt:i4>5</vt:i4>
      </vt:variant>
      <vt:variant>
        <vt:lpwstr/>
      </vt:variant>
      <vt:variant>
        <vt:lpwstr>_Component_Name_Determination</vt:lpwstr>
      </vt:variant>
      <vt:variant>
        <vt:i4>7274517</vt:i4>
      </vt:variant>
      <vt:variant>
        <vt:i4>309</vt:i4>
      </vt:variant>
      <vt:variant>
        <vt:i4>0</vt:i4>
      </vt:variant>
      <vt:variant>
        <vt:i4>5</vt:i4>
      </vt:variant>
      <vt:variant>
        <vt:lpwstr/>
      </vt:variant>
      <vt:variant>
        <vt:lpwstr>_Simple_/_Primitive</vt:lpwstr>
      </vt:variant>
      <vt:variant>
        <vt:i4>3407896</vt:i4>
      </vt:variant>
      <vt:variant>
        <vt:i4>306</vt:i4>
      </vt:variant>
      <vt:variant>
        <vt:i4>0</vt:i4>
      </vt:variant>
      <vt:variant>
        <vt:i4>5</vt:i4>
      </vt:variant>
      <vt:variant>
        <vt:lpwstr/>
      </vt:variant>
      <vt:variant>
        <vt:lpwstr>_Component_Name_Determination</vt:lpwstr>
      </vt:variant>
      <vt:variant>
        <vt:i4>7274517</vt:i4>
      </vt:variant>
      <vt:variant>
        <vt:i4>303</vt:i4>
      </vt:variant>
      <vt:variant>
        <vt:i4>0</vt:i4>
      </vt:variant>
      <vt:variant>
        <vt:i4>5</vt:i4>
      </vt:variant>
      <vt:variant>
        <vt:lpwstr/>
      </vt:variant>
      <vt:variant>
        <vt:lpwstr>_Simple_/_Primitive</vt:lpwstr>
      </vt:variant>
      <vt:variant>
        <vt:i4>3407896</vt:i4>
      </vt:variant>
      <vt:variant>
        <vt:i4>300</vt:i4>
      </vt:variant>
      <vt:variant>
        <vt:i4>0</vt:i4>
      </vt:variant>
      <vt:variant>
        <vt:i4>5</vt:i4>
      </vt:variant>
      <vt:variant>
        <vt:lpwstr/>
      </vt:variant>
      <vt:variant>
        <vt:lpwstr>_Component_Name_Determination</vt:lpwstr>
      </vt:variant>
      <vt:variant>
        <vt:i4>7274517</vt:i4>
      </vt:variant>
      <vt:variant>
        <vt:i4>297</vt:i4>
      </vt:variant>
      <vt:variant>
        <vt:i4>0</vt:i4>
      </vt:variant>
      <vt:variant>
        <vt:i4>5</vt:i4>
      </vt:variant>
      <vt:variant>
        <vt:lpwstr/>
      </vt:variant>
      <vt:variant>
        <vt:lpwstr>_Simple_/_Primitive</vt:lpwstr>
      </vt:variant>
      <vt:variant>
        <vt:i4>3407896</vt:i4>
      </vt:variant>
      <vt:variant>
        <vt:i4>294</vt:i4>
      </vt:variant>
      <vt:variant>
        <vt:i4>0</vt:i4>
      </vt:variant>
      <vt:variant>
        <vt:i4>5</vt:i4>
      </vt:variant>
      <vt:variant>
        <vt:lpwstr/>
      </vt:variant>
      <vt:variant>
        <vt:lpwstr>_Component_Name_Determination</vt:lpwstr>
      </vt:variant>
      <vt:variant>
        <vt:i4>7274517</vt:i4>
      </vt:variant>
      <vt:variant>
        <vt:i4>291</vt:i4>
      </vt:variant>
      <vt:variant>
        <vt:i4>0</vt:i4>
      </vt:variant>
      <vt:variant>
        <vt:i4>5</vt:i4>
      </vt:variant>
      <vt:variant>
        <vt:lpwstr/>
      </vt:variant>
      <vt:variant>
        <vt:lpwstr>_Simple_/_Primitive</vt:lpwstr>
      </vt:variant>
      <vt:variant>
        <vt:i4>3407896</vt:i4>
      </vt:variant>
      <vt:variant>
        <vt:i4>288</vt:i4>
      </vt:variant>
      <vt:variant>
        <vt:i4>0</vt:i4>
      </vt:variant>
      <vt:variant>
        <vt:i4>5</vt:i4>
      </vt:variant>
      <vt:variant>
        <vt:lpwstr/>
      </vt:variant>
      <vt:variant>
        <vt:lpwstr>_Component_Name_Determination</vt:lpwstr>
      </vt:variant>
      <vt:variant>
        <vt:i4>7274517</vt:i4>
      </vt:variant>
      <vt:variant>
        <vt:i4>282</vt:i4>
      </vt:variant>
      <vt:variant>
        <vt:i4>0</vt:i4>
      </vt:variant>
      <vt:variant>
        <vt:i4>5</vt:i4>
      </vt:variant>
      <vt:variant>
        <vt:lpwstr/>
      </vt:variant>
      <vt:variant>
        <vt:lpwstr>_Simple_/_Primitive</vt:lpwstr>
      </vt:variant>
      <vt:variant>
        <vt:i4>3407896</vt:i4>
      </vt:variant>
      <vt:variant>
        <vt:i4>279</vt:i4>
      </vt:variant>
      <vt:variant>
        <vt:i4>0</vt:i4>
      </vt:variant>
      <vt:variant>
        <vt:i4>5</vt:i4>
      </vt:variant>
      <vt:variant>
        <vt:lpwstr/>
      </vt:variant>
      <vt:variant>
        <vt:lpwstr>_Component_Name_Determination</vt:lpwstr>
      </vt:variant>
      <vt:variant>
        <vt:i4>7274517</vt:i4>
      </vt:variant>
      <vt:variant>
        <vt:i4>276</vt:i4>
      </vt:variant>
      <vt:variant>
        <vt:i4>0</vt:i4>
      </vt:variant>
      <vt:variant>
        <vt:i4>5</vt:i4>
      </vt:variant>
      <vt:variant>
        <vt:lpwstr/>
      </vt:variant>
      <vt:variant>
        <vt:lpwstr>_Simple_/_Primitive</vt:lpwstr>
      </vt:variant>
      <vt:variant>
        <vt:i4>3407896</vt:i4>
      </vt:variant>
      <vt:variant>
        <vt:i4>273</vt:i4>
      </vt:variant>
      <vt:variant>
        <vt:i4>0</vt:i4>
      </vt:variant>
      <vt:variant>
        <vt:i4>5</vt:i4>
      </vt:variant>
      <vt:variant>
        <vt:lpwstr/>
      </vt:variant>
      <vt:variant>
        <vt:lpwstr>_Component_Name_Determination</vt:lpwstr>
      </vt:variant>
      <vt:variant>
        <vt:i4>7274517</vt:i4>
      </vt:variant>
      <vt:variant>
        <vt:i4>270</vt:i4>
      </vt:variant>
      <vt:variant>
        <vt:i4>0</vt:i4>
      </vt:variant>
      <vt:variant>
        <vt:i4>5</vt:i4>
      </vt:variant>
      <vt:variant>
        <vt:lpwstr/>
      </vt:variant>
      <vt:variant>
        <vt:lpwstr>_Simple_/_Primitive</vt:lpwstr>
      </vt:variant>
      <vt:variant>
        <vt:i4>3407896</vt:i4>
      </vt:variant>
      <vt:variant>
        <vt:i4>267</vt:i4>
      </vt:variant>
      <vt:variant>
        <vt:i4>0</vt:i4>
      </vt:variant>
      <vt:variant>
        <vt:i4>5</vt:i4>
      </vt:variant>
      <vt:variant>
        <vt:lpwstr/>
      </vt:variant>
      <vt:variant>
        <vt:lpwstr>_Component_Name_Determination</vt:lpwstr>
      </vt:variant>
      <vt:variant>
        <vt:i4>7274517</vt:i4>
      </vt:variant>
      <vt:variant>
        <vt:i4>264</vt:i4>
      </vt:variant>
      <vt:variant>
        <vt:i4>0</vt:i4>
      </vt:variant>
      <vt:variant>
        <vt:i4>5</vt:i4>
      </vt:variant>
      <vt:variant>
        <vt:lpwstr/>
      </vt:variant>
      <vt:variant>
        <vt:lpwstr>_Simple_/_Primitive</vt:lpwstr>
      </vt:variant>
      <vt:variant>
        <vt:i4>3407896</vt:i4>
      </vt:variant>
      <vt:variant>
        <vt:i4>261</vt:i4>
      </vt:variant>
      <vt:variant>
        <vt:i4>0</vt:i4>
      </vt:variant>
      <vt:variant>
        <vt:i4>5</vt:i4>
      </vt:variant>
      <vt:variant>
        <vt:lpwstr/>
      </vt:variant>
      <vt:variant>
        <vt:lpwstr>_Component_Name_Determination</vt:lpwstr>
      </vt:variant>
      <vt:variant>
        <vt:i4>1048670</vt:i4>
      </vt:variant>
      <vt:variant>
        <vt:i4>246</vt:i4>
      </vt:variant>
      <vt:variant>
        <vt:i4>0</vt:i4>
      </vt:variant>
      <vt:variant>
        <vt:i4>5</vt:i4>
      </vt:variant>
      <vt:variant>
        <vt:lpwstr/>
      </vt:variant>
      <vt:variant>
        <vt:lpwstr>_Representation_Determination:</vt:lpwstr>
      </vt:variant>
      <vt:variant>
        <vt:i4>1769529</vt:i4>
      </vt:variant>
      <vt:variant>
        <vt:i4>200</vt:i4>
      </vt:variant>
      <vt:variant>
        <vt:i4>0</vt:i4>
      </vt:variant>
      <vt:variant>
        <vt:i4>5</vt:i4>
      </vt:variant>
      <vt:variant>
        <vt:lpwstr/>
      </vt:variant>
      <vt:variant>
        <vt:lpwstr>_Toc69842253</vt:lpwstr>
      </vt:variant>
      <vt:variant>
        <vt:i4>1703993</vt:i4>
      </vt:variant>
      <vt:variant>
        <vt:i4>194</vt:i4>
      </vt:variant>
      <vt:variant>
        <vt:i4>0</vt:i4>
      </vt:variant>
      <vt:variant>
        <vt:i4>5</vt:i4>
      </vt:variant>
      <vt:variant>
        <vt:lpwstr/>
      </vt:variant>
      <vt:variant>
        <vt:lpwstr>_Toc69842252</vt:lpwstr>
      </vt:variant>
      <vt:variant>
        <vt:i4>1638457</vt:i4>
      </vt:variant>
      <vt:variant>
        <vt:i4>188</vt:i4>
      </vt:variant>
      <vt:variant>
        <vt:i4>0</vt:i4>
      </vt:variant>
      <vt:variant>
        <vt:i4>5</vt:i4>
      </vt:variant>
      <vt:variant>
        <vt:lpwstr/>
      </vt:variant>
      <vt:variant>
        <vt:lpwstr>_Toc69842251</vt:lpwstr>
      </vt:variant>
      <vt:variant>
        <vt:i4>1572921</vt:i4>
      </vt:variant>
      <vt:variant>
        <vt:i4>182</vt:i4>
      </vt:variant>
      <vt:variant>
        <vt:i4>0</vt:i4>
      </vt:variant>
      <vt:variant>
        <vt:i4>5</vt:i4>
      </vt:variant>
      <vt:variant>
        <vt:lpwstr/>
      </vt:variant>
      <vt:variant>
        <vt:lpwstr>_Toc69842250</vt:lpwstr>
      </vt:variant>
      <vt:variant>
        <vt:i4>1114168</vt:i4>
      </vt:variant>
      <vt:variant>
        <vt:i4>176</vt:i4>
      </vt:variant>
      <vt:variant>
        <vt:i4>0</vt:i4>
      </vt:variant>
      <vt:variant>
        <vt:i4>5</vt:i4>
      </vt:variant>
      <vt:variant>
        <vt:lpwstr/>
      </vt:variant>
      <vt:variant>
        <vt:lpwstr>_Toc69842249</vt:lpwstr>
      </vt:variant>
      <vt:variant>
        <vt:i4>1048632</vt:i4>
      </vt:variant>
      <vt:variant>
        <vt:i4>170</vt:i4>
      </vt:variant>
      <vt:variant>
        <vt:i4>0</vt:i4>
      </vt:variant>
      <vt:variant>
        <vt:i4>5</vt:i4>
      </vt:variant>
      <vt:variant>
        <vt:lpwstr/>
      </vt:variant>
      <vt:variant>
        <vt:lpwstr>_Toc69842248</vt:lpwstr>
      </vt:variant>
      <vt:variant>
        <vt:i4>2031672</vt:i4>
      </vt:variant>
      <vt:variant>
        <vt:i4>164</vt:i4>
      </vt:variant>
      <vt:variant>
        <vt:i4>0</vt:i4>
      </vt:variant>
      <vt:variant>
        <vt:i4>5</vt:i4>
      </vt:variant>
      <vt:variant>
        <vt:lpwstr/>
      </vt:variant>
      <vt:variant>
        <vt:lpwstr>_Toc69842247</vt:lpwstr>
      </vt:variant>
      <vt:variant>
        <vt:i4>1966136</vt:i4>
      </vt:variant>
      <vt:variant>
        <vt:i4>158</vt:i4>
      </vt:variant>
      <vt:variant>
        <vt:i4>0</vt:i4>
      </vt:variant>
      <vt:variant>
        <vt:i4>5</vt:i4>
      </vt:variant>
      <vt:variant>
        <vt:lpwstr/>
      </vt:variant>
      <vt:variant>
        <vt:lpwstr>_Toc69842246</vt:lpwstr>
      </vt:variant>
      <vt:variant>
        <vt:i4>1900600</vt:i4>
      </vt:variant>
      <vt:variant>
        <vt:i4>152</vt:i4>
      </vt:variant>
      <vt:variant>
        <vt:i4>0</vt:i4>
      </vt:variant>
      <vt:variant>
        <vt:i4>5</vt:i4>
      </vt:variant>
      <vt:variant>
        <vt:lpwstr/>
      </vt:variant>
      <vt:variant>
        <vt:lpwstr>_Toc69842245</vt:lpwstr>
      </vt:variant>
      <vt:variant>
        <vt:i4>1835064</vt:i4>
      </vt:variant>
      <vt:variant>
        <vt:i4>146</vt:i4>
      </vt:variant>
      <vt:variant>
        <vt:i4>0</vt:i4>
      </vt:variant>
      <vt:variant>
        <vt:i4>5</vt:i4>
      </vt:variant>
      <vt:variant>
        <vt:lpwstr/>
      </vt:variant>
      <vt:variant>
        <vt:lpwstr>_Toc69842244</vt:lpwstr>
      </vt:variant>
      <vt:variant>
        <vt:i4>1769528</vt:i4>
      </vt:variant>
      <vt:variant>
        <vt:i4>140</vt:i4>
      </vt:variant>
      <vt:variant>
        <vt:i4>0</vt:i4>
      </vt:variant>
      <vt:variant>
        <vt:i4>5</vt:i4>
      </vt:variant>
      <vt:variant>
        <vt:lpwstr/>
      </vt:variant>
      <vt:variant>
        <vt:lpwstr>_Toc69842243</vt:lpwstr>
      </vt:variant>
      <vt:variant>
        <vt:i4>1703992</vt:i4>
      </vt:variant>
      <vt:variant>
        <vt:i4>134</vt:i4>
      </vt:variant>
      <vt:variant>
        <vt:i4>0</vt:i4>
      </vt:variant>
      <vt:variant>
        <vt:i4>5</vt:i4>
      </vt:variant>
      <vt:variant>
        <vt:lpwstr/>
      </vt:variant>
      <vt:variant>
        <vt:lpwstr>_Toc69842242</vt:lpwstr>
      </vt:variant>
      <vt:variant>
        <vt:i4>1638456</vt:i4>
      </vt:variant>
      <vt:variant>
        <vt:i4>128</vt:i4>
      </vt:variant>
      <vt:variant>
        <vt:i4>0</vt:i4>
      </vt:variant>
      <vt:variant>
        <vt:i4>5</vt:i4>
      </vt:variant>
      <vt:variant>
        <vt:lpwstr/>
      </vt:variant>
      <vt:variant>
        <vt:lpwstr>_Toc69842241</vt:lpwstr>
      </vt:variant>
      <vt:variant>
        <vt:i4>1572920</vt:i4>
      </vt:variant>
      <vt:variant>
        <vt:i4>122</vt:i4>
      </vt:variant>
      <vt:variant>
        <vt:i4>0</vt:i4>
      </vt:variant>
      <vt:variant>
        <vt:i4>5</vt:i4>
      </vt:variant>
      <vt:variant>
        <vt:lpwstr/>
      </vt:variant>
      <vt:variant>
        <vt:lpwstr>_Toc69842240</vt:lpwstr>
      </vt:variant>
      <vt:variant>
        <vt:i4>1114175</vt:i4>
      </vt:variant>
      <vt:variant>
        <vt:i4>116</vt:i4>
      </vt:variant>
      <vt:variant>
        <vt:i4>0</vt:i4>
      </vt:variant>
      <vt:variant>
        <vt:i4>5</vt:i4>
      </vt:variant>
      <vt:variant>
        <vt:lpwstr/>
      </vt:variant>
      <vt:variant>
        <vt:lpwstr>_Toc69842239</vt:lpwstr>
      </vt:variant>
      <vt:variant>
        <vt:i4>1048639</vt:i4>
      </vt:variant>
      <vt:variant>
        <vt:i4>110</vt:i4>
      </vt:variant>
      <vt:variant>
        <vt:i4>0</vt:i4>
      </vt:variant>
      <vt:variant>
        <vt:i4>5</vt:i4>
      </vt:variant>
      <vt:variant>
        <vt:lpwstr/>
      </vt:variant>
      <vt:variant>
        <vt:lpwstr>_Toc69842238</vt:lpwstr>
      </vt:variant>
      <vt:variant>
        <vt:i4>2031679</vt:i4>
      </vt:variant>
      <vt:variant>
        <vt:i4>104</vt:i4>
      </vt:variant>
      <vt:variant>
        <vt:i4>0</vt:i4>
      </vt:variant>
      <vt:variant>
        <vt:i4>5</vt:i4>
      </vt:variant>
      <vt:variant>
        <vt:lpwstr/>
      </vt:variant>
      <vt:variant>
        <vt:lpwstr>_Toc69842237</vt:lpwstr>
      </vt:variant>
      <vt:variant>
        <vt:i4>1966143</vt:i4>
      </vt:variant>
      <vt:variant>
        <vt:i4>98</vt:i4>
      </vt:variant>
      <vt:variant>
        <vt:i4>0</vt:i4>
      </vt:variant>
      <vt:variant>
        <vt:i4>5</vt:i4>
      </vt:variant>
      <vt:variant>
        <vt:lpwstr/>
      </vt:variant>
      <vt:variant>
        <vt:lpwstr>_Toc69842236</vt:lpwstr>
      </vt:variant>
      <vt:variant>
        <vt:i4>1900607</vt:i4>
      </vt:variant>
      <vt:variant>
        <vt:i4>92</vt:i4>
      </vt:variant>
      <vt:variant>
        <vt:i4>0</vt:i4>
      </vt:variant>
      <vt:variant>
        <vt:i4>5</vt:i4>
      </vt:variant>
      <vt:variant>
        <vt:lpwstr/>
      </vt:variant>
      <vt:variant>
        <vt:lpwstr>_Toc69842235</vt:lpwstr>
      </vt:variant>
      <vt:variant>
        <vt:i4>1835071</vt:i4>
      </vt:variant>
      <vt:variant>
        <vt:i4>86</vt:i4>
      </vt:variant>
      <vt:variant>
        <vt:i4>0</vt:i4>
      </vt:variant>
      <vt:variant>
        <vt:i4>5</vt:i4>
      </vt:variant>
      <vt:variant>
        <vt:lpwstr/>
      </vt:variant>
      <vt:variant>
        <vt:lpwstr>_Toc69842234</vt:lpwstr>
      </vt:variant>
      <vt:variant>
        <vt:i4>1769535</vt:i4>
      </vt:variant>
      <vt:variant>
        <vt:i4>80</vt:i4>
      </vt:variant>
      <vt:variant>
        <vt:i4>0</vt:i4>
      </vt:variant>
      <vt:variant>
        <vt:i4>5</vt:i4>
      </vt:variant>
      <vt:variant>
        <vt:lpwstr/>
      </vt:variant>
      <vt:variant>
        <vt:lpwstr>_Toc69842233</vt:lpwstr>
      </vt:variant>
      <vt:variant>
        <vt:i4>1703999</vt:i4>
      </vt:variant>
      <vt:variant>
        <vt:i4>74</vt:i4>
      </vt:variant>
      <vt:variant>
        <vt:i4>0</vt:i4>
      </vt:variant>
      <vt:variant>
        <vt:i4>5</vt:i4>
      </vt:variant>
      <vt:variant>
        <vt:lpwstr/>
      </vt:variant>
      <vt:variant>
        <vt:lpwstr>_Toc69842232</vt:lpwstr>
      </vt:variant>
      <vt:variant>
        <vt:i4>1638463</vt:i4>
      </vt:variant>
      <vt:variant>
        <vt:i4>68</vt:i4>
      </vt:variant>
      <vt:variant>
        <vt:i4>0</vt:i4>
      </vt:variant>
      <vt:variant>
        <vt:i4>5</vt:i4>
      </vt:variant>
      <vt:variant>
        <vt:lpwstr/>
      </vt:variant>
      <vt:variant>
        <vt:lpwstr>_Toc69842231</vt:lpwstr>
      </vt:variant>
      <vt:variant>
        <vt:i4>1572927</vt:i4>
      </vt:variant>
      <vt:variant>
        <vt:i4>62</vt:i4>
      </vt:variant>
      <vt:variant>
        <vt:i4>0</vt:i4>
      </vt:variant>
      <vt:variant>
        <vt:i4>5</vt:i4>
      </vt:variant>
      <vt:variant>
        <vt:lpwstr/>
      </vt:variant>
      <vt:variant>
        <vt:lpwstr>_Toc69842230</vt:lpwstr>
      </vt:variant>
      <vt:variant>
        <vt:i4>1114174</vt:i4>
      </vt:variant>
      <vt:variant>
        <vt:i4>56</vt:i4>
      </vt:variant>
      <vt:variant>
        <vt:i4>0</vt:i4>
      </vt:variant>
      <vt:variant>
        <vt:i4>5</vt:i4>
      </vt:variant>
      <vt:variant>
        <vt:lpwstr/>
      </vt:variant>
      <vt:variant>
        <vt:lpwstr>_Toc69842229</vt:lpwstr>
      </vt:variant>
      <vt:variant>
        <vt:i4>1048638</vt:i4>
      </vt:variant>
      <vt:variant>
        <vt:i4>50</vt:i4>
      </vt:variant>
      <vt:variant>
        <vt:i4>0</vt:i4>
      </vt:variant>
      <vt:variant>
        <vt:i4>5</vt:i4>
      </vt:variant>
      <vt:variant>
        <vt:lpwstr/>
      </vt:variant>
      <vt:variant>
        <vt:lpwstr>_Toc69842228</vt:lpwstr>
      </vt:variant>
      <vt:variant>
        <vt:i4>2031678</vt:i4>
      </vt:variant>
      <vt:variant>
        <vt:i4>44</vt:i4>
      </vt:variant>
      <vt:variant>
        <vt:i4>0</vt:i4>
      </vt:variant>
      <vt:variant>
        <vt:i4>5</vt:i4>
      </vt:variant>
      <vt:variant>
        <vt:lpwstr/>
      </vt:variant>
      <vt:variant>
        <vt:lpwstr>_Toc69842227</vt:lpwstr>
      </vt:variant>
      <vt:variant>
        <vt:i4>1966142</vt:i4>
      </vt:variant>
      <vt:variant>
        <vt:i4>38</vt:i4>
      </vt:variant>
      <vt:variant>
        <vt:i4>0</vt:i4>
      </vt:variant>
      <vt:variant>
        <vt:i4>5</vt:i4>
      </vt:variant>
      <vt:variant>
        <vt:lpwstr/>
      </vt:variant>
      <vt:variant>
        <vt:lpwstr>_Toc69842226</vt:lpwstr>
      </vt:variant>
      <vt:variant>
        <vt:i4>1900606</vt:i4>
      </vt:variant>
      <vt:variant>
        <vt:i4>32</vt:i4>
      </vt:variant>
      <vt:variant>
        <vt:i4>0</vt:i4>
      </vt:variant>
      <vt:variant>
        <vt:i4>5</vt:i4>
      </vt:variant>
      <vt:variant>
        <vt:lpwstr/>
      </vt:variant>
      <vt:variant>
        <vt:lpwstr>_Toc69842225</vt:lpwstr>
      </vt:variant>
      <vt:variant>
        <vt:i4>1835070</vt:i4>
      </vt:variant>
      <vt:variant>
        <vt:i4>26</vt:i4>
      </vt:variant>
      <vt:variant>
        <vt:i4>0</vt:i4>
      </vt:variant>
      <vt:variant>
        <vt:i4>5</vt:i4>
      </vt:variant>
      <vt:variant>
        <vt:lpwstr/>
      </vt:variant>
      <vt:variant>
        <vt:lpwstr>_Toc69842224</vt:lpwstr>
      </vt:variant>
      <vt:variant>
        <vt:i4>1769534</vt:i4>
      </vt:variant>
      <vt:variant>
        <vt:i4>20</vt:i4>
      </vt:variant>
      <vt:variant>
        <vt:i4>0</vt:i4>
      </vt:variant>
      <vt:variant>
        <vt:i4>5</vt:i4>
      </vt:variant>
      <vt:variant>
        <vt:lpwstr/>
      </vt:variant>
      <vt:variant>
        <vt:lpwstr>_Toc69842223</vt:lpwstr>
      </vt:variant>
      <vt:variant>
        <vt:i4>1703998</vt:i4>
      </vt:variant>
      <vt:variant>
        <vt:i4>14</vt:i4>
      </vt:variant>
      <vt:variant>
        <vt:i4>0</vt:i4>
      </vt:variant>
      <vt:variant>
        <vt:i4>5</vt:i4>
      </vt:variant>
      <vt:variant>
        <vt:lpwstr/>
      </vt:variant>
      <vt:variant>
        <vt:lpwstr>_Toc69842222</vt:lpwstr>
      </vt:variant>
      <vt:variant>
        <vt:i4>1638462</vt:i4>
      </vt:variant>
      <vt:variant>
        <vt:i4>8</vt:i4>
      </vt:variant>
      <vt:variant>
        <vt:i4>0</vt:i4>
      </vt:variant>
      <vt:variant>
        <vt:i4>5</vt:i4>
      </vt:variant>
      <vt:variant>
        <vt:lpwstr/>
      </vt:variant>
      <vt:variant>
        <vt:lpwstr>_Toc69842221</vt:lpwstr>
      </vt:variant>
      <vt:variant>
        <vt:i4>1572926</vt:i4>
      </vt:variant>
      <vt:variant>
        <vt:i4>2</vt:i4>
      </vt:variant>
      <vt:variant>
        <vt:i4>0</vt:i4>
      </vt:variant>
      <vt:variant>
        <vt:i4>5</vt:i4>
      </vt:variant>
      <vt:variant>
        <vt:lpwstr/>
      </vt:variant>
      <vt:variant>
        <vt:lpwstr>_Toc69842220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DOSSÉ Jens</cp:lastModifiedBy>
  <cp:revision>47</cp:revision>
  <cp:lastPrinted>2010-09-28T05:12:00Z</cp:lastPrinted>
  <dcterms:created xsi:type="dcterms:W3CDTF">2021-09-10T20:25:00Z</dcterms:created>
  <dcterms:modified xsi:type="dcterms:W3CDTF">2025-05-12T15:40:00Z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7eb9b5b0,699895c7,4d37c47b,51d8f4ed,64759819,2de69a51,3259631b,5c875114,245e4e13,247d4135,16e9fb8f,14e59833</vt:lpwstr>
  </property>
  <property fmtid="{D5CDD505-2E9C-101B-9397-08002B2CF9AE}" pid="3" name="ClassificationContentMarkingFooterFontProps">
    <vt:lpwstr>#0000ff,10,Calibri</vt:lpwstr>
  </property>
  <property fmtid="{D5CDD505-2E9C-101B-9397-08002B2CF9AE}" pid="4" name="ClassificationContentMarkingFooterText">
    <vt:lpwstr>Restricted Use - À usage restreint</vt:lpwstr>
  </property>
  <property fmtid="{D5CDD505-2E9C-101B-9397-08002B2CF9AE}" pid="5" name="MSIP_Label_0e5510b0-e729-4ef0-a3dd-4ba0dfe56c99_Enabled">
    <vt:lpwstr>true</vt:lpwstr>
  </property>
  <property fmtid="{D5CDD505-2E9C-101B-9397-08002B2CF9AE}" pid="6" name="MSIP_Label_0e5510b0-e729-4ef0-a3dd-4ba0dfe56c99_SetDate">
    <vt:lpwstr>2025-05-07T19:49:03Z</vt:lpwstr>
  </property>
  <property fmtid="{D5CDD505-2E9C-101B-9397-08002B2CF9AE}" pid="7" name="MSIP_Label_0e5510b0-e729-4ef0-a3dd-4ba0dfe56c99_Method">
    <vt:lpwstr>Standard</vt:lpwstr>
  </property>
  <property fmtid="{D5CDD505-2E9C-101B-9397-08002B2CF9AE}" pid="8" name="MSIP_Label_0e5510b0-e729-4ef0-a3dd-4ba0dfe56c99_Name">
    <vt:lpwstr>Restricted Use</vt:lpwstr>
  </property>
  <property fmtid="{D5CDD505-2E9C-101B-9397-08002B2CF9AE}" pid="9" name="MSIP_Label_0e5510b0-e729-4ef0-a3dd-4ba0dfe56c99_SiteId">
    <vt:lpwstr>ac41c7d4-1f61-460d-b0f4-fc925a2b471c</vt:lpwstr>
  </property>
  <property fmtid="{D5CDD505-2E9C-101B-9397-08002B2CF9AE}" pid="10" name="MSIP_Label_0e5510b0-e729-4ef0-a3dd-4ba0dfe56c99_ActionId">
    <vt:lpwstr>4f0fdcf3-ad86-41ea-bf1a-8c6053bcea35</vt:lpwstr>
  </property>
  <property fmtid="{D5CDD505-2E9C-101B-9397-08002B2CF9AE}" pid="11" name="MSIP_Label_0e5510b0-e729-4ef0-a3dd-4ba0dfe56c99_ContentBits">
    <vt:lpwstr>2</vt:lpwstr>
  </property>
</Properties>
</file>